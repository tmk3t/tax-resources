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D5B26" w14:textId="77777777" w:rsidR="00266380" w:rsidRPr="009B6C44" w:rsidRDefault="00FC5CF4">
      <w:pPr>
        <w:pStyle w:val="a5"/>
        <w:ind w:leftChars="400" w:left="840"/>
      </w:pPr>
      <w:r w:rsidRPr="009B6C44">
        <w:rPr>
          <w:rFonts w:ascii="ＭＳ Ｐゴシック" w:eastAsia="ＭＳ Ｐゴシック" w:hAnsi="ＭＳ Ｐゴシック" w:hint="eastAsia"/>
        </w:rPr>
        <w:t>Ⅱ</w:t>
      </w:r>
      <w:r w:rsidRPr="009B6C44">
        <w:rPr>
          <w:rFonts w:hint="eastAsia"/>
        </w:rPr>
        <w:t xml:space="preserve">　</w:t>
      </w:r>
      <w:r w:rsidR="00266380" w:rsidRPr="009B6C44">
        <w:rPr>
          <w:rFonts w:hint="eastAsia"/>
        </w:rPr>
        <w:t>インターフェイス仕様書</w:t>
      </w:r>
    </w:p>
    <w:p w14:paraId="72DEAB6D" w14:textId="77777777" w:rsidR="004B06D8" w:rsidRPr="009B6C44" w:rsidRDefault="00AE01D0" w:rsidP="004B06D8">
      <w:pPr>
        <w:pStyle w:val="1"/>
        <w:numPr>
          <w:ilvl w:val="0"/>
          <w:numId w:val="13"/>
        </w:numPr>
        <w:rPr>
          <w:rFonts w:ascii="ＭＳ 明朝" w:eastAsia="ＭＳ 明朝" w:hAnsi="ＭＳ 明朝"/>
          <w:b/>
        </w:rPr>
      </w:pPr>
      <w:bookmarkStart w:id="0" w:name="_Ref514233852"/>
      <w:proofErr w:type="spellStart"/>
      <w:r w:rsidRPr="009B6C44">
        <w:rPr>
          <w:rFonts w:ascii="ＭＳ 明朝" w:eastAsia="ＭＳ 明朝" w:hAnsi="ＭＳ 明朝"/>
          <w:b/>
        </w:rPr>
        <w:t>C</w:t>
      </w:r>
      <w:r w:rsidRPr="009B6C44">
        <w:rPr>
          <w:rFonts w:ascii="ＭＳ 明朝" w:eastAsia="ＭＳ 明朝" w:hAnsi="ＭＳ 明朝" w:hint="eastAsia"/>
          <w:b/>
        </w:rPr>
        <w:t>LICsvConvXtxIsa</w:t>
      </w:r>
      <w:proofErr w:type="spellEnd"/>
      <w:r w:rsidRPr="009B6C44">
        <w:rPr>
          <w:rFonts w:ascii="ＭＳ 明朝" w:eastAsia="ＭＳ 明朝" w:hAnsi="ＭＳ 明朝" w:hint="eastAsia"/>
          <w:b/>
        </w:rPr>
        <w:t>クラス</w:t>
      </w:r>
      <w:bookmarkEnd w:id="0"/>
    </w:p>
    <w:p w14:paraId="636360A4" w14:textId="77777777" w:rsidR="004B06D8" w:rsidRPr="009B6C44" w:rsidRDefault="004B06D8" w:rsidP="004B06D8"/>
    <w:p w14:paraId="767F7114" w14:textId="77777777" w:rsidR="00266380" w:rsidRPr="009B6C44" w:rsidRDefault="004B06D8" w:rsidP="004B06D8">
      <w:pPr>
        <w:pStyle w:val="20"/>
        <w:numPr>
          <w:ilvl w:val="1"/>
          <w:numId w:val="16"/>
        </w:numPr>
        <w:rPr>
          <w:b/>
        </w:rPr>
      </w:pPr>
      <w:r w:rsidRPr="009B6C44">
        <w:rPr>
          <w:rFonts w:hint="eastAsia"/>
          <w:b/>
        </w:rPr>
        <w:t>概要</w:t>
      </w:r>
    </w:p>
    <w:p w14:paraId="122215FD" w14:textId="3FC19527" w:rsidR="00266380" w:rsidRPr="009B6C44" w:rsidRDefault="00AE053C" w:rsidP="004B06D8">
      <w:pPr>
        <w:pStyle w:val="a6"/>
        <w:ind w:leftChars="500" w:left="1050"/>
        <w:rPr>
          <w:rFonts w:ascii="ＭＳ 明朝" w:hAnsi="ＭＳ 明朝"/>
        </w:rPr>
      </w:pPr>
      <w:r w:rsidRPr="009B6C44">
        <w:rPr>
          <w:rFonts w:ascii="ＭＳ 明朝" w:hAnsi="ＭＳ 明朝" w:hint="eastAsia"/>
        </w:rPr>
        <w:t>N</w:t>
      </w:r>
      <w:r w:rsidR="00FC5CF4" w:rsidRPr="009B6C44">
        <w:rPr>
          <w:rFonts w:ascii="ＭＳ 明朝" w:hAnsi="ＭＳ 明朝" w:hint="eastAsia"/>
        </w:rPr>
        <w:t>ISA</w:t>
      </w:r>
      <w:r w:rsidR="00821ABD" w:rsidRPr="009B6C44">
        <w:rPr>
          <w:rFonts w:ascii="ＭＳ 明朝" w:hAnsi="ＭＳ 明朝" w:hint="eastAsia"/>
        </w:rPr>
        <w:t>に係る手続</w:t>
      </w:r>
      <w:r w:rsidR="00266380" w:rsidRPr="009B6C44">
        <w:rPr>
          <w:rFonts w:ascii="ＭＳ 明朝" w:hAnsi="ＭＳ 明朝" w:hint="eastAsia"/>
        </w:rPr>
        <w:t>用</w:t>
      </w:r>
      <w:r w:rsidR="00552BEA" w:rsidRPr="009B6C44">
        <w:rPr>
          <w:rFonts w:ascii="ＭＳ 明朝" w:hAnsi="ＭＳ 明朝" w:hint="eastAsia"/>
        </w:rPr>
        <w:t>CSV</w:t>
      </w:r>
      <w:r w:rsidR="00266380" w:rsidRPr="009B6C44">
        <w:rPr>
          <w:rFonts w:ascii="ＭＳ 明朝" w:hAnsi="ＭＳ 明朝" w:hint="eastAsia"/>
        </w:rPr>
        <w:t>ファイル</w:t>
      </w:r>
      <w:r w:rsidR="0037038E" w:rsidRPr="009B6C44">
        <w:rPr>
          <w:rFonts w:hint="eastAsia"/>
        </w:rPr>
        <w:t>または金融機関申請等</w:t>
      </w:r>
      <w:r w:rsidR="0037038E" w:rsidRPr="009B6C44">
        <w:rPr>
          <w:rFonts w:hint="eastAsia"/>
        </w:rPr>
        <w:t>CSV</w:t>
      </w:r>
      <w:r w:rsidR="0037038E" w:rsidRPr="009B6C44">
        <w:rPr>
          <w:rFonts w:hint="eastAsia"/>
        </w:rPr>
        <w:t>ファイル</w:t>
      </w:r>
      <w:r w:rsidR="0040559F" w:rsidRPr="009B6C44">
        <w:rPr>
          <w:rFonts w:hint="eastAsia"/>
        </w:rPr>
        <w:t>、</w:t>
      </w:r>
      <w:r w:rsidR="00F00644" w:rsidRPr="009B6C44">
        <w:rPr>
          <w:rFonts w:hint="eastAsia"/>
        </w:rPr>
        <w:t>振替国債等の利子</w:t>
      </w:r>
      <w:r w:rsidR="0040559F" w:rsidRPr="009B6C44">
        <w:rPr>
          <w:rFonts w:hint="eastAsia"/>
        </w:rPr>
        <w:t>CSV</w:t>
      </w:r>
      <w:r w:rsidR="0040559F" w:rsidRPr="009B6C44">
        <w:rPr>
          <w:rFonts w:hint="eastAsia"/>
        </w:rPr>
        <w:t>ファイル</w:t>
      </w:r>
      <w:r w:rsidR="00552BEA" w:rsidRPr="009B6C44">
        <w:rPr>
          <w:rFonts w:ascii="ＭＳ 明朝" w:hAnsi="ＭＳ 明朝" w:hint="eastAsia"/>
        </w:rPr>
        <w:t>の</w:t>
      </w:r>
      <w:r w:rsidR="00266380" w:rsidRPr="009B6C44">
        <w:rPr>
          <w:rFonts w:ascii="ＭＳ 明朝" w:hAnsi="ＭＳ 明朝" w:hint="eastAsia"/>
        </w:rPr>
        <w:t>検証</w:t>
      </w:r>
      <w:r w:rsidR="00552BEA" w:rsidRPr="009B6C44">
        <w:rPr>
          <w:rFonts w:ascii="ＭＳ 明朝" w:hAnsi="ＭＳ 明朝" w:hint="eastAsia"/>
        </w:rPr>
        <w:t>、</w:t>
      </w:r>
      <w:r w:rsidR="008D7240" w:rsidRPr="009B6C44">
        <w:rPr>
          <w:rFonts w:ascii="ＭＳ 明朝" w:hAnsi="ＭＳ 明朝" w:hint="eastAsia"/>
        </w:rPr>
        <w:t>申告等データを</w:t>
      </w:r>
      <w:r w:rsidR="00552BEA" w:rsidRPr="009B6C44">
        <w:rPr>
          <w:rFonts w:ascii="ＭＳ 明朝" w:hAnsi="ＭＳ 明朝" w:hint="eastAsia"/>
        </w:rPr>
        <w:t>作成</w:t>
      </w:r>
      <w:r w:rsidR="00266380" w:rsidRPr="009B6C44">
        <w:rPr>
          <w:rFonts w:ascii="ＭＳ 明朝" w:hAnsi="ＭＳ 明朝" w:hint="eastAsia"/>
        </w:rPr>
        <w:t>するためのインターフェイス</w:t>
      </w:r>
      <w:r w:rsidR="007F5AC3" w:rsidRPr="009B6C44">
        <w:rPr>
          <w:rFonts w:ascii="ＭＳ 明朝" w:hAnsi="ＭＳ 明朝" w:hint="eastAsia"/>
        </w:rPr>
        <w:t>。</w:t>
      </w:r>
    </w:p>
    <w:p w14:paraId="40B238FE" w14:textId="77777777" w:rsidR="004B06D8" w:rsidRPr="009B6C44" w:rsidRDefault="004B06D8" w:rsidP="004B06D8">
      <w:pPr>
        <w:pStyle w:val="a6"/>
        <w:ind w:leftChars="500" w:left="1050"/>
        <w:rPr>
          <w:rFonts w:ascii="ＭＳ 明朝" w:hAnsi="ＭＳ 明朝"/>
        </w:rPr>
      </w:pPr>
    </w:p>
    <w:p w14:paraId="104136F4" w14:textId="77777777" w:rsidR="004B06D8" w:rsidRPr="009B6C44" w:rsidRDefault="004B06D8" w:rsidP="004B06D8">
      <w:pPr>
        <w:pStyle w:val="20"/>
        <w:ind w:leftChars="200" w:left="420" w:firstLineChars="100" w:firstLine="211"/>
        <w:rPr>
          <w:b/>
        </w:rPr>
      </w:pPr>
      <w:r w:rsidRPr="009B6C44">
        <w:rPr>
          <w:rFonts w:hint="eastAsia"/>
          <w:b/>
        </w:rPr>
        <w:t>1.2</w:t>
      </w:r>
      <w:r w:rsidRPr="009B6C44">
        <w:rPr>
          <w:rFonts w:hint="eastAsia"/>
          <w:b/>
        </w:rPr>
        <w:t xml:space="preserve">　メンバー関数</w:t>
      </w:r>
    </w:p>
    <w:p w14:paraId="30E5D77A" w14:textId="77777777" w:rsidR="004B06D8" w:rsidRPr="009B6C44" w:rsidRDefault="004B06D8" w:rsidP="004B06D8">
      <w:pPr>
        <w:pStyle w:val="a6"/>
        <w:ind w:leftChars="500" w:left="1050"/>
        <w:rPr>
          <w:rFonts w:ascii="ＭＳ 明朝" w:hAnsi="ＭＳ 明朝"/>
        </w:rPr>
      </w:pPr>
    </w:p>
    <w:p w14:paraId="7C883CEE" w14:textId="77777777" w:rsidR="003135AF" w:rsidRPr="009B6C44" w:rsidRDefault="00387753" w:rsidP="003135AF">
      <w:pPr>
        <w:pStyle w:val="3"/>
      </w:pPr>
      <w:proofErr w:type="spellStart"/>
      <w:r w:rsidRPr="009B6C44">
        <w:t>CsvCheck</w:t>
      </w:r>
      <w:proofErr w:type="spellEnd"/>
    </w:p>
    <w:p w14:paraId="11967FF5" w14:textId="77777777" w:rsidR="003135AF" w:rsidRPr="009B6C44" w:rsidRDefault="00857AD1" w:rsidP="003135AF">
      <w:pPr>
        <w:ind w:leftChars="810" w:left="2835" w:hangingChars="540" w:hanging="1134"/>
        <w:rPr>
          <w:b/>
          <w:bCs/>
          <w:i/>
          <w:iCs/>
        </w:rPr>
      </w:pPr>
      <w:r w:rsidRPr="009B6C44">
        <w:rPr>
          <w:rFonts w:hint="eastAsia"/>
        </w:rPr>
        <w:t>‐</w:t>
      </w:r>
      <w:r w:rsidRPr="009B6C44">
        <w:rPr>
          <w:rFonts w:hint="eastAsia"/>
        </w:rPr>
        <w:t>(</w:t>
      </w:r>
      <w:proofErr w:type="spellStart"/>
      <w:r w:rsidR="00C54C2F" w:rsidRPr="009B6C44">
        <w:t>CLIC</w:t>
      </w:r>
      <w:r w:rsidR="00C54C2F" w:rsidRPr="009B6C44">
        <w:rPr>
          <w:rFonts w:hint="eastAsia"/>
        </w:rPr>
        <w:t>onvertResultIsa</w:t>
      </w:r>
      <w:proofErr w:type="spellEnd"/>
      <w:r w:rsidR="00C54C2F" w:rsidRPr="009B6C44">
        <w:rPr>
          <w:rFonts w:hint="eastAsia"/>
        </w:rPr>
        <w:t>*</w:t>
      </w:r>
      <w:r w:rsidRPr="009B6C44">
        <w:rPr>
          <w:rFonts w:hint="eastAsia"/>
        </w:rPr>
        <w:t>)</w:t>
      </w:r>
      <w:r w:rsidR="00266380" w:rsidRPr="009B6C44">
        <w:rPr>
          <w:rFonts w:hint="eastAsia"/>
        </w:rPr>
        <w:t xml:space="preserve"> </w:t>
      </w:r>
      <w:proofErr w:type="spellStart"/>
      <w:r w:rsidR="006F4889" w:rsidRPr="009B6C44">
        <w:rPr>
          <w:rFonts w:hint="eastAsia"/>
        </w:rPr>
        <w:t>C</w:t>
      </w:r>
      <w:r w:rsidR="00552BEA" w:rsidRPr="009B6C44">
        <w:t>sv</w:t>
      </w:r>
      <w:r w:rsidR="007D6C62" w:rsidRPr="009B6C44">
        <w:rPr>
          <w:rFonts w:hint="eastAsia"/>
        </w:rPr>
        <w:t>C</w:t>
      </w:r>
      <w:r w:rsidR="007D6C62" w:rsidRPr="009B6C44">
        <w:t>heck</w:t>
      </w:r>
      <w:proofErr w:type="spellEnd"/>
      <w:r w:rsidRPr="009B6C44">
        <w:rPr>
          <w:rFonts w:hint="eastAsia"/>
        </w:rPr>
        <w:t>:</w:t>
      </w:r>
      <w:r w:rsidR="00266380" w:rsidRPr="009B6C44">
        <w:br/>
      </w:r>
      <w:r w:rsidR="00266380" w:rsidRPr="009B6C44">
        <w:rPr>
          <w:rFonts w:hint="eastAsia"/>
        </w:rPr>
        <w:t xml:space="preserve">[in] </w:t>
      </w:r>
      <w:r w:rsidRPr="009B6C44">
        <w:rPr>
          <w:rFonts w:hint="eastAsia"/>
        </w:rPr>
        <w:t>(</w:t>
      </w:r>
      <w:proofErr w:type="spellStart"/>
      <w:r w:rsidR="00810BA3" w:rsidRPr="009B6C44">
        <w:rPr>
          <w:rFonts w:asciiTheme="minorEastAsia" w:hAnsiTheme="minorEastAsia"/>
        </w:rPr>
        <w:t>NSString</w:t>
      </w:r>
      <w:proofErr w:type="spellEnd"/>
      <w:r w:rsidR="00C54C2F" w:rsidRPr="009B6C44">
        <w:rPr>
          <w:rFonts w:asciiTheme="minorEastAsia" w:hAnsiTheme="minorEastAsia" w:hint="eastAsia"/>
        </w:rPr>
        <w:t>*</w:t>
      </w:r>
      <w:r w:rsidRPr="009B6C44">
        <w:rPr>
          <w:rFonts w:asciiTheme="minorEastAsia" w:hAnsiTheme="minorEastAsia" w:hint="eastAsia"/>
        </w:rPr>
        <w:t>)</w:t>
      </w:r>
      <w:r w:rsidR="00810BA3" w:rsidRPr="009B6C44">
        <w:rPr>
          <w:rFonts w:asciiTheme="minorEastAsia" w:hAnsiTheme="minorEastAsia"/>
        </w:rPr>
        <w:t xml:space="preserve"> </w:t>
      </w:r>
      <w:proofErr w:type="spellStart"/>
      <w:r w:rsidR="007615A2" w:rsidRPr="009B6C44">
        <w:rPr>
          <w:rFonts w:hint="eastAsia"/>
          <w:bCs/>
          <w:i/>
          <w:iCs/>
        </w:rPr>
        <w:t>c</w:t>
      </w:r>
      <w:r w:rsidR="000C697F" w:rsidRPr="009B6C44">
        <w:rPr>
          <w:rFonts w:hint="eastAsia"/>
          <w:bCs/>
          <w:i/>
          <w:iCs/>
        </w:rPr>
        <w:t>sv</w:t>
      </w:r>
      <w:r w:rsidR="00D25FB1" w:rsidRPr="009B6C44">
        <w:rPr>
          <w:rFonts w:hint="eastAsia"/>
          <w:bCs/>
          <w:i/>
          <w:iCs/>
        </w:rPr>
        <w:t>Path</w:t>
      </w:r>
      <w:r w:rsidR="00CE6750" w:rsidRPr="009B6C44">
        <w:rPr>
          <w:rFonts w:hint="eastAsia"/>
          <w:bCs/>
          <w:i/>
          <w:iCs/>
        </w:rPr>
        <w:t>Name</w:t>
      </w:r>
      <w:proofErr w:type="spellEnd"/>
      <w:r w:rsidR="006423B1" w:rsidRPr="009B6C44">
        <w:rPr>
          <w:rFonts w:hint="eastAsia"/>
        </w:rPr>
        <w:t>;</w:t>
      </w:r>
      <w:r w:rsidR="003135AF" w:rsidRPr="009B6C44">
        <w:rPr>
          <w:b/>
          <w:bCs/>
          <w:i/>
          <w:iCs/>
        </w:rPr>
        <w:t xml:space="preserve"> </w:t>
      </w:r>
    </w:p>
    <w:p w14:paraId="55B79978" w14:textId="77777777" w:rsidR="00266380" w:rsidRPr="009B6C44" w:rsidRDefault="00266380" w:rsidP="003135AF">
      <w:pPr>
        <w:ind w:leftChars="800" w:left="1680"/>
        <w:rPr>
          <w:b/>
          <w:bCs/>
          <w:i/>
          <w:iCs/>
        </w:rPr>
      </w:pPr>
    </w:p>
    <w:p w14:paraId="7F8764A9" w14:textId="77777777" w:rsidR="00266380" w:rsidRPr="009B6C44" w:rsidRDefault="00266380" w:rsidP="003135AF">
      <w:pPr>
        <w:ind w:leftChars="675" w:left="1418"/>
      </w:pPr>
      <w:r w:rsidRPr="009B6C44">
        <w:rPr>
          <w:rFonts w:hint="eastAsia"/>
        </w:rPr>
        <w:t>説明</w:t>
      </w:r>
    </w:p>
    <w:p w14:paraId="082D9FF5" w14:textId="77777777" w:rsidR="00266380" w:rsidRPr="009B6C44" w:rsidRDefault="00AE053C" w:rsidP="00FC5CF4">
      <w:pPr>
        <w:pStyle w:val="a6"/>
        <w:ind w:leftChars="800" w:left="1680" w:firstLineChars="100" w:firstLine="210"/>
        <w:rPr>
          <w:rFonts w:ascii="ＭＳ 明朝" w:hAnsi="ＭＳ 明朝"/>
        </w:rPr>
      </w:pPr>
      <w:r w:rsidRPr="009B6C44">
        <w:rPr>
          <w:rFonts w:ascii="ＭＳ 明朝" w:hAnsi="ＭＳ 明朝" w:hint="eastAsia"/>
        </w:rPr>
        <w:t>N</w:t>
      </w:r>
      <w:r w:rsidR="00FC5CF4" w:rsidRPr="009B6C44">
        <w:rPr>
          <w:rFonts w:ascii="ＭＳ 明朝" w:hAnsi="ＭＳ 明朝" w:hint="eastAsia"/>
        </w:rPr>
        <w:t>ISA</w:t>
      </w:r>
      <w:r w:rsidR="004331BA" w:rsidRPr="009B6C44">
        <w:rPr>
          <w:rFonts w:ascii="ＭＳ 明朝" w:hAnsi="ＭＳ 明朝" w:hint="eastAsia"/>
        </w:rPr>
        <w:t>に係る手続用</w:t>
      </w:r>
      <w:r w:rsidR="00B03550" w:rsidRPr="009B6C44">
        <w:rPr>
          <w:rFonts w:ascii="ＭＳ 明朝" w:hAnsi="ＭＳ 明朝" w:hint="eastAsia"/>
        </w:rPr>
        <w:t>CSVファイル</w:t>
      </w:r>
      <w:r w:rsidR="00376DB0" w:rsidRPr="009B6C44">
        <w:rPr>
          <w:rFonts w:ascii="ＭＳ 明朝" w:hAnsi="ＭＳ 明朝" w:hint="eastAsia"/>
        </w:rPr>
        <w:t>を</w:t>
      </w:r>
      <w:r w:rsidR="00B03550" w:rsidRPr="009B6C44">
        <w:rPr>
          <w:rFonts w:ascii="ＭＳ 明朝" w:hAnsi="ＭＳ 明朝" w:hint="eastAsia"/>
        </w:rPr>
        <w:t>検証</w:t>
      </w:r>
      <w:r w:rsidR="00AE55F9" w:rsidRPr="009B6C44">
        <w:rPr>
          <w:rFonts w:ascii="ＭＳ 明朝" w:hAnsi="ＭＳ 明朝" w:hint="eastAsia"/>
        </w:rPr>
        <w:t>する。</w:t>
      </w:r>
    </w:p>
    <w:p w14:paraId="595E3785" w14:textId="77777777" w:rsidR="00266380" w:rsidRPr="009B6C44" w:rsidRDefault="00266380">
      <w:pPr>
        <w:ind w:leftChars="800" w:left="1680"/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79"/>
        <w:gridCol w:w="5483"/>
      </w:tblGrid>
      <w:tr w:rsidR="009B6C44" w:rsidRPr="009B6C44" w14:paraId="22DF322D" w14:textId="77777777" w:rsidTr="00B843C9">
        <w:trPr>
          <w:cantSplit/>
          <w:trHeight w:val="360"/>
        </w:trPr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</w:tcPr>
          <w:p w14:paraId="0E84C807" w14:textId="77777777" w:rsidR="00266380" w:rsidRPr="009B6C44" w:rsidRDefault="00266380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引数</w:t>
            </w:r>
          </w:p>
        </w:tc>
        <w:tc>
          <w:tcPr>
            <w:tcW w:w="5483" w:type="dxa"/>
            <w:tcBorders>
              <w:top w:val="nil"/>
              <w:left w:val="nil"/>
              <w:bottom w:val="nil"/>
              <w:right w:val="nil"/>
            </w:tcBorders>
          </w:tcPr>
          <w:p w14:paraId="16FA7ECD" w14:textId="77777777" w:rsidR="00266380" w:rsidRPr="009B6C44" w:rsidRDefault="00266380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説明</w:t>
            </w:r>
          </w:p>
        </w:tc>
      </w:tr>
      <w:tr w:rsidR="00266380" w:rsidRPr="009B6C44" w14:paraId="7CBCFDF3" w14:textId="77777777" w:rsidTr="00B843C9">
        <w:trPr>
          <w:cantSplit/>
          <w:trHeight w:val="360"/>
        </w:trPr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</w:tcPr>
          <w:p w14:paraId="6794A88F" w14:textId="77777777" w:rsidR="00266380" w:rsidRPr="009B6C44" w:rsidRDefault="007615A2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t>c</w:t>
            </w:r>
            <w:r w:rsidR="000C697F" w:rsidRPr="009B6C44">
              <w:rPr>
                <w:rFonts w:ascii="ＭＳ 明朝" w:hAnsi="ＭＳ 明朝" w:hint="eastAsia"/>
                <w:bCs/>
                <w:iCs/>
              </w:rPr>
              <w:t>sv</w:t>
            </w:r>
            <w:r w:rsidR="00D25FB1" w:rsidRPr="009B6C44">
              <w:rPr>
                <w:rFonts w:ascii="ＭＳ 明朝" w:hAnsi="ＭＳ 明朝" w:hint="eastAsia"/>
                <w:bCs/>
                <w:iCs/>
              </w:rPr>
              <w:t>Path</w:t>
            </w:r>
            <w:r w:rsidR="00D40B78" w:rsidRPr="009B6C44">
              <w:rPr>
                <w:rFonts w:ascii="ＭＳ 明朝" w:hAnsi="ＭＳ 明朝" w:hint="eastAsia"/>
                <w:bCs/>
                <w:iCs/>
              </w:rPr>
              <w:t>Name</w:t>
            </w:r>
            <w:proofErr w:type="spellEnd"/>
          </w:p>
        </w:tc>
        <w:tc>
          <w:tcPr>
            <w:tcW w:w="5483" w:type="dxa"/>
            <w:tcBorders>
              <w:top w:val="nil"/>
              <w:left w:val="nil"/>
              <w:bottom w:val="nil"/>
              <w:right w:val="nil"/>
            </w:tcBorders>
          </w:tcPr>
          <w:p w14:paraId="4D136957" w14:textId="77777777" w:rsidR="00266380" w:rsidRPr="009B6C44" w:rsidRDefault="00151CC1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NISA用</w:t>
            </w:r>
            <w:r w:rsidR="00061AB9" w:rsidRPr="009B6C44">
              <w:rPr>
                <w:rFonts w:ascii="ＭＳ 明朝" w:hAnsi="ＭＳ 明朝" w:hint="eastAsia"/>
              </w:rPr>
              <w:t>CSV</w:t>
            </w:r>
            <w:r w:rsidR="00D40B78" w:rsidRPr="009B6C44">
              <w:rPr>
                <w:rFonts w:ascii="ＭＳ 明朝" w:hAnsi="ＭＳ 明朝" w:hint="eastAsia"/>
              </w:rPr>
              <w:t>ファイル</w:t>
            </w:r>
            <w:r w:rsidR="00D25FB1" w:rsidRPr="009B6C44">
              <w:rPr>
                <w:rFonts w:ascii="ＭＳ 明朝" w:hAnsi="ＭＳ 明朝" w:hint="eastAsia"/>
              </w:rPr>
              <w:t>のフルパス</w:t>
            </w:r>
            <w:r w:rsidR="00D40B78" w:rsidRPr="009B6C44">
              <w:rPr>
                <w:rFonts w:ascii="ＭＳ 明朝" w:hAnsi="ＭＳ 明朝" w:hint="eastAsia"/>
              </w:rPr>
              <w:t>名（ファイル名含む）</w:t>
            </w:r>
          </w:p>
        </w:tc>
      </w:tr>
    </w:tbl>
    <w:p w14:paraId="79676130" w14:textId="77777777" w:rsidR="00266380" w:rsidRPr="009B6C44" w:rsidRDefault="00266380">
      <w:pPr>
        <w:ind w:leftChars="800" w:left="1680"/>
      </w:pPr>
    </w:p>
    <w:p w14:paraId="0E086FD8" w14:textId="77777777" w:rsidR="00C54C2F" w:rsidRPr="009B6C44" w:rsidRDefault="00C54C2F" w:rsidP="00C54C2F">
      <w:pPr>
        <w:ind w:firstLineChars="700" w:firstLine="1470"/>
      </w:pPr>
      <w:r w:rsidRPr="009B6C44">
        <w:rPr>
          <w:rFonts w:hint="eastAsia"/>
        </w:rPr>
        <w:t>戻り値</w:t>
      </w:r>
    </w:p>
    <w:tbl>
      <w:tblPr>
        <w:tblW w:w="6924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88"/>
        <w:gridCol w:w="4536"/>
      </w:tblGrid>
      <w:tr w:rsidR="009B6C44" w:rsidRPr="009B6C44" w14:paraId="36FEF217" w14:textId="77777777" w:rsidTr="005C0D83">
        <w:trPr>
          <w:cantSplit/>
          <w:trHeight w:val="360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74B75941" w14:textId="77777777" w:rsidR="00C54C2F" w:rsidRPr="009B6C44" w:rsidRDefault="00C54C2F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戻り値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38E7FDC3" w14:textId="77777777" w:rsidR="00C54C2F" w:rsidRPr="009B6C44" w:rsidRDefault="00C54C2F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説明</w:t>
            </w:r>
          </w:p>
        </w:tc>
      </w:tr>
      <w:tr w:rsidR="00C54C2F" w:rsidRPr="009B6C44" w14:paraId="01A7B2F6" w14:textId="77777777" w:rsidTr="005C0D83">
        <w:trPr>
          <w:cantSplit/>
          <w:trHeight w:val="360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6D9A246F" w14:textId="77777777" w:rsidR="00C54C2F" w:rsidRPr="009B6C44" w:rsidRDefault="00C54C2F" w:rsidP="005C0D83">
            <w:pPr>
              <w:rPr>
                <w:rFonts w:ascii="ＭＳ 明朝" w:hAnsi="ＭＳ 明朝"/>
              </w:rPr>
            </w:pPr>
            <w:proofErr w:type="spellStart"/>
            <w:r w:rsidRPr="009B6C44">
              <w:rPr>
                <w:rFonts w:ascii="ＭＳ 明朝" w:hAnsi="ＭＳ 明朝"/>
              </w:rPr>
              <w:t>CL</w:t>
            </w:r>
            <w:r w:rsidRPr="009B6C44">
              <w:rPr>
                <w:rFonts w:ascii="ＭＳ 明朝" w:hAnsi="ＭＳ 明朝" w:hint="eastAsia"/>
              </w:rPr>
              <w:t>I</w:t>
            </w:r>
            <w:r w:rsidRPr="009B6C44">
              <w:rPr>
                <w:rFonts w:ascii="ＭＳ 明朝" w:hAnsi="ＭＳ 明朝"/>
              </w:rPr>
              <w:t>ConvertResult</w:t>
            </w:r>
            <w:r w:rsidRPr="009B6C44">
              <w:rPr>
                <w:rFonts w:ascii="ＭＳ 明朝" w:hAnsi="ＭＳ 明朝" w:hint="eastAsia"/>
              </w:rPr>
              <w:t>Isa</w:t>
            </w:r>
            <w:proofErr w:type="spellEnd"/>
          </w:p>
          <w:p w14:paraId="4D74AC7C" w14:textId="77777777" w:rsidR="00C54C2F" w:rsidRPr="009B6C44" w:rsidRDefault="00C54C2F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クラス(※)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1009FC1F" w14:textId="77777777" w:rsidR="00C54C2F" w:rsidRPr="009B6C44" w:rsidRDefault="00C54C2F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処理結果情報を格納するオブジェクト</w:t>
            </w:r>
          </w:p>
          <w:p w14:paraId="6A19FA64" w14:textId="77777777" w:rsidR="00C54C2F" w:rsidRPr="009B6C44" w:rsidRDefault="00C54C2F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(※)「</w:t>
            </w:r>
            <w:r w:rsidRPr="009B6C44">
              <w:rPr>
                <w:rFonts w:ascii="ＭＳ 明朝" w:hAnsi="ＭＳ 明朝"/>
              </w:rPr>
              <w:fldChar w:fldCharType="begin"/>
            </w:r>
            <w:r w:rsidRPr="009B6C44">
              <w:rPr>
                <w:rFonts w:ascii="ＭＳ 明朝" w:hAnsi="ＭＳ 明朝"/>
              </w:rPr>
              <w:instrText xml:space="preserve"> REF _Ref514233828 \w \h  \* MERGEFORMAT </w:instrText>
            </w:r>
            <w:r w:rsidRPr="009B6C44">
              <w:rPr>
                <w:rFonts w:ascii="ＭＳ 明朝" w:hAnsi="ＭＳ 明朝"/>
              </w:rPr>
            </w:r>
            <w:r w:rsidRPr="009B6C44">
              <w:rPr>
                <w:rFonts w:ascii="ＭＳ 明朝" w:hAnsi="ＭＳ 明朝"/>
              </w:rPr>
              <w:fldChar w:fldCharType="separate"/>
            </w:r>
            <w:r w:rsidR="0040559F" w:rsidRPr="009B6C44">
              <w:rPr>
                <w:rFonts w:ascii="ＭＳ 明朝" w:hAnsi="ＭＳ 明朝"/>
              </w:rPr>
              <w:t>2</w:t>
            </w:r>
            <w:r w:rsidRPr="009B6C44">
              <w:rPr>
                <w:rFonts w:ascii="ＭＳ 明朝" w:hAnsi="ＭＳ 明朝"/>
              </w:rPr>
              <w:fldChar w:fldCharType="end"/>
            </w:r>
            <w:r w:rsidRPr="009B6C44">
              <w:rPr>
                <w:rFonts w:ascii="ＭＳ 明朝" w:hAnsi="ＭＳ 明朝" w:hint="eastAsia"/>
              </w:rPr>
              <w:t xml:space="preserve">. </w:t>
            </w:r>
            <w:r w:rsidRPr="009B6C44">
              <w:rPr>
                <w:rFonts w:ascii="ＭＳ 明朝" w:hAnsi="ＭＳ 明朝"/>
              </w:rPr>
              <w:fldChar w:fldCharType="begin"/>
            </w:r>
            <w:r w:rsidRPr="009B6C44">
              <w:rPr>
                <w:rFonts w:ascii="ＭＳ 明朝" w:hAnsi="ＭＳ 明朝"/>
              </w:rPr>
              <w:instrText xml:space="preserve"> REF _Ref514233828 \h  \* MERGEFORMAT </w:instrText>
            </w:r>
            <w:r w:rsidRPr="009B6C44">
              <w:rPr>
                <w:rFonts w:ascii="ＭＳ 明朝" w:hAnsi="ＭＳ 明朝"/>
              </w:rPr>
            </w:r>
            <w:r w:rsidRPr="009B6C44">
              <w:rPr>
                <w:rFonts w:ascii="ＭＳ 明朝" w:hAnsi="ＭＳ 明朝"/>
              </w:rPr>
              <w:fldChar w:fldCharType="separate"/>
            </w:r>
            <w:proofErr w:type="spellStart"/>
            <w:r w:rsidR="0040559F" w:rsidRPr="009B6C44">
              <w:rPr>
                <w:rFonts w:ascii="ＭＳ 明朝" w:hAnsi="ＭＳ 明朝"/>
                <w:b/>
              </w:rPr>
              <w:t>C</w:t>
            </w:r>
            <w:r w:rsidR="0040559F" w:rsidRPr="009B6C44">
              <w:rPr>
                <w:rFonts w:ascii="ＭＳ 明朝" w:hAnsi="ＭＳ 明朝" w:hint="eastAsia"/>
                <w:b/>
              </w:rPr>
              <w:t>LIConvertResultIsa</w:t>
            </w:r>
            <w:proofErr w:type="spellEnd"/>
            <w:r w:rsidR="0040559F" w:rsidRPr="009B6C44">
              <w:rPr>
                <w:rFonts w:ascii="ＭＳ 明朝" w:hAnsi="ＭＳ 明朝" w:hint="eastAsia"/>
                <w:b/>
              </w:rPr>
              <w:t>クラス</w:t>
            </w:r>
            <w:r w:rsidRPr="009B6C44">
              <w:rPr>
                <w:rFonts w:ascii="ＭＳ 明朝" w:hAnsi="ＭＳ 明朝"/>
              </w:rPr>
              <w:fldChar w:fldCharType="end"/>
            </w:r>
            <w:r w:rsidRPr="009B6C44">
              <w:rPr>
                <w:rFonts w:ascii="ＭＳ 明朝" w:hAnsi="ＭＳ 明朝" w:hint="eastAsia"/>
              </w:rPr>
              <w:t>」参照。</w:t>
            </w:r>
          </w:p>
        </w:tc>
      </w:tr>
    </w:tbl>
    <w:p w14:paraId="198938AC" w14:textId="77777777" w:rsidR="00C54C2F" w:rsidRPr="009B6C44" w:rsidRDefault="00C54C2F" w:rsidP="00C54C2F">
      <w:pPr>
        <w:rPr>
          <w:rFonts w:ascii="ＭＳ 明朝" w:hAnsi="ＭＳ 明朝"/>
        </w:rPr>
      </w:pPr>
    </w:p>
    <w:p w14:paraId="404FE5E4" w14:textId="77777777" w:rsidR="001A4ECC" w:rsidRPr="009B6C44" w:rsidRDefault="00266380" w:rsidP="003135AF">
      <w:r w:rsidRPr="009B6C44">
        <w:br w:type="page"/>
      </w:r>
    </w:p>
    <w:p w14:paraId="54334524" w14:textId="77777777" w:rsidR="00FC5CF4" w:rsidRPr="009B6C44" w:rsidRDefault="00FC5CF4" w:rsidP="003135AF">
      <w:pPr>
        <w:pStyle w:val="3"/>
      </w:pPr>
      <w:proofErr w:type="spellStart"/>
      <w:r w:rsidRPr="009B6C44">
        <w:lastRenderedPageBreak/>
        <w:t>CsvConvXtx</w:t>
      </w:r>
      <w:proofErr w:type="spellEnd"/>
    </w:p>
    <w:p w14:paraId="4DF0480D" w14:textId="771457EB" w:rsidR="00046775" w:rsidRPr="009B6C44" w:rsidRDefault="00857AD1" w:rsidP="003135AF">
      <w:pPr>
        <w:ind w:leftChars="810" w:left="2835" w:hangingChars="540" w:hanging="1134"/>
        <w:rPr>
          <w:b/>
          <w:bCs/>
          <w:i/>
          <w:iCs/>
        </w:rPr>
      </w:pPr>
      <w:r w:rsidRPr="009B6C44">
        <w:rPr>
          <w:rFonts w:hint="eastAsia"/>
        </w:rPr>
        <w:t>‐</w:t>
      </w:r>
      <w:r w:rsidRPr="009B6C44">
        <w:rPr>
          <w:rFonts w:hint="eastAsia"/>
        </w:rPr>
        <w:t>(</w:t>
      </w:r>
      <w:proofErr w:type="spellStart"/>
      <w:r w:rsidR="00C54C2F" w:rsidRPr="009B6C44">
        <w:t>CLIC</w:t>
      </w:r>
      <w:r w:rsidR="00C54C2F" w:rsidRPr="009B6C44">
        <w:rPr>
          <w:rFonts w:hint="eastAsia"/>
        </w:rPr>
        <w:t>onvertResultIsa</w:t>
      </w:r>
      <w:proofErr w:type="spellEnd"/>
      <w:r w:rsidR="00C54C2F" w:rsidRPr="009B6C44">
        <w:rPr>
          <w:rFonts w:hint="eastAsia"/>
        </w:rPr>
        <w:t>*</w:t>
      </w:r>
      <w:r w:rsidRPr="009B6C44">
        <w:rPr>
          <w:rFonts w:hint="eastAsia"/>
        </w:rPr>
        <w:t>)</w:t>
      </w:r>
      <w:proofErr w:type="spellStart"/>
      <w:r w:rsidR="00143490" w:rsidRPr="009B6C44">
        <w:t>CsvConvXtx</w:t>
      </w:r>
      <w:proofErr w:type="spellEnd"/>
      <w:r w:rsidRPr="009B6C44">
        <w:rPr>
          <w:rFonts w:hint="eastAsia"/>
        </w:rPr>
        <w:t>:</w:t>
      </w:r>
      <w:r w:rsidR="003135AF" w:rsidRPr="009B6C44">
        <w:rPr>
          <w:b/>
        </w:rPr>
        <w:br/>
      </w:r>
      <w:r w:rsidR="00143490" w:rsidRPr="009B6C44">
        <w:rPr>
          <w:rFonts w:hint="eastAsia"/>
        </w:rPr>
        <w:t xml:space="preserve">[in] </w:t>
      </w:r>
      <w:r w:rsidRPr="009B6C44">
        <w:rPr>
          <w:rFonts w:hint="eastAsia"/>
        </w:rPr>
        <w:t>(</w:t>
      </w:r>
      <w:proofErr w:type="spellStart"/>
      <w:r w:rsidR="00021DF1" w:rsidRPr="009B6C44">
        <w:rPr>
          <w:rFonts w:asciiTheme="minorEastAsia" w:hAnsiTheme="minorEastAsia"/>
        </w:rPr>
        <w:t>NSString</w:t>
      </w:r>
      <w:proofErr w:type="spellEnd"/>
      <w:r w:rsidR="00C54C2F" w:rsidRPr="009B6C44">
        <w:rPr>
          <w:rFonts w:asciiTheme="minorEastAsia" w:hAnsiTheme="minorEastAsia" w:hint="eastAsia"/>
        </w:rPr>
        <w:t>*</w:t>
      </w:r>
      <w:r w:rsidRPr="009B6C44">
        <w:rPr>
          <w:rFonts w:asciiTheme="minorEastAsia" w:hAnsiTheme="minorEastAsia" w:hint="eastAsia"/>
        </w:rPr>
        <w:t>)</w:t>
      </w:r>
      <w:r w:rsidR="005C1346" w:rsidRPr="009B6C44">
        <w:rPr>
          <w:rFonts w:asciiTheme="minorEastAsia" w:hAnsiTheme="minorEastAsia" w:hint="eastAsia"/>
        </w:rPr>
        <w:t xml:space="preserve"> </w:t>
      </w:r>
      <w:proofErr w:type="spellStart"/>
      <w:r w:rsidR="007615A2" w:rsidRPr="009B6C44">
        <w:rPr>
          <w:rFonts w:hint="eastAsia"/>
          <w:bCs/>
          <w:i/>
          <w:iCs/>
        </w:rPr>
        <w:t>c</w:t>
      </w:r>
      <w:r w:rsidR="004C71D9" w:rsidRPr="009B6C44">
        <w:rPr>
          <w:rFonts w:hint="eastAsia"/>
          <w:bCs/>
          <w:i/>
          <w:iCs/>
        </w:rPr>
        <w:t>svPathName</w:t>
      </w:r>
      <w:proofErr w:type="spellEnd"/>
      <w:r w:rsidR="00143490" w:rsidRPr="009B6C44">
        <w:rPr>
          <w:bCs/>
          <w:i/>
          <w:iCs/>
        </w:rPr>
        <w:br/>
      </w:r>
      <w:r w:rsidR="00143490" w:rsidRPr="009B6C44">
        <w:rPr>
          <w:rFonts w:hint="eastAsia"/>
        </w:rPr>
        <w:t xml:space="preserve">[in] </w:t>
      </w:r>
      <w:proofErr w:type="spellStart"/>
      <w:r w:rsidR="004C71D9" w:rsidRPr="009B6C44">
        <w:rPr>
          <w:rFonts w:hint="eastAsia"/>
          <w:bCs/>
          <w:iCs/>
        </w:rPr>
        <w:t>xtxPathName</w:t>
      </w:r>
      <w:proofErr w:type="spellEnd"/>
      <w:r w:rsidRPr="009B6C44">
        <w:rPr>
          <w:rFonts w:hint="eastAsia"/>
        </w:rPr>
        <w:t>:(</w:t>
      </w:r>
      <w:proofErr w:type="spellStart"/>
      <w:r w:rsidR="005C1346" w:rsidRPr="009B6C44">
        <w:rPr>
          <w:rFonts w:asciiTheme="minorEastAsia" w:hAnsiTheme="minorEastAsia"/>
        </w:rPr>
        <w:t>NSString</w:t>
      </w:r>
      <w:proofErr w:type="spellEnd"/>
      <w:r w:rsidR="00C54C2F" w:rsidRPr="009B6C44">
        <w:rPr>
          <w:rFonts w:asciiTheme="minorEastAsia" w:hAnsiTheme="minorEastAsia" w:hint="eastAsia"/>
        </w:rPr>
        <w:t>*</w:t>
      </w:r>
      <w:r w:rsidRPr="009B6C44">
        <w:rPr>
          <w:rFonts w:asciiTheme="minorEastAsia" w:hAnsiTheme="minorEastAsia" w:hint="eastAsia"/>
        </w:rPr>
        <w:t>)</w:t>
      </w:r>
      <w:r w:rsidR="00143490" w:rsidRPr="009B6C44">
        <w:rPr>
          <w:rFonts w:hint="eastAsia"/>
        </w:rPr>
        <w:t xml:space="preserve"> </w:t>
      </w:r>
      <w:proofErr w:type="spellStart"/>
      <w:r w:rsidR="007615A2" w:rsidRPr="009B6C44">
        <w:rPr>
          <w:rFonts w:hint="eastAsia"/>
          <w:bCs/>
          <w:i/>
          <w:iCs/>
        </w:rPr>
        <w:t>x</w:t>
      </w:r>
      <w:r w:rsidR="004C71D9" w:rsidRPr="009B6C44">
        <w:rPr>
          <w:rFonts w:hint="eastAsia"/>
          <w:bCs/>
          <w:i/>
          <w:iCs/>
        </w:rPr>
        <w:t>txPathName</w:t>
      </w:r>
      <w:proofErr w:type="spellEnd"/>
      <w:r w:rsidR="00143490" w:rsidRPr="009B6C44">
        <w:rPr>
          <w:bCs/>
          <w:i/>
          <w:iCs/>
        </w:rPr>
        <w:br/>
      </w:r>
      <w:r w:rsidR="00143490" w:rsidRPr="009B6C44">
        <w:rPr>
          <w:rFonts w:hint="eastAsia"/>
        </w:rPr>
        <w:t xml:space="preserve">[in] </w:t>
      </w:r>
      <w:proofErr w:type="spellStart"/>
      <w:r w:rsidRPr="009B6C44">
        <w:rPr>
          <w:rFonts w:hint="eastAsia"/>
        </w:rPr>
        <w:t>zeimu</w:t>
      </w:r>
      <w:r w:rsidR="004C71D9" w:rsidRPr="009B6C44">
        <w:rPr>
          <w:rFonts w:hint="eastAsia"/>
        </w:rPr>
        <w:t>shoCD</w:t>
      </w:r>
      <w:proofErr w:type="spellEnd"/>
      <w:r w:rsidRPr="009B6C44">
        <w:rPr>
          <w:rFonts w:hint="eastAsia"/>
        </w:rPr>
        <w:t>: (</w:t>
      </w:r>
      <w:proofErr w:type="spellStart"/>
      <w:r w:rsidR="005C1346" w:rsidRPr="009B6C44">
        <w:rPr>
          <w:rFonts w:asciiTheme="minorEastAsia" w:hAnsiTheme="minorEastAsia"/>
        </w:rPr>
        <w:t>NSString</w:t>
      </w:r>
      <w:proofErr w:type="spellEnd"/>
      <w:r w:rsidR="00C54C2F" w:rsidRPr="009B6C44">
        <w:rPr>
          <w:rFonts w:asciiTheme="minorEastAsia" w:hAnsiTheme="minorEastAsia" w:hint="eastAsia"/>
        </w:rPr>
        <w:t>*</w:t>
      </w:r>
      <w:r w:rsidRPr="009B6C44">
        <w:rPr>
          <w:rFonts w:asciiTheme="minorEastAsia" w:hAnsiTheme="minorEastAsia" w:hint="eastAsia"/>
        </w:rPr>
        <w:t>)</w:t>
      </w:r>
      <w:r w:rsidR="00143490" w:rsidRPr="009B6C44">
        <w:rPr>
          <w:rFonts w:hint="eastAsia"/>
        </w:rPr>
        <w:t xml:space="preserve"> </w:t>
      </w:r>
      <w:proofErr w:type="spellStart"/>
      <w:r w:rsidR="007615A2" w:rsidRPr="009B6C44">
        <w:rPr>
          <w:rFonts w:hint="eastAsia"/>
          <w:bCs/>
          <w:i/>
          <w:iCs/>
        </w:rPr>
        <w:t>z</w:t>
      </w:r>
      <w:r w:rsidR="00143490" w:rsidRPr="009B6C44">
        <w:rPr>
          <w:bCs/>
          <w:i/>
          <w:iCs/>
        </w:rPr>
        <w:t>eimushoCD</w:t>
      </w:r>
      <w:proofErr w:type="spellEnd"/>
      <w:r w:rsidR="00143490" w:rsidRPr="009B6C44">
        <w:rPr>
          <w:bCs/>
          <w:i/>
          <w:iCs/>
        </w:rPr>
        <w:br/>
      </w:r>
      <w:r w:rsidR="00143490" w:rsidRPr="009B6C44">
        <w:rPr>
          <w:rFonts w:hint="eastAsia"/>
        </w:rPr>
        <w:t xml:space="preserve">[in] </w:t>
      </w:r>
      <w:proofErr w:type="spellStart"/>
      <w:r w:rsidR="004C71D9" w:rsidRPr="009B6C44">
        <w:rPr>
          <w:rFonts w:hint="eastAsia"/>
          <w:bCs/>
          <w:iCs/>
        </w:rPr>
        <w:t>n</w:t>
      </w:r>
      <w:r w:rsidR="004C71D9" w:rsidRPr="009B6C44">
        <w:rPr>
          <w:bCs/>
          <w:iCs/>
        </w:rPr>
        <w:t>ozeishaId</w:t>
      </w:r>
      <w:proofErr w:type="spellEnd"/>
      <w:r w:rsidR="004C71D9" w:rsidRPr="009B6C44">
        <w:rPr>
          <w:rFonts w:hint="eastAsia"/>
        </w:rPr>
        <w:t>: (</w:t>
      </w:r>
      <w:proofErr w:type="spellStart"/>
      <w:r w:rsidR="005C1346" w:rsidRPr="009B6C44">
        <w:rPr>
          <w:rFonts w:asciiTheme="minorEastAsia" w:hAnsiTheme="minorEastAsia"/>
        </w:rPr>
        <w:t>NSString</w:t>
      </w:r>
      <w:proofErr w:type="spellEnd"/>
      <w:r w:rsidR="00C54C2F" w:rsidRPr="009B6C44">
        <w:rPr>
          <w:rFonts w:asciiTheme="minorEastAsia" w:hAnsiTheme="minorEastAsia" w:hint="eastAsia"/>
        </w:rPr>
        <w:t>*</w:t>
      </w:r>
      <w:r w:rsidR="004C71D9" w:rsidRPr="009B6C44">
        <w:rPr>
          <w:rFonts w:asciiTheme="minorEastAsia" w:hAnsiTheme="minorEastAsia" w:hint="eastAsia"/>
        </w:rPr>
        <w:t>)</w:t>
      </w:r>
      <w:r w:rsidR="00143490" w:rsidRPr="009B6C44">
        <w:rPr>
          <w:rFonts w:hint="eastAsia"/>
        </w:rPr>
        <w:t xml:space="preserve"> </w:t>
      </w:r>
      <w:proofErr w:type="spellStart"/>
      <w:r w:rsidR="007615A2" w:rsidRPr="009B6C44">
        <w:rPr>
          <w:rFonts w:hint="eastAsia"/>
          <w:bCs/>
          <w:i/>
          <w:iCs/>
        </w:rPr>
        <w:t>n</w:t>
      </w:r>
      <w:r w:rsidR="00143490" w:rsidRPr="009B6C44">
        <w:rPr>
          <w:bCs/>
          <w:i/>
          <w:iCs/>
        </w:rPr>
        <w:t>ozeishaId</w:t>
      </w:r>
      <w:proofErr w:type="spellEnd"/>
      <w:r w:rsidR="003135AF" w:rsidRPr="009B6C44">
        <w:rPr>
          <w:bCs/>
          <w:i/>
          <w:iCs/>
        </w:rPr>
        <w:br/>
      </w:r>
      <w:r w:rsidR="00ED4A96" w:rsidRPr="009B6C44">
        <w:rPr>
          <w:rFonts w:hint="eastAsia"/>
        </w:rPr>
        <w:t xml:space="preserve">[in] </w:t>
      </w:r>
      <w:proofErr w:type="spellStart"/>
      <w:r w:rsidR="004C71D9" w:rsidRPr="009B6C44">
        <w:rPr>
          <w:bCs/>
          <w:iCs/>
        </w:rPr>
        <w:t>kojinBang</w:t>
      </w:r>
      <w:r w:rsidR="004C71D9" w:rsidRPr="009B6C44">
        <w:rPr>
          <w:rFonts w:hint="eastAsia"/>
          <w:bCs/>
          <w:iCs/>
        </w:rPr>
        <w:t>o</w:t>
      </w:r>
      <w:proofErr w:type="spellEnd"/>
      <w:r w:rsidR="004C71D9" w:rsidRPr="009B6C44">
        <w:rPr>
          <w:rFonts w:hint="eastAsia"/>
        </w:rPr>
        <w:t>: (</w:t>
      </w:r>
      <w:proofErr w:type="spellStart"/>
      <w:r w:rsidR="005C1346" w:rsidRPr="009B6C44">
        <w:rPr>
          <w:rFonts w:asciiTheme="minorEastAsia" w:hAnsiTheme="minorEastAsia"/>
        </w:rPr>
        <w:t>NSString</w:t>
      </w:r>
      <w:proofErr w:type="spellEnd"/>
      <w:r w:rsidR="00C54C2F" w:rsidRPr="009B6C44">
        <w:rPr>
          <w:rFonts w:asciiTheme="minorEastAsia" w:hAnsiTheme="minorEastAsia" w:hint="eastAsia"/>
        </w:rPr>
        <w:t>*</w:t>
      </w:r>
      <w:r w:rsidR="004C71D9" w:rsidRPr="009B6C44">
        <w:rPr>
          <w:rFonts w:asciiTheme="minorEastAsia" w:hAnsiTheme="minorEastAsia" w:hint="eastAsia"/>
        </w:rPr>
        <w:t>)</w:t>
      </w:r>
      <w:r w:rsidR="00ED4A96" w:rsidRPr="009B6C44">
        <w:rPr>
          <w:rFonts w:hint="eastAsia"/>
        </w:rPr>
        <w:t xml:space="preserve"> </w:t>
      </w:r>
      <w:proofErr w:type="spellStart"/>
      <w:r w:rsidR="004C71D9" w:rsidRPr="009B6C44">
        <w:rPr>
          <w:bCs/>
          <w:i/>
          <w:iCs/>
        </w:rPr>
        <w:t>kojinBang</w:t>
      </w:r>
      <w:r w:rsidR="004C71D9" w:rsidRPr="009B6C44">
        <w:rPr>
          <w:rFonts w:hint="eastAsia"/>
          <w:bCs/>
          <w:i/>
          <w:iCs/>
        </w:rPr>
        <w:t>o</w:t>
      </w:r>
      <w:proofErr w:type="spellEnd"/>
      <w:r w:rsidR="000C0379" w:rsidRPr="009B6C44">
        <w:rPr>
          <w:bCs/>
          <w:i/>
          <w:iCs/>
        </w:rPr>
        <w:br/>
      </w:r>
      <w:r w:rsidR="00ED4A96" w:rsidRPr="009B6C44">
        <w:rPr>
          <w:rFonts w:hint="eastAsia"/>
        </w:rPr>
        <w:t xml:space="preserve">[in] </w:t>
      </w:r>
      <w:proofErr w:type="spellStart"/>
      <w:r w:rsidR="004C71D9" w:rsidRPr="009B6C44">
        <w:rPr>
          <w:bCs/>
          <w:iCs/>
        </w:rPr>
        <w:t>hojinBango</w:t>
      </w:r>
      <w:proofErr w:type="spellEnd"/>
      <w:r w:rsidR="004C71D9" w:rsidRPr="009B6C44">
        <w:rPr>
          <w:rFonts w:hint="eastAsia"/>
          <w:bCs/>
          <w:iCs/>
        </w:rPr>
        <w:t>:</w:t>
      </w:r>
      <w:r w:rsidR="004C71D9" w:rsidRPr="009B6C44">
        <w:rPr>
          <w:rFonts w:hint="eastAsia"/>
        </w:rPr>
        <w:t xml:space="preserve"> (</w:t>
      </w:r>
      <w:proofErr w:type="spellStart"/>
      <w:r w:rsidR="005C1346" w:rsidRPr="009B6C44">
        <w:rPr>
          <w:rFonts w:asciiTheme="minorEastAsia" w:hAnsiTheme="minorEastAsia"/>
        </w:rPr>
        <w:t>NSString</w:t>
      </w:r>
      <w:proofErr w:type="spellEnd"/>
      <w:r w:rsidR="00C54C2F" w:rsidRPr="009B6C44">
        <w:rPr>
          <w:rFonts w:asciiTheme="minorEastAsia" w:hAnsiTheme="minorEastAsia" w:hint="eastAsia"/>
        </w:rPr>
        <w:t>*</w:t>
      </w:r>
      <w:r w:rsidR="004C71D9" w:rsidRPr="009B6C44">
        <w:rPr>
          <w:rFonts w:asciiTheme="minorEastAsia" w:hAnsiTheme="minorEastAsia" w:hint="eastAsia"/>
        </w:rPr>
        <w:t>)</w:t>
      </w:r>
      <w:r w:rsidR="00ED4A96" w:rsidRPr="009B6C44">
        <w:rPr>
          <w:rFonts w:hint="eastAsia"/>
        </w:rPr>
        <w:t xml:space="preserve"> </w:t>
      </w:r>
      <w:proofErr w:type="spellStart"/>
      <w:r w:rsidR="00ED4A96" w:rsidRPr="009B6C44">
        <w:rPr>
          <w:bCs/>
          <w:i/>
          <w:iCs/>
        </w:rPr>
        <w:t>hojinBango</w:t>
      </w:r>
      <w:proofErr w:type="spellEnd"/>
      <w:r w:rsidR="00143490" w:rsidRPr="009B6C44">
        <w:rPr>
          <w:bCs/>
          <w:i/>
          <w:iCs/>
        </w:rPr>
        <w:br/>
      </w:r>
      <w:r w:rsidR="00944DB2" w:rsidRPr="009B6C44">
        <w:rPr>
          <w:rFonts w:hint="eastAsia"/>
        </w:rPr>
        <w:t xml:space="preserve">[in] </w:t>
      </w:r>
      <w:proofErr w:type="spellStart"/>
      <w:r w:rsidR="00944DB2" w:rsidRPr="009B6C44">
        <w:rPr>
          <w:rFonts w:hint="eastAsia"/>
          <w:bCs/>
          <w:iCs/>
        </w:rPr>
        <w:t>n</w:t>
      </w:r>
      <w:r w:rsidR="00944DB2" w:rsidRPr="009B6C44">
        <w:rPr>
          <w:bCs/>
          <w:iCs/>
        </w:rPr>
        <w:t>ozeishaNm</w:t>
      </w:r>
      <w:proofErr w:type="spellEnd"/>
      <w:r w:rsidR="00944DB2" w:rsidRPr="009B6C44">
        <w:rPr>
          <w:rFonts w:hint="eastAsia"/>
          <w:bCs/>
          <w:iCs/>
        </w:rPr>
        <w:t>:</w:t>
      </w:r>
      <w:r w:rsidR="00944DB2" w:rsidRPr="009B6C44">
        <w:rPr>
          <w:rFonts w:hint="eastAsia"/>
        </w:rPr>
        <w:t xml:space="preserve"> (</w:t>
      </w:r>
      <w:proofErr w:type="spellStart"/>
      <w:r w:rsidR="00944DB2" w:rsidRPr="009B6C44">
        <w:rPr>
          <w:rFonts w:asciiTheme="minorEastAsia" w:hAnsiTheme="minorEastAsia"/>
        </w:rPr>
        <w:t>NSString</w:t>
      </w:r>
      <w:proofErr w:type="spellEnd"/>
      <w:r w:rsidR="00944DB2" w:rsidRPr="009B6C44">
        <w:rPr>
          <w:rFonts w:asciiTheme="minorEastAsia" w:hAnsiTheme="minorEastAsia" w:hint="eastAsia"/>
        </w:rPr>
        <w:t>*)</w:t>
      </w:r>
      <w:r w:rsidR="00944DB2" w:rsidRPr="009B6C44">
        <w:rPr>
          <w:rFonts w:hint="eastAsia"/>
        </w:rPr>
        <w:t xml:space="preserve"> </w:t>
      </w:r>
      <w:proofErr w:type="spellStart"/>
      <w:r w:rsidR="00944DB2" w:rsidRPr="009B6C44">
        <w:rPr>
          <w:rFonts w:hint="eastAsia"/>
          <w:bCs/>
          <w:i/>
          <w:iCs/>
        </w:rPr>
        <w:t>n</w:t>
      </w:r>
      <w:r w:rsidR="00944DB2" w:rsidRPr="009B6C44">
        <w:rPr>
          <w:bCs/>
          <w:i/>
          <w:iCs/>
        </w:rPr>
        <w:t>ozeishaNm</w:t>
      </w:r>
      <w:proofErr w:type="spellEnd"/>
      <w:r w:rsidR="00944DB2" w:rsidRPr="009B6C44">
        <w:rPr>
          <w:bCs/>
          <w:i/>
          <w:iCs/>
        </w:rPr>
        <w:br/>
      </w:r>
      <w:r w:rsidR="00143490" w:rsidRPr="009B6C44">
        <w:rPr>
          <w:rFonts w:hint="eastAsia"/>
        </w:rPr>
        <w:t xml:space="preserve">[in] </w:t>
      </w:r>
      <w:proofErr w:type="spellStart"/>
      <w:r w:rsidR="004C71D9" w:rsidRPr="009B6C44">
        <w:rPr>
          <w:rFonts w:hint="eastAsia"/>
          <w:bCs/>
          <w:iCs/>
        </w:rPr>
        <w:t>n</w:t>
      </w:r>
      <w:r w:rsidR="004C71D9" w:rsidRPr="009B6C44">
        <w:rPr>
          <w:bCs/>
          <w:iCs/>
        </w:rPr>
        <w:t>ozeishaAd</w:t>
      </w:r>
      <w:r w:rsidR="004C71D9" w:rsidRPr="009B6C44">
        <w:rPr>
          <w:rFonts w:hint="eastAsia"/>
          <w:bCs/>
          <w:iCs/>
        </w:rPr>
        <w:t>r</w:t>
      </w:r>
      <w:proofErr w:type="spellEnd"/>
      <w:r w:rsidR="004C71D9" w:rsidRPr="009B6C44">
        <w:rPr>
          <w:rFonts w:hint="eastAsia"/>
          <w:bCs/>
          <w:iCs/>
        </w:rPr>
        <w:t>:</w:t>
      </w:r>
      <w:r w:rsidR="004C71D9" w:rsidRPr="009B6C44">
        <w:rPr>
          <w:rFonts w:hint="eastAsia"/>
        </w:rPr>
        <w:t xml:space="preserve"> (</w:t>
      </w:r>
      <w:proofErr w:type="spellStart"/>
      <w:r w:rsidR="005C1346" w:rsidRPr="009B6C44">
        <w:rPr>
          <w:rFonts w:asciiTheme="minorEastAsia" w:hAnsiTheme="minorEastAsia"/>
        </w:rPr>
        <w:t>NSString</w:t>
      </w:r>
      <w:proofErr w:type="spellEnd"/>
      <w:r w:rsidR="00C54C2F" w:rsidRPr="009B6C44">
        <w:rPr>
          <w:rFonts w:asciiTheme="minorEastAsia" w:hAnsiTheme="minorEastAsia" w:hint="eastAsia"/>
        </w:rPr>
        <w:t>*</w:t>
      </w:r>
      <w:r w:rsidR="004C71D9" w:rsidRPr="009B6C44">
        <w:rPr>
          <w:rFonts w:asciiTheme="minorEastAsia" w:hAnsiTheme="minorEastAsia" w:hint="eastAsia"/>
        </w:rPr>
        <w:t>)</w:t>
      </w:r>
      <w:r w:rsidR="00143490" w:rsidRPr="009B6C44">
        <w:rPr>
          <w:rFonts w:hint="eastAsia"/>
        </w:rPr>
        <w:t xml:space="preserve"> </w:t>
      </w:r>
      <w:proofErr w:type="spellStart"/>
      <w:r w:rsidR="007615A2" w:rsidRPr="009B6C44">
        <w:rPr>
          <w:rFonts w:hint="eastAsia"/>
          <w:bCs/>
          <w:i/>
          <w:iCs/>
        </w:rPr>
        <w:t>n</w:t>
      </w:r>
      <w:r w:rsidR="004C71D9" w:rsidRPr="009B6C44">
        <w:rPr>
          <w:bCs/>
          <w:i/>
          <w:iCs/>
        </w:rPr>
        <w:t>ozeishaAd</w:t>
      </w:r>
      <w:r w:rsidR="004C71D9" w:rsidRPr="009B6C44">
        <w:rPr>
          <w:rFonts w:hint="eastAsia"/>
          <w:bCs/>
          <w:i/>
          <w:iCs/>
        </w:rPr>
        <w:t>r</w:t>
      </w:r>
      <w:proofErr w:type="spellEnd"/>
      <w:r w:rsidR="00143490" w:rsidRPr="009B6C44">
        <w:rPr>
          <w:bCs/>
          <w:i/>
          <w:iCs/>
        </w:rPr>
        <w:br/>
      </w:r>
      <w:r w:rsidR="00143490" w:rsidRPr="009B6C44">
        <w:rPr>
          <w:rFonts w:hint="eastAsia"/>
        </w:rPr>
        <w:t xml:space="preserve">[in] </w:t>
      </w:r>
      <w:proofErr w:type="spellStart"/>
      <w:r w:rsidR="004C71D9" w:rsidRPr="009B6C44">
        <w:rPr>
          <w:rFonts w:hint="eastAsia"/>
          <w:bCs/>
          <w:iCs/>
        </w:rPr>
        <w:t>d</w:t>
      </w:r>
      <w:r w:rsidR="004C71D9" w:rsidRPr="009B6C44">
        <w:rPr>
          <w:bCs/>
          <w:iCs/>
        </w:rPr>
        <w:t>aihyoNm</w:t>
      </w:r>
      <w:proofErr w:type="spellEnd"/>
      <w:r w:rsidR="004C71D9" w:rsidRPr="009B6C44">
        <w:rPr>
          <w:rFonts w:hint="eastAsia"/>
          <w:bCs/>
          <w:iCs/>
        </w:rPr>
        <w:t>:</w:t>
      </w:r>
      <w:r w:rsidR="004C71D9" w:rsidRPr="009B6C44">
        <w:rPr>
          <w:rFonts w:hint="eastAsia"/>
        </w:rPr>
        <w:t xml:space="preserve"> (</w:t>
      </w:r>
      <w:proofErr w:type="spellStart"/>
      <w:r w:rsidR="005C1346" w:rsidRPr="009B6C44">
        <w:rPr>
          <w:rFonts w:asciiTheme="minorEastAsia" w:hAnsiTheme="minorEastAsia"/>
        </w:rPr>
        <w:t>NSString</w:t>
      </w:r>
      <w:proofErr w:type="spellEnd"/>
      <w:r w:rsidR="00C54C2F" w:rsidRPr="009B6C44">
        <w:rPr>
          <w:rFonts w:asciiTheme="minorEastAsia" w:hAnsiTheme="minorEastAsia" w:hint="eastAsia"/>
        </w:rPr>
        <w:t>*</w:t>
      </w:r>
      <w:r w:rsidR="004C71D9" w:rsidRPr="009B6C44">
        <w:rPr>
          <w:rFonts w:asciiTheme="minorEastAsia" w:hAnsiTheme="minorEastAsia" w:hint="eastAsia"/>
        </w:rPr>
        <w:t>)</w:t>
      </w:r>
      <w:r w:rsidR="00143490" w:rsidRPr="009B6C44">
        <w:rPr>
          <w:rFonts w:hint="eastAsia"/>
        </w:rPr>
        <w:t xml:space="preserve"> </w:t>
      </w:r>
      <w:proofErr w:type="spellStart"/>
      <w:r w:rsidR="007615A2" w:rsidRPr="009B6C44">
        <w:rPr>
          <w:rFonts w:hint="eastAsia"/>
          <w:bCs/>
          <w:i/>
          <w:iCs/>
        </w:rPr>
        <w:t>d</w:t>
      </w:r>
      <w:r w:rsidR="00143490" w:rsidRPr="009B6C44">
        <w:rPr>
          <w:bCs/>
          <w:i/>
          <w:iCs/>
        </w:rPr>
        <w:t>aihyoNm</w:t>
      </w:r>
      <w:proofErr w:type="spellEnd"/>
      <w:r w:rsidR="00143490" w:rsidRPr="009B6C44">
        <w:rPr>
          <w:bCs/>
          <w:i/>
          <w:iCs/>
        </w:rPr>
        <w:br/>
      </w:r>
      <w:r w:rsidR="00143490" w:rsidRPr="009B6C44">
        <w:rPr>
          <w:rFonts w:hint="eastAsia"/>
        </w:rPr>
        <w:t xml:space="preserve">[in] </w:t>
      </w:r>
      <w:proofErr w:type="spellStart"/>
      <w:r w:rsidR="004C71D9" w:rsidRPr="009B6C44">
        <w:rPr>
          <w:rFonts w:hint="eastAsia"/>
          <w:bCs/>
          <w:iCs/>
        </w:rPr>
        <w:t>d</w:t>
      </w:r>
      <w:r w:rsidR="004C71D9" w:rsidRPr="009B6C44">
        <w:rPr>
          <w:bCs/>
          <w:iCs/>
        </w:rPr>
        <w:t>airiId</w:t>
      </w:r>
      <w:proofErr w:type="spellEnd"/>
      <w:r w:rsidR="004C71D9" w:rsidRPr="009B6C44">
        <w:rPr>
          <w:rFonts w:hint="eastAsia"/>
          <w:bCs/>
          <w:iCs/>
        </w:rPr>
        <w:t>:</w:t>
      </w:r>
      <w:r w:rsidR="004C71D9" w:rsidRPr="009B6C44">
        <w:rPr>
          <w:rFonts w:hint="eastAsia"/>
        </w:rPr>
        <w:t xml:space="preserve"> (</w:t>
      </w:r>
      <w:proofErr w:type="spellStart"/>
      <w:r w:rsidR="005C1346" w:rsidRPr="009B6C44">
        <w:rPr>
          <w:rFonts w:asciiTheme="minorEastAsia" w:hAnsiTheme="minorEastAsia"/>
        </w:rPr>
        <w:t>NSString</w:t>
      </w:r>
      <w:proofErr w:type="spellEnd"/>
      <w:r w:rsidR="00C54C2F" w:rsidRPr="009B6C44">
        <w:rPr>
          <w:rFonts w:asciiTheme="minorEastAsia" w:hAnsiTheme="minorEastAsia" w:hint="eastAsia"/>
        </w:rPr>
        <w:t>*</w:t>
      </w:r>
      <w:r w:rsidR="004C71D9" w:rsidRPr="009B6C44">
        <w:rPr>
          <w:rFonts w:asciiTheme="minorEastAsia" w:hAnsiTheme="minorEastAsia" w:hint="eastAsia"/>
        </w:rPr>
        <w:t>)</w:t>
      </w:r>
      <w:r w:rsidR="00143490" w:rsidRPr="009B6C44">
        <w:rPr>
          <w:rFonts w:hint="eastAsia"/>
        </w:rPr>
        <w:t xml:space="preserve"> </w:t>
      </w:r>
      <w:proofErr w:type="spellStart"/>
      <w:r w:rsidR="007615A2" w:rsidRPr="009B6C44">
        <w:rPr>
          <w:rFonts w:hint="eastAsia"/>
          <w:bCs/>
          <w:i/>
          <w:iCs/>
        </w:rPr>
        <w:t>d</w:t>
      </w:r>
      <w:r w:rsidR="00143490" w:rsidRPr="009B6C44">
        <w:rPr>
          <w:bCs/>
          <w:i/>
          <w:iCs/>
        </w:rPr>
        <w:t>airiId</w:t>
      </w:r>
      <w:proofErr w:type="spellEnd"/>
      <w:r w:rsidR="00143490" w:rsidRPr="009B6C44">
        <w:rPr>
          <w:bCs/>
          <w:i/>
          <w:iCs/>
        </w:rPr>
        <w:br/>
      </w:r>
      <w:r w:rsidR="00364C6C" w:rsidRPr="009B6C44">
        <w:rPr>
          <w:rFonts w:hint="eastAsia"/>
        </w:rPr>
        <w:t>[in</w:t>
      </w:r>
      <w:r w:rsidR="00143490" w:rsidRPr="009B6C44">
        <w:rPr>
          <w:rFonts w:hint="eastAsia"/>
        </w:rPr>
        <w:t xml:space="preserve">] </w:t>
      </w:r>
      <w:proofErr w:type="spellStart"/>
      <w:r w:rsidR="004C71D9" w:rsidRPr="009B6C44">
        <w:rPr>
          <w:rFonts w:hint="eastAsia"/>
          <w:bCs/>
          <w:iCs/>
        </w:rPr>
        <w:t>d</w:t>
      </w:r>
      <w:r w:rsidR="004C71D9" w:rsidRPr="009B6C44">
        <w:rPr>
          <w:bCs/>
          <w:iCs/>
        </w:rPr>
        <w:t>airiNm</w:t>
      </w:r>
      <w:proofErr w:type="spellEnd"/>
      <w:r w:rsidR="004C71D9" w:rsidRPr="009B6C44">
        <w:rPr>
          <w:rFonts w:hint="eastAsia"/>
          <w:bCs/>
          <w:iCs/>
        </w:rPr>
        <w:t>:</w:t>
      </w:r>
      <w:r w:rsidR="004C71D9" w:rsidRPr="009B6C44">
        <w:rPr>
          <w:rFonts w:hint="eastAsia"/>
        </w:rPr>
        <w:t xml:space="preserve"> (</w:t>
      </w:r>
      <w:proofErr w:type="spellStart"/>
      <w:r w:rsidR="005C1346" w:rsidRPr="009B6C44">
        <w:rPr>
          <w:rFonts w:asciiTheme="minorEastAsia" w:hAnsiTheme="minorEastAsia"/>
        </w:rPr>
        <w:t>NSString</w:t>
      </w:r>
      <w:proofErr w:type="spellEnd"/>
      <w:r w:rsidR="00C54C2F" w:rsidRPr="009B6C44">
        <w:rPr>
          <w:rFonts w:asciiTheme="minorEastAsia" w:hAnsiTheme="minorEastAsia" w:hint="eastAsia"/>
        </w:rPr>
        <w:t>*</w:t>
      </w:r>
      <w:r w:rsidR="004C71D9" w:rsidRPr="009B6C44">
        <w:rPr>
          <w:rFonts w:asciiTheme="minorEastAsia" w:hAnsiTheme="minorEastAsia" w:hint="eastAsia"/>
        </w:rPr>
        <w:t>)</w:t>
      </w:r>
      <w:r w:rsidR="00143490" w:rsidRPr="009B6C44">
        <w:rPr>
          <w:rFonts w:hint="eastAsia"/>
        </w:rPr>
        <w:t xml:space="preserve"> </w:t>
      </w:r>
      <w:proofErr w:type="spellStart"/>
      <w:r w:rsidR="007615A2" w:rsidRPr="009B6C44">
        <w:rPr>
          <w:rFonts w:hint="eastAsia"/>
          <w:bCs/>
          <w:i/>
          <w:iCs/>
        </w:rPr>
        <w:t>d</w:t>
      </w:r>
      <w:r w:rsidR="00143490" w:rsidRPr="009B6C44">
        <w:rPr>
          <w:bCs/>
          <w:i/>
          <w:iCs/>
        </w:rPr>
        <w:t>airiNm</w:t>
      </w:r>
      <w:proofErr w:type="spellEnd"/>
      <w:r w:rsidR="00143490" w:rsidRPr="009B6C44">
        <w:rPr>
          <w:bCs/>
          <w:i/>
          <w:iCs/>
        </w:rPr>
        <w:br/>
      </w:r>
      <w:r w:rsidR="002E72F5" w:rsidRPr="009B6C44">
        <w:rPr>
          <w:rFonts w:hint="eastAsia"/>
        </w:rPr>
        <w:t xml:space="preserve">[in] </w:t>
      </w:r>
      <w:proofErr w:type="spellStart"/>
      <w:r w:rsidR="004C71D9" w:rsidRPr="009B6C44">
        <w:rPr>
          <w:rFonts w:hint="eastAsia"/>
          <w:bCs/>
          <w:iCs/>
        </w:rPr>
        <w:t>d</w:t>
      </w:r>
      <w:r w:rsidR="004C71D9" w:rsidRPr="009B6C44">
        <w:rPr>
          <w:bCs/>
          <w:iCs/>
        </w:rPr>
        <w:t>airi</w:t>
      </w:r>
      <w:r w:rsidR="004C71D9" w:rsidRPr="009B6C44">
        <w:rPr>
          <w:rFonts w:hint="eastAsia"/>
          <w:bCs/>
          <w:iCs/>
        </w:rPr>
        <w:t>Adr</w:t>
      </w:r>
      <w:proofErr w:type="spellEnd"/>
      <w:r w:rsidR="004C71D9" w:rsidRPr="009B6C44">
        <w:rPr>
          <w:rFonts w:hint="eastAsia"/>
          <w:bCs/>
          <w:iCs/>
        </w:rPr>
        <w:t>:</w:t>
      </w:r>
      <w:r w:rsidR="004C71D9" w:rsidRPr="009B6C44">
        <w:rPr>
          <w:rFonts w:hint="eastAsia"/>
        </w:rPr>
        <w:t xml:space="preserve"> (</w:t>
      </w:r>
      <w:proofErr w:type="spellStart"/>
      <w:r w:rsidR="005C1346" w:rsidRPr="009B6C44">
        <w:rPr>
          <w:rFonts w:asciiTheme="minorEastAsia" w:hAnsiTheme="minorEastAsia"/>
        </w:rPr>
        <w:t>NSString</w:t>
      </w:r>
      <w:proofErr w:type="spellEnd"/>
      <w:r w:rsidR="00C54C2F" w:rsidRPr="009B6C44">
        <w:rPr>
          <w:rFonts w:asciiTheme="minorEastAsia" w:hAnsiTheme="minorEastAsia" w:hint="eastAsia"/>
        </w:rPr>
        <w:t>*</w:t>
      </w:r>
      <w:r w:rsidR="004C71D9" w:rsidRPr="009B6C44">
        <w:rPr>
          <w:rFonts w:asciiTheme="minorEastAsia" w:hAnsiTheme="minorEastAsia" w:hint="eastAsia"/>
        </w:rPr>
        <w:t>)</w:t>
      </w:r>
      <w:r w:rsidR="002E72F5" w:rsidRPr="009B6C44">
        <w:rPr>
          <w:rFonts w:hint="eastAsia"/>
        </w:rPr>
        <w:t xml:space="preserve"> </w:t>
      </w:r>
      <w:proofErr w:type="spellStart"/>
      <w:r w:rsidR="002E72F5" w:rsidRPr="009B6C44">
        <w:rPr>
          <w:rFonts w:hint="eastAsia"/>
          <w:bCs/>
          <w:i/>
          <w:iCs/>
        </w:rPr>
        <w:t>d</w:t>
      </w:r>
      <w:r w:rsidR="002E72F5" w:rsidRPr="009B6C44">
        <w:rPr>
          <w:bCs/>
          <w:i/>
          <w:iCs/>
        </w:rPr>
        <w:t>airi</w:t>
      </w:r>
      <w:r w:rsidR="004C71D9" w:rsidRPr="009B6C44">
        <w:rPr>
          <w:rFonts w:hint="eastAsia"/>
          <w:bCs/>
          <w:i/>
          <w:iCs/>
        </w:rPr>
        <w:t>Adr</w:t>
      </w:r>
      <w:proofErr w:type="spellEnd"/>
      <w:r w:rsidR="002E72F5" w:rsidRPr="009B6C44">
        <w:rPr>
          <w:bCs/>
          <w:i/>
          <w:iCs/>
        </w:rPr>
        <w:br/>
      </w:r>
      <w:r w:rsidR="00143490" w:rsidRPr="009B6C44">
        <w:rPr>
          <w:rFonts w:hint="eastAsia"/>
        </w:rPr>
        <w:t xml:space="preserve">[in] </w:t>
      </w:r>
      <w:proofErr w:type="spellStart"/>
      <w:r w:rsidR="004C71D9" w:rsidRPr="009B6C44">
        <w:rPr>
          <w:rFonts w:hint="eastAsia"/>
          <w:bCs/>
          <w:iCs/>
        </w:rPr>
        <w:t>t</w:t>
      </w:r>
      <w:r w:rsidR="004C71D9" w:rsidRPr="009B6C44">
        <w:rPr>
          <w:bCs/>
          <w:iCs/>
        </w:rPr>
        <w:t>etsuzuki</w:t>
      </w:r>
      <w:proofErr w:type="spellEnd"/>
      <w:r w:rsidR="004C71D9" w:rsidRPr="009B6C44">
        <w:rPr>
          <w:rFonts w:hint="eastAsia"/>
          <w:bCs/>
          <w:iCs/>
        </w:rPr>
        <w:t>:</w:t>
      </w:r>
      <w:r w:rsidR="004C71D9" w:rsidRPr="009B6C44">
        <w:rPr>
          <w:rFonts w:hint="eastAsia"/>
        </w:rPr>
        <w:t xml:space="preserve"> (</w:t>
      </w:r>
      <w:proofErr w:type="spellStart"/>
      <w:r w:rsidR="005C1346" w:rsidRPr="009B6C44">
        <w:rPr>
          <w:rFonts w:asciiTheme="minorEastAsia" w:hAnsiTheme="minorEastAsia"/>
        </w:rPr>
        <w:t>NSString</w:t>
      </w:r>
      <w:proofErr w:type="spellEnd"/>
      <w:r w:rsidR="00C54C2F" w:rsidRPr="009B6C44">
        <w:rPr>
          <w:rFonts w:asciiTheme="minorEastAsia" w:hAnsiTheme="minorEastAsia" w:hint="eastAsia"/>
        </w:rPr>
        <w:t>*</w:t>
      </w:r>
      <w:r w:rsidR="004C71D9" w:rsidRPr="009B6C44">
        <w:rPr>
          <w:rFonts w:asciiTheme="minorEastAsia" w:hAnsiTheme="minorEastAsia" w:hint="eastAsia"/>
        </w:rPr>
        <w:t>)</w:t>
      </w:r>
      <w:r w:rsidR="00143490" w:rsidRPr="009B6C44">
        <w:rPr>
          <w:rFonts w:hint="eastAsia"/>
        </w:rPr>
        <w:t xml:space="preserve"> </w:t>
      </w:r>
      <w:proofErr w:type="spellStart"/>
      <w:r w:rsidR="007615A2" w:rsidRPr="009B6C44">
        <w:rPr>
          <w:rFonts w:hint="eastAsia"/>
          <w:bCs/>
          <w:i/>
          <w:iCs/>
        </w:rPr>
        <w:t>t</w:t>
      </w:r>
      <w:r w:rsidR="00143490" w:rsidRPr="009B6C44">
        <w:rPr>
          <w:bCs/>
          <w:i/>
          <w:iCs/>
        </w:rPr>
        <w:t>etsuzuki</w:t>
      </w:r>
      <w:proofErr w:type="spellEnd"/>
      <w:r w:rsidR="000C0379" w:rsidRPr="009B6C44">
        <w:rPr>
          <w:bCs/>
          <w:i/>
          <w:iCs/>
        </w:rPr>
        <w:br/>
      </w:r>
      <w:r w:rsidR="00046775" w:rsidRPr="009B6C44">
        <w:rPr>
          <w:rFonts w:hint="eastAsia"/>
        </w:rPr>
        <w:t xml:space="preserve">[in] </w:t>
      </w:r>
      <w:proofErr w:type="spellStart"/>
      <w:r w:rsidR="004C71D9" w:rsidRPr="009B6C44">
        <w:rPr>
          <w:rFonts w:hint="eastAsia"/>
          <w:bCs/>
          <w:iCs/>
        </w:rPr>
        <w:t>softName</w:t>
      </w:r>
      <w:proofErr w:type="spellEnd"/>
      <w:r w:rsidR="004C71D9" w:rsidRPr="009B6C44">
        <w:rPr>
          <w:rFonts w:hint="eastAsia"/>
          <w:bCs/>
          <w:iCs/>
        </w:rPr>
        <w:t>:</w:t>
      </w:r>
      <w:r w:rsidR="004C71D9" w:rsidRPr="009B6C44">
        <w:rPr>
          <w:rFonts w:hint="eastAsia"/>
        </w:rPr>
        <w:t xml:space="preserve"> (</w:t>
      </w:r>
      <w:proofErr w:type="spellStart"/>
      <w:r w:rsidR="005C1346" w:rsidRPr="009B6C44">
        <w:rPr>
          <w:rFonts w:asciiTheme="minorEastAsia" w:hAnsiTheme="minorEastAsia"/>
        </w:rPr>
        <w:t>NSString</w:t>
      </w:r>
      <w:proofErr w:type="spellEnd"/>
      <w:r w:rsidR="00C54C2F" w:rsidRPr="009B6C44">
        <w:rPr>
          <w:rFonts w:asciiTheme="minorEastAsia" w:hAnsiTheme="minorEastAsia" w:hint="eastAsia"/>
        </w:rPr>
        <w:t>*</w:t>
      </w:r>
      <w:r w:rsidR="004C71D9" w:rsidRPr="009B6C44">
        <w:rPr>
          <w:rFonts w:asciiTheme="minorEastAsia" w:hAnsiTheme="minorEastAsia" w:hint="eastAsia"/>
        </w:rPr>
        <w:t>)</w:t>
      </w:r>
      <w:r w:rsidR="00046775" w:rsidRPr="009B6C44">
        <w:rPr>
          <w:rFonts w:hint="eastAsia"/>
        </w:rPr>
        <w:t xml:space="preserve"> </w:t>
      </w:r>
      <w:proofErr w:type="spellStart"/>
      <w:r w:rsidR="00046775" w:rsidRPr="009B6C44">
        <w:rPr>
          <w:rFonts w:hint="eastAsia"/>
          <w:bCs/>
          <w:i/>
          <w:iCs/>
        </w:rPr>
        <w:t>softName</w:t>
      </w:r>
      <w:proofErr w:type="spellEnd"/>
      <w:r w:rsidR="00046775" w:rsidRPr="009B6C44">
        <w:rPr>
          <w:rFonts w:hint="eastAsia"/>
        </w:rPr>
        <w:t>;</w:t>
      </w:r>
    </w:p>
    <w:p w14:paraId="1608E9A0" w14:textId="77777777" w:rsidR="003135AF" w:rsidRPr="009B6C44" w:rsidRDefault="003135AF" w:rsidP="003135AF">
      <w:pPr>
        <w:ind w:leftChars="675" w:left="1418"/>
      </w:pPr>
    </w:p>
    <w:p w14:paraId="6EF75CDD" w14:textId="77777777" w:rsidR="003135AF" w:rsidRPr="009B6C44" w:rsidRDefault="003135AF" w:rsidP="003135AF">
      <w:pPr>
        <w:ind w:leftChars="675" w:left="1418"/>
      </w:pPr>
      <w:r w:rsidRPr="009B6C44">
        <w:rPr>
          <w:rFonts w:hint="eastAsia"/>
        </w:rPr>
        <w:t>説明</w:t>
      </w:r>
    </w:p>
    <w:p w14:paraId="22B27DE7" w14:textId="77777777" w:rsidR="003135AF" w:rsidRPr="009B6C44" w:rsidRDefault="00AE053C" w:rsidP="003135AF">
      <w:pPr>
        <w:ind w:left="840" w:firstLineChars="400" w:firstLine="840"/>
        <w:rPr>
          <w:rFonts w:asciiTheme="minorEastAsia" w:hAnsiTheme="minorEastAsia"/>
        </w:rPr>
      </w:pPr>
      <w:r w:rsidRPr="009B6C44">
        <w:rPr>
          <w:rFonts w:ascii="ＭＳ 明朝" w:hAnsi="ＭＳ 明朝" w:hint="eastAsia"/>
        </w:rPr>
        <w:t>N</w:t>
      </w:r>
      <w:r w:rsidR="001A4ECC" w:rsidRPr="009B6C44">
        <w:rPr>
          <w:rFonts w:ascii="ＭＳ 明朝" w:hAnsi="ＭＳ 明朝" w:hint="eastAsia"/>
        </w:rPr>
        <w:t>ISA</w:t>
      </w:r>
      <w:r w:rsidR="00143490" w:rsidRPr="009B6C44">
        <w:rPr>
          <w:rFonts w:ascii="ＭＳ 明朝" w:hAnsi="ＭＳ 明朝" w:hint="eastAsia"/>
        </w:rPr>
        <w:t>に係る手続用CSVファイル</w:t>
      </w:r>
      <w:r w:rsidR="006423B1" w:rsidRPr="009B6C44">
        <w:rPr>
          <w:rFonts w:ascii="ＭＳ 明朝" w:hAnsi="ＭＳ 明朝" w:hint="eastAsia"/>
        </w:rPr>
        <w:t>を</w:t>
      </w:r>
      <w:r w:rsidR="007C75FA" w:rsidRPr="009B6C44">
        <w:rPr>
          <w:rFonts w:ascii="ＭＳ 明朝" w:hAnsi="ＭＳ 明朝" w:hint="eastAsia"/>
        </w:rPr>
        <w:t>申告等データ</w:t>
      </w:r>
      <w:r w:rsidR="006423B1" w:rsidRPr="009B6C44">
        <w:rPr>
          <w:rFonts w:ascii="ＭＳ 明朝" w:hAnsi="ＭＳ 明朝" w:hint="eastAsia"/>
        </w:rPr>
        <w:t>に変換する。</w:t>
      </w:r>
    </w:p>
    <w:p w14:paraId="3494C4E2" w14:textId="77777777" w:rsidR="002C4B28" w:rsidRPr="009B6C44" w:rsidRDefault="002C4B28" w:rsidP="003135AF">
      <w:pPr>
        <w:pStyle w:val="a6"/>
        <w:ind w:leftChars="800" w:left="1680" w:firstLineChars="100" w:firstLine="210"/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9B6C44" w:rsidRPr="009B6C44" w14:paraId="39AEA3F6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4A51F442" w14:textId="77777777" w:rsidR="00143490" w:rsidRPr="009B6C44" w:rsidRDefault="00143490" w:rsidP="00143490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45145FDE" w14:textId="77777777" w:rsidR="00143490" w:rsidRPr="009B6C44" w:rsidRDefault="00143490" w:rsidP="00143490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説明</w:t>
            </w:r>
          </w:p>
        </w:tc>
      </w:tr>
      <w:tr w:rsidR="009B6C44" w:rsidRPr="009B6C44" w14:paraId="479D61E2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7BD4E5D0" w14:textId="77777777" w:rsidR="00143490" w:rsidRPr="009B6C44" w:rsidRDefault="007615A2" w:rsidP="00143490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t>c</w:t>
            </w:r>
            <w:r w:rsidR="00143490" w:rsidRPr="009B6C44">
              <w:rPr>
                <w:rFonts w:ascii="ＭＳ 明朝" w:hAnsi="ＭＳ 明朝" w:hint="eastAsia"/>
                <w:bCs/>
                <w:iCs/>
              </w:rPr>
              <w:t>svPathName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31814769" w14:textId="77777777" w:rsidR="00143490" w:rsidRPr="009B6C44" w:rsidRDefault="00151CC1" w:rsidP="00143490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NISA用</w:t>
            </w:r>
            <w:r w:rsidR="00143490" w:rsidRPr="009B6C44">
              <w:rPr>
                <w:rFonts w:ascii="ＭＳ 明朝" w:hAnsi="ＭＳ 明朝" w:hint="eastAsia"/>
              </w:rPr>
              <w:t>CSVファイルのフルパス名（ファイル名含む）</w:t>
            </w:r>
          </w:p>
        </w:tc>
      </w:tr>
      <w:tr w:rsidR="009B6C44" w:rsidRPr="009B6C44" w14:paraId="174CC308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7BC0F3AA" w14:textId="77777777" w:rsidR="00143490" w:rsidRPr="009B6C44" w:rsidRDefault="007615A2" w:rsidP="00143490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  <w:bCs/>
                <w:iCs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t>x</w:t>
            </w:r>
            <w:r w:rsidR="00143490" w:rsidRPr="009B6C44">
              <w:rPr>
                <w:rFonts w:ascii="ＭＳ 明朝" w:hAnsi="ＭＳ 明朝" w:hint="eastAsia"/>
                <w:bCs/>
                <w:iCs/>
              </w:rPr>
              <w:t>txPathName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3450B56C" w14:textId="77777777" w:rsidR="00143490" w:rsidRPr="009B6C44" w:rsidRDefault="00143490" w:rsidP="00143490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作成後の</w:t>
            </w:r>
            <w:r w:rsidR="007C75FA" w:rsidRPr="009B6C44">
              <w:rPr>
                <w:rFonts w:ascii="ＭＳ 明朝" w:hAnsi="ＭＳ 明朝" w:hint="eastAsia"/>
              </w:rPr>
              <w:t>申告等データ</w:t>
            </w:r>
            <w:r w:rsidRPr="009B6C44">
              <w:rPr>
                <w:rFonts w:ascii="ＭＳ 明朝" w:hAnsi="ＭＳ 明朝" w:hint="eastAsia"/>
              </w:rPr>
              <w:t>のフルパス名（ファイル名含む）</w:t>
            </w:r>
          </w:p>
        </w:tc>
      </w:tr>
      <w:tr w:rsidR="009B6C44" w:rsidRPr="009B6C44" w14:paraId="042F92FD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76E2D8BA" w14:textId="77777777" w:rsidR="00143490" w:rsidRPr="009B6C44" w:rsidRDefault="007615A2" w:rsidP="00143490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  <w:bCs/>
                <w:iCs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t>z</w:t>
            </w:r>
            <w:r w:rsidR="00143490" w:rsidRPr="009B6C44">
              <w:rPr>
                <w:rFonts w:ascii="ＭＳ 明朝" w:hAnsi="ＭＳ 明朝" w:hint="eastAsia"/>
                <w:bCs/>
                <w:iCs/>
              </w:rPr>
              <w:t>eimushoCD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77A15B11" w14:textId="77777777" w:rsidR="00143490" w:rsidRPr="009B6C44" w:rsidRDefault="00143490" w:rsidP="00143490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の税務署コード</w:t>
            </w:r>
          </w:p>
        </w:tc>
      </w:tr>
      <w:tr w:rsidR="009B6C44" w:rsidRPr="009B6C44" w14:paraId="36555FAD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3026B879" w14:textId="77777777" w:rsidR="00143490" w:rsidRPr="009B6C44" w:rsidRDefault="007615A2" w:rsidP="00143490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  <w:bCs/>
                <w:iCs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t>n</w:t>
            </w:r>
            <w:r w:rsidR="00143490" w:rsidRPr="009B6C44">
              <w:rPr>
                <w:rFonts w:ascii="ＭＳ 明朝" w:hAnsi="ＭＳ 明朝" w:hint="eastAsia"/>
                <w:bCs/>
                <w:iCs/>
              </w:rPr>
              <w:t>ozeishaId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587FB526" w14:textId="77777777" w:rsidR="00143490" w:rsidRPr="009B6C44" w:rsidRDefault="00143490" w:rsidP="00143490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の利用者識別番号</w:t>
            </w:r>
          </w:p>
        </w:tc>
      </w:tr>
      <w:tr w:rsidR="009B6C44" w:rsidRPr="009B6C44" w14:paraId="4083F421" w14:textId="77777777" w:rsidTr="00DC49C3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4446C5" w14:textId="77777777" w:rsidR="00ED4A96" w:rsidRPr="009B6C44" w:rsidRDefault="00ED4A96" w:rsidP="00ED4A96">
            <w:pPr>
              <w:pStyle w:val="a3"/>
              <w:tabs>
                <w:tab w:val="left" w:pos="840"/>
              </w:tabs>
              <w:snapToGrid/>
              <w:rPr>
                <w:rFonts w:ascii="ＭＳ 明朝" w:hAnsi="ＭＳ 明朝"/>
                <w:bCs/>
                <w:iCs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t>kojinBango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5B9BA7" w14:textId="77777777" w:rsidR="00ED4A96" w:rsidRPr="009B6C44" w:rsidRDefault="00ED4A96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の個人番号</w:t>
            </w:r>
          </w:p>
          <w:p w14:paraId="376F3654" w14:textId="77777777" w:rsidR="008A0792" w:rsidRPr="009B6C44" w:rsidRDefault="008A0792">
            <w:pPr>
              <w:rPr>
                <w:rFonts w:ascii="ＭＳ 明朝" w:hAnsi="ＭＳ 明朝"/>
              </w:rPr>
            </w:pPr>
            <w:r w:rsidRPr="009B6C44">
              <w:rPr>
                <w:rFonts w:hint="eastAsia"/>
                <w:kern w:val="0"/>
              </w:rPr>
              <w:t>設定する必要がない場合は、空をセットする。</w:t>
            </w:r>
          </w:p>
        </w:tc>
      </w:tr>
      <w:tr w:rsidR="009B6C44" w:rsidRPr="009B6C44" w14:paraId="5EE430D7" w14:textId="77777777" w:rsidTr="00DC49C3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3977FF" w14:textId="77777777" w:rsidR="00ED4A96" w:rsidRPr="009B6C44" w:rsidRDefault="00ED4A96">
            <w:pPr>
              <w:pStyle w:val="a3"/>
              <w:tabs>
                <w:tab w:val="left" w:pos="840"/>
              </w:tabs>
              <w:snapToGrid/>
              <w:rPr>
                <w:rFonts w:ascii="ＭＳ 明朝" w:hAnsi="ＭＳ 明朝"/>
                <w:bCs/>
                <w:iCs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t>hojinBango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D3B98" w14:textId="77777777" w:rsidR="00ED4A96" w:rsidRPr="009B6C44" w:rsidRDefault="00ED4A96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の法人番号</w:t>
            </w:r>
          </w:p>
          <w:p w14:paraId="5AA3F468" w14:textId="77777777" w:rsidR="008A0792" w:rsidRPr="009B6C44" w:rsidRDefault="008A0792">
            <w:pPr>
              <w:rPr>
                <w:rFonts w:ascii="ＭＳ 明朝" w:hAnsi="ＭＳ 明朝"/>
              </w:rPr>
            </w:pPr>
            <w:r w:rsidRPr="009B6C44">
              <w:rPr>
                <w:rFonts w:hint="eastAsia"/>
                <w:kern w:val="0"/>
              </w:rPr>
              <w:t>設定する必要がない場合は、空をセットする。</w:t>
            </w:r>
          </w:p>
        </w:tc>
      </w:tr>
      <w:tr w:rsidR="009B6C44" w:rsidRPr="009B6C44" w14:paraId="064504DD" w14:textId="77777777" w:rsidTr="00DC49C3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3299FE" w14:textId="77777777" w:rsidR="00944DB2" w:rsidRPr="009B6C44" w:rsidRDefault="00944DB2" w:rsidP="0023685A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  <w:bCs/>
                <w:iCs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t>nozeishaNm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4AA912" w14:textId="77777777" w:rsidR="00944DB2" w:rsidRPr="009B6C44" w:rsidRDefault="00944DB2" w:rsidP="0023685A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の氏名・名称</w:t>
            </w:r>
          </w:p>
        </w:tc>
      </w:tr>
      <w:tr w:rsidR="009B6C44" w:rsidRPr="009B6C44" w14:paraId="18D4991B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20D8465D" w14:textId="77777777" w:rsidR="00944DB2" w:rsidRPr="009B6C44" w:rsidRDefault="00944DB2" w:rsidP="00143490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  <w:bCs/>
                <w:iCs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t>nozeishaAdr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24101A7B" w14:textId="77777777" w:rsidR="00944DB2" w:rsidRPr="009B6C44" w:rsidRDefault="00944DB2" w:rsidP="00143490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の納税者所在地</w:t>
            </w:r>
          </w:p>
        </w:tc>
      </w:tr>
      <w:tr w:rsidR="009B6C44" w:rsidRPr="009B6C44" w14:paraId="14954987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2F027208" w14:textId="77777777" w:rsidR="00944DB2" w:rsidRPr="009B6C44" w:rsidRDefault="00944DB2" w:rsidP="00143490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</w:rPr>
            </w:pPr>
            <w:proofErr w:type="spellStart"/>
            <w:r w:rsidRPr="009B6C44">
              <w:rPr>
                <w:rFonts w:ascii="ＭＳ 明朝" w:hAnsi="ＭＳ 明朝" w:hint="eastAsia"/>
              </w:rPr>
              <w:t>daihyoNm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0BDD72DA" w14:textId="77777777" w:rsidR="00944DB2" w:rsidRPr="009B6C44" w:rsidRDefault="00944DB2" w:rsidP="00143490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の代表者氏名</w:t>
            </w:r>
          </w:p>
          <w:p w14:paraId="498BD5C9" w14:textId="77777777" w:rsidR="00944DB2" w:rsidRPr="009B6C44" w:rsidRDefault="00944DB2" w:rsidP="00143490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設定する必要がない場合は、空をセットする。</w:t>
            </w:r>
          </w:p>
        </w:tc>
      </w:tr>
      <w:tr w:rsidR="009B6C44" w:rsidRPr="009B6C44" w14:paraId="29F2C8DE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3E327ACA" w14:textId="77777777" w:rsidR="00944DB2" w:rsidRPr="009B6C44" w:rsidRDefault="00944DB2" w:rsidP="00143490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</w:rPr>
            </w:pPr>
            <w:proofErr w:type="spellStart"/>
            <w:r w:rsidRPr="009B6C44">
              <w:rPr>
                <w:rFonts w:ascii="ＭＳ 明朝" w:hAnsi="ＭＳ 明朝" w:hint="eastAsia"/>
              </w:rPr>
              <w:t>dairiId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319D5A72" w14:textId="77777777" w:rsidR="00944DB2" w:rsidRPr="009B6C44" w:rsidRDefault="00944DB2" w:rsidP="00143490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の代理人等の利用者識別番号</w:t>
            </w:r>
          </w:p>
          <w:p w14:paraId="7CA390B1" w14:textId="77777777" w:rsidR="00944DB2" w:rsidRPr="009B6C44" w:rsidRDefault="00944DB2" w:rsidP="00044A1F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設定する必要がない場合は、空をセットする。</w:t>
            </w:r>
          </w:p>
        </w:tc>
      </w:tr>
      <w:tr w:rsidR="009B6C44" w:rsidRPr="009B6C44" w14:paraId="09768810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6210BC25" w14:textId="77777777" w:rsidR="00944DB2" w:rsidRPr="009B6C44" w:rsidRDefault="00944DB2" w:rsidP="00143490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</w:rPr>
            </w:pPr>
            <w:proofErr w:type="spellStart"/>
            <w:r w:rsidRPr="009B6C44">
              <w:rPr>
                <w:rFonts w:ascii="ＭＳ 明朝" w:hAnsi="ＭＳ 明朝" w:hint="eastAsia"/>
              </w:rPr>
              <w:lastRenderedPageBreak/>
              <w:t>dairiNm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370ECCEE" w14:textId="77777777" w:rsidR="00944DB2" w:rsidRPr="009B6C44" w:rsidRDefault="00944DB2" w:rsidP="00143490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の代理人等氏名</w:t>
            </w:r>
          </w:p>
          <w:p w14:paraId="4DD8991B" w14:textId="77777777" w:rsidR="00944DB2" w:rsidRPr="009B6C44" w:rsidRDefault="00944DB2" w:rsidP="00143490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設定する必要がない場合は、空をセットする。</w:t>
            </w:r>
          </w:p>
        </w:tc>
      </w:tr>
      <w:tr w:rsidR="009B6C44" w:rsidRPr="009B6C44" w14:paraId="5F9DD145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234E8CD4" w14:textId="77777777" w:rsidR="00944DB2" w:rsidRPr="009B6C44" w:rsidRDefault="00944DB2" w:rsidP="00143490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</w:rPr>
            </w:pPr>
            <w:proofErr w:type="spellStart"/>
            <w:r w:rsidRPr="009B6C44">
              <w:rPr>
                <w:rFonts w:ascii="ＭＳ 明朝" w:hAnsi="ＭＳ 明朝" w:hint="eastAsia"/>
              </w:rPr>
              <w:t>dairiAdr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177D71A4" w14:textId="77777777" w:rsidR="00944DB2" w:rsidRPr="009B6C44" w:rsidRDefault="00944DB2" w:rsidP="00143490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の代理人等住所</w:t>
            </w:r>
          </w:p>
          <w:p w14:paraId="427D6523" w14:textId="77777777" w:rsidR="00944DB2" w:rsidRPr="009B6C44" w:rsidRDefault="00944DB2" w:rsidP="00143490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設定する必要がない場合は、空をセットする。</w:t>
            </w:r>
          </w:p>
        </w:tc>
      </w:tr>
      <w:tr w:rsidR="009B6C44" w:rsidRPr="009B6C44" w14:paraId="15776043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447230F0" w14:textId="77777777" w:rsidR="00944DB2" w:rsidRPr="009B6C44" w:rsidRDefault="00944DB2" w:rsidP="00143490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  <w:bCs/>
                <w:iCs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t>tetsuzuki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6BCC3E1A" w14:textId="77777777" w:rsidR="00944DB2" w:rsidRPr="009B6C44" w:rsidRDefault="00944DB2" w:rsidP="00143490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の手続きID</w:t>
            </w:r>
          </w:p>
        </w:tc>
      </w:tr>
      <w:tr w:rsidR="00944DB2" w:rsidRPr="009B6C44" w14:paraId="0864D0EB" w14:textId="77777777" w:rsidTr="0014349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1FB4A4B6" w14:textId="77777777" w:rsidR="00944DB2" w:rsidRPr="009B6C44" w:rsidRDefault="00944DB2" w:rsidP="00143490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  <w:bCs/>
                <w:iCs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t>softName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701FA0B2" w14:textId="77777777" w:rsidR="00944DB2" w:rsidRPr="009B6C44" w:rsidRDefault="00944DB2" w:rsidP="00577882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作成ソフト名</w:t>
            </w:r>
          </w:p>
        </w:tc>
      </w:tr>
    </w:tbl>
    <w:p w14:paraId="1EAF6B6A" w14:textId="77777777" w:rsidR="00AE053C" w:rsidRPr="009B6C44" w:rsidRDefault="00AE053C" w:rsidP="00BD5A2C"/>
    <w:p w14:paraId="4AB88325" w14:textId="77777777" w:rsidR="00C54C2F" w:rsidRPr="009B6C44" w:rsidRDefault="00C54C2F" w:rsidP="00C54C2F">
      <w:pPr>
        <w:ind w:firstLineChars="700" w:firstLine="1470"/>
      </w:pPr>
      <w:r w:rsidRPr="009B6C44">
        <w:rPr>
          <w:rFonts w:hint="eastAsia"/>
        </w:rPr>
        <w:t>戻り値</w:t>
      </w:r>
    </w:p>
    <w:tbl>
      <w:tblPr>
        <w:tblW w:w="6924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88"/>
        <w:gridCol w:w="4536"/>
      </w:tblGrid>
      <w:tr w:rsidR="009B6C44" w:rsidRPr="009B6C44" w14:paraId="12379AD9" w14:textId="77777777" w:rsidTr="005C0D83">
        <w:trPr>
          <w:cantSplit/>
          <w:trHeight w:val="360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238C00C7" w14:textId="77777777" w:rsidR="00C54C2F" w:rsidRPr="009B6C44" w:rsidRDefault="00C54C2F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戻り値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4D06A011" w14:textId="77777777" w:rsidR="00C54C2F" w:rsidRPr="009B6C44" w:rsidRDefault="00C54C2F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説明</w:t>
            </w:r>
          </w:p>
        </w:tc>
      </w:tr>
      <w:tr w:rsidR="00C54C2F" w:rsidRPr="009B6C44" w14:paraId="293BE876" w14:textId="77777777" w:rsidTr="005C0D83">
        <w:trPr>
          <w:cantSplit/>
          <w:trHeight w:val="360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7A3C352B" w14:textId="77777777" w:rsidR="00C54C2F" w:rsidRPr="009B6C44" w:rsidRDefault="00C54C2F" w:rsidP="005C0D83">
            <w:pPr>
              <w:rPr>
                <w:rFonts w:ascii="ＭＳ 明朝" w:hAnsi="ＭＳ 明朝"/>
              </w:rPr>
            </w:pPr>
            <w:proofErr w:type="spellStart"/>
            <w:r w:rsidRPr="009B6C44">
              <w:rPr>
                <w:rFonts w:ascii="ＭＳ 明朝" w:hAnsi="ＭＳ 明朝"/>
              </w:rPr>
              <w:t>CL</w:t>
            </w:r>
            <w:r w:rsidRPr="009B6C44">
              <w:rPr>
                <w:rFonts w:ascii="ＭＳ 明朝" w:hAnsi="ＭＳ 明朝" w:hint="eastAsia"/>
              </w:rPr>
              <w:t>I</w:t>
            </w:r>
            <w:r w:rsidRPr="009B6C44">
              <w:rPr>
                <w:rFonts w:ascii="ＭＳ 明朝" w:hAnsi="ＭＳ 明朝"/>
              </w:rPr>
              <w:t>ConvertResult</w:t>
            </w:r>
            <w:r w:rsidRPr="009B6C44">
              <w:rPr>
                <w:rFonts w:ascii="ＭＳ 明朝" w:hAnsi="ＭＳ 明朝" w:hint="eastAsia"/>
              </w:rPr>
              <w:t>Isa</w:t>
            </w:r>
            <w:proofErr w:type="spellEnd"/>
          </w:p>
          <w:p w14:paraId="72D0B79E" w14:textId="77777777" w:rsidR="00C54C2F" w:rsidRPr="009B6C44" w:rsidRDefault="00C54C2F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クラス(※)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4C21121F" w14:textId="77777777" w:rsidR="00C54C2F" w:rsidRPr="009B6C44" w:rsidRDefault="00C54C2F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処理結果情報を格納するオブジェクト</w:t>
            </w:r>
          </w:p>
          <w:p w14:paraId="2BC1147E" w14:textId="77777777" w:rsidR="00C54C2F" w:rsidRPr="009B6C44" w:rsidRDefault="00C54C2F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(※)「</w:t>
            </w:r>
            <w:r w:rsidRPr="009B6C44">
              <w:rPr>
                <w:rFonts w:ascii="ＭＳ 明朝" w:hAnsi="ＭＳ 明朝"/>
              </w:rPr>
              <w:fldChar w:fldCharType="begin"/>
            </w:r>
            <w:r w:rsidRPr="009B6C44">
              <w:rPr>
                <w:rFonts w:ascii="ＭＳ 明朝" w:hAnsi="ＭＳ 明朝"/>
              </w:rPr>
              <w:instrText xml:space="preserve"> REF _Ref514233828 \w \h  \* MERGEFORMAT </w:instrText>
            </w:r>
            <w:r w:rsidRPr="009B6C44">
              <w:rPr>
                <w:rFonts w:ascii="ＭＳ 明朝" w:hAnsi="ＭＳ 明朝"/>
              </w:rPr>
            </w:r>
            <w:r w:rsidRPr="009B6C44">
              <w:rPr>
                <w:rFonts w:ascii="ＭＳ 明朝" w:hAnsi="ＭＳ 明朝"/>
              </w:rPr>
              <w:fldChar w:fldCharType="separate"/>
            </w:r>
            <w:r w:rsidR="0040559F" w:rsidRPr="009B6C44">
              <w:rPr>
                <w:rFonts w:ascii="ＭＳ 明朝" w:hAnsi="ＭＳ 明朝"/>
              </w:rPr>
              <w:t>2</w:t>
            </w:r>
            <w:r w:rsidRPr="009B6C44">
              <w:rPr>
                <w:rFonts w:ascii="ＭＳ 明朝" w:hAnsi="ＭＳ 明朝"/>
              </w:rPr>
              <w:fldChar w:fldCharType="end"/>
            </w:r>
            <w:r w:rsidRPr="009B6C44">
              <w:rPr>
                <w:rFonts w:ascii="ＭＳ 明朝" w:hAnsi="ＭＳ 明朝" w:hint="eastAsia"/>
              </w:rPr>
              <w:t xml:space="preserve">. </w:t>
            </w:r>
            <w:r w:rsidRPr="009B6C44">
              <w:rPr>
                <w:rFonts w:ascii="ＭＳ 明朝" w:hAnsi="ＭＳ 明朝"/>
              </w:rPr>
              <w:fldChar w:fldCharType="begin"/>
            </w:r>
            <w:r w:rsidRPr="009B6C44">
              <w:rPr>
                <w:rFonts w:ascii="ＭＳ 明朝" w:hAnsi="ＭＳ 明朝"/>
              </w:rPr>
              <w:instrText xml:space="preserve"> REF _Ref514233828 \h  \* MERGEFORMAT </w:instrText>
            </w:r>
            <w:r w:rsidRPr="009B6C44">
              <w:rPr>
                <w:rFonts w:ascii="ＭＳ 明朝" w:hAnsi="ＭＳ 明朝"/>
              </w:rPr>
            </w:r>
            <w:r w:rsidRPr="009B6C44">
              <w:rPr>
                <w:rFonts w:ascii="ＭＳ 明朝" w:hAnsi="ＭＳ 明朝"/>
              </w:rPr>
              <w:fldChar w:fldCharType="separate"/>
            </w:r>
            <w:proofErr w:type="spellStart"/>
            <w:r w:rsidR="0040559F" w:rsidRPr="009B6C44">
              <w:rPr>
                <w:rFonts w:ascii="ＭＳ 明朝" w:hAnsi="ＭＳ 明朝"/>
                <w:b/>
              </w:rPr>
              <w:t>C</w:t>
            </w:r>
            <w:r w:rsidR="0040559F" w:rsidRPr="009B6C44">
              <w:rPr>
                <w:rFonts w:ascii="ＭＳ 明朝" w:hAnsi="ＭＳ 明朝" w:hint="eastAsia"/>
                <w:b/>
              </w:rPr>
              <w:t>LIConvertResultIsa</w:t>
            </w:r>
            <w:proofErr w:type="spellEnd"/>
            <w:r w:rsidR="0040559F" w:rsidRPr="009B6C44">
              <w:rPr>
                <w:rFonts w:ascii="ＭＳ 明朝" w:hAnsi="ＭＳ 明朝" w:hint="eastAsia"/>
                <w:b/>
              </w:rPr>
              <w:t>クラス</w:t>
            </w:r>
            <w:r w:rsidRPr="009B6C44">
              <w:rPr>
                <w:rFonts w:ascii="ＭＳ 明朝" w:hAnsi="ＭＳ 明朝"/>
              </w:rPr>
              <w:fldChar w:fldCharType="end"/>
            </w:r>
            <w:r w:rsidRPr="009B6C44">
              <w:rPr>
                <w:rFonts w:ascii="ＭＳ 明朝" w:hAnsi="ＭＳ 明朝" w:hint="eastAsia"/>
              </w:rPr>
              <w:t>」参照。</w:t>
            </w:r>
          </w:p>
        </w:tc>
      </w:tr>
    </w:tbl>
    <w:p w14:paraId="7A51C3AA" w14:textId="77777777" w:rsidR="00C54C2F" w:rsidRPr="009B6C44" w:rsidRDefault="00C54C2F" w:rsidP="00C54C2F">
      <w:pPr>
        <w:rPr>
          <w:rFonts w:ascii="ＭＳ 明朝" w:hAnsi="ＭＳ 明朝"/>
        </w:rPr>
      </w:pPr>
    </w:p>
    <w:p w14:paraId="2DCC57EE" w14:textId="77777777" w:rsidR="00864785" w:rsidRPr="009B6C44" w:rsidRDefault="00864785" w:rsidP="00864785">
      <w:pPr>
        <w:pStyle w:val="3"/>
      </w:pPr>
      <w:proofErr w:type="spellStart"/>
      <w:r w:rsidRPr="009B6C44">
        <w:t>CsvCheck</w:t>
      </w:r>
      <w:r w:rsidR="00FB69F2" w:rsidRPr="009B6C44">
        <w:rPr>
          <w:rFonts w:hint="eastAsia"/>
        </w:rPr>
        <w:t>Finance</w:t>
      </w:r>
      <w:proofErr w:type="spellEnd"/>
    </w:p>
    <w:p w14:paraId="13561304" w14:textId="77777777" w:rsidR="00864785" w:rsidRPr="009B6C44" w:rsidRDefault="00864785" w:rsidP="00864785">
      <w:pPr>
        <w:ind w:leftChars="810" w:left="2835" w:hangingChars="540" w:hanging="1134"/>
        <w:rPr>
          <w:b/>
          <w:bCs/>
          <w:i/>
          <w:iCs/>
        </w:rPr>
      </w:pPr>
      <w:r w:rsidRPr="009B6C44">
        <w:rPr>
          <w:rFonts w:hint="eastAsia"/>
        </w:rPr>
        <w:t>‐</w:t>
      </w:r>
      <w:r w:rsidRPr="009B6C44">
        <w:rPr>
          <w:rFonts w:hint="eastAsia"/>
        </w:rPr>
        <w:t>(</w:t>
      </w:r>
      <w:proofErr w:type="spellStart"/>
      <w:r w:rsidRPr="009B6C44">
        <w:t>CLIC</w:t>
      </w:r>
      <w:r w:rsidRPr="009B6C44">
        <w:rPr>
          <w:rFonts w:hint="eastAsia"/>
        </w:rPr>
        <w:t>onvertResultIsa</w:t>
      </w:r>
      <w:proofErr w:type="spellEnd"/>
      <w:r w:rsidRPr="009B6C44">
        <w:rPr>
          <w:rFonts w:hint="eastAsia"/>
        </w:rPr>
        <w:t xml:space="preserve">*) </w:t>
      </w:r>
      <w:proofErr w:type="spellStart"/>
      <w:r w:rsidRPr="009B6C44">
        <w:rPr>
          <w:rFonts w:hint="eastAsia"/>
        </w:rPr>
        <w:t>C</w:t>
      </w:r>
      <w:r w:rsidRPr="009B6C44">
        <w:t>sv</w:t>
      </w:r>
      <w:r w:rsidRPr="009B6C44">
        <w:rPr>
          <w:rFonts w:hint="eastAsia"/>
        </w:rPr>
        <w:t>C</w:t>
      </w:r>
      <w:r w:rsidRPr="009B6C44">
        <w:t>heck</w:t>
      </w:r>
      <w:r w:rsidR="00FB69F2" w:rsidRPr="009B6C44">
        <w:rPr>
          <w:rFonts w:hint="eastAsia"/>
        </w:rPr>
        <w:t>Finance</w:t>
      </w:r>
      <w:proofErr w:type="spellEnd"/>
      <w:r w:rsidRPr="009B6C44">
        <w:rPr>
          <w:rFonts w:hint="eastAsia"/>
        </w:rPr>
        <w:t>:</w:t>
      </w:r>
      <w:r w:rsidRPr="009B6C44">
        <w:br/>
      </w:r>
      <w:r w:rsidRPr="009B6C44">
        <w:rPr>
          <w:rFonts w:hint="eastAsia"/>
        </w:rPr>
        <w:t>[in] (</w:t>
      </w:r>
      <w:proofErr w:type="spellStart"/>
      <w:r w:rsidRPr="009B6C44">
        <w:rPr>
          <w:rFonts w:asciiTheme="minorEastAsia" w:hAnsiTheme="minorEastAsia"/>
        </w:rPr>
        <w:t>NSString</w:t>
      </w:r>
      <w:proofErr w:type="spellEnd"/>
      <w:r w:rsidRPr="009B6C44">
        <w:rPr>
          <w:rFonts w:asciiTheme="minorEastAsia" w:hAnsiTheme="minorEastAsia" w:hint="eastAsia"/>
        </w:rPr>
        <w:t>*)</w:t>
      </w:r>
      <w:r w:rsidRPr="009B6C44">
        <w:rPr>
          <w:rFonts w:asciiTheme="minorEastAsia" w:hAnsiTheme="minorEastAsia"/>
        </w:rPr>
        <w:t xml:space="preserve"> </w:t>
      </w:r>
      <w:proofErr w:type="spellStart"/>
      <w:r w:rsidRPr="009B6C44">
        <w:rPr>
          <w:rFonts w:hint="eastAsia"/>
          <w:bCs/>
          <w:i/>
          <w:iCs/>
        </w:rPr>
        <w:t>csvPathName</w:t>
      </w:r>
      <w:proofErr w:type="spellEnd"/>
      <w:r w:rsidRPr="009B6C44">
        <w:rPr>
          <w:rFonts w:hint="eastAsia"/>
        </w:rPr>
        <w:t>;</w:t>
      </w:r>
      <w:r w:rsidRPr="009B6C44">
        <w:rPr>
          <w:b/>
          <w:bCs/>
          <w:i/>
          <w:iCs/>
        </w:rPr>
        <w:t xml:space="preserve"> </w:t>
      </w:r>
    </w:p>
    <w:p w14:paraId="682433DA" w14:textId="77777777" w:rsidR="00864785" w:rsidRPr="009B6C44" w:rsidRDefault="00864785" w:rsidP="00864785">
      <w:pPr>
        <w:ind w:leftChars="800" w:left="1680"/>
        <w:rPr>
          <w:b/>
          <w:bCs/>
          <w:i/>
          <w:iCs/>
        </w:rPr>
      </w:pPr>
    </w:p>
    <w:p w14:paraId="4FE62343" w14:textId="77777777" w:rsidR="00864785" w:rsidRPr="009B6C44" w:rsidRDefault="00864785" w:rsidP="00864785">
      <w:pPr>
        <w:ind w:leftChars="675" w:left="1418"/>
      </w:pPr>
      <w:r w:rsidRPr="009B6C44">
        <w:rPr>
          <w:rFonts w:hint="eastAsia"/>
        </w:rPr>
        <w:t>説明</w:t>
      </w:r>
    </w:p>
    <w:p w14:paraId="4AE39EDA" w14:textId="77777777" w:rsidR="00864785" w:rsidRPr="009B6C44" w:rsidRDefault="00FB69F2" w:rsidP="00864785">
      <w:pPr>
        <w:pStyle w:val="a6"/>
        <w:ind w:leftChars="800" w:left="1680" w:firstLineChars="100" w:firstLine="210"/>
        <w:rPr>
          <w:rFonts w:ascii="ＭＳ 明朝" w:hAnsi="ＭＳ 明朝"/>
        </w:rPr>
      </w:pPr>
      <w:r w:rsidRPr="009B6C44">
        <w:rPr>
          <w:rFonts w:ascii="ＭＳ 明朝" w:hAnsi="ＭＳ 明朝" w:hint="eastAsia"/>
        </w:rPr>
        <w:t>金融機関申請等</w:t>
      </w:r>
      <w:r w:rsidR="00864785" w:rsidRPr="009B6C44">
        <w:rPr>
          <w:rFonts w:ascii="ＭＳ 明朝" w:hAnsi="ＭＳ 明朝" w:hint="eastAsia"/>
        </w:rPr>
        <w:t>CSVファイルを検証する。</w:t>
      </w:r>
    </w:p>
    <w:p w14:paraId="1951DF0C" w14:textId="77777777" w:rsidR="00864785" w:rsidRPr="009B6C44" w:rsidRDefault="00864785" w:rsidP="00864785">
      <w:pPr>
        <w:ind w:leftChars="800" w:left="1680"/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79"/>
        <w:gridCol w:w="5483"/>
      </w:tblGrid>
      <w:tr w:rsidR="009B6C44" w:rsidRPr="009B6C44" w14:paraId="691EBA68" w14:textId="77777777" w:rsidTr="007F5165">
        <w:trPr>
          <w:cantSplit/>
          <w:trHeight w:val="360"/>
        </w:trPr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</w:tcPr>
          <w:p w14:paraId="74E69EA1" w14:textId="77777777" w:rsidR="00864785" w:rsidRPr="009B6C44" w:rsidRDefault="00864785" w:rsidP="007F5165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引数</w:t>
            </w:r>
          </w:p>
        </w:tc>
        <w:tc>
          <w:tcPr>
            <w:tcW w:w="5483" w:type="dxa"/>
            <w:tcBorders>
              <w:top w:val="nil"/>
              <w:left w:val="nil"/>
              <w:bottom w:val="nil"/>
              <w:right w:val="nil"/>
            </w:tcBorders>
          </w:tcPr>
          <w:p w14:paraId="4E608D6F" w14:textId="77777777" w:rsidR="00864785" w:rsidRPr="009B6C44" w:rsidRDefault="00864785" w:rsidP="007F5165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説明</w:t>
            </w:r>
          </w:p>
        </w:tc>
      </w:tr>
      <w:tr w:rsidR="00864785" w:rsidRPr="009B6C44" w14:paraId="11CB839E" w14:textId="77777777" w:rsidTr="007F5165">
        <w:trPr>
          <w:cantSplit/>
          <w:trHeight w:val="360"/>
        </w:trPr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</w:tcPr>
          <w:p w14:paraId="5AE214E0" w14:textId="77777777" w:rsidR="00864785" w:rsidRPr="009B6C44" w:rsidRDefault="00864785" w:rsidP="007F5165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t>csvPathName</w:t>
            </w:r>
            <w:proofErr w:type="spellEnd"/>
          </w:p>
        </w:tc>
        <w:tc>
          <w:tcPr>
            <w:tcW w:w="5483" w:type="dxa"/>
            <w:tcBorders>
              <w:top w:val="nil"/>
              <w:left w:val="nil"/>
              <w:bottom w:val="nil"/>
              <w:right w:val="nil"/>
            </w:tcBorders>
          </w:tcPr>
          <w:p w14:paraId="2E47C133" w14:textId="77777777" w:rsidR="00864785" w:rsidRPr="009B6C44" w:rsidRDefault="00343CF1" w:rsidP="007F5165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金融機関申請等</w:t>
            </w:r>
            <w:r w:rsidR="00864785" w:rsidRPr="009B6C44">
              <w:rPr>
                <w:rFonts w:ascii="ＭＳ 明朝" w:hAnsi="ＭＳ 明朝" w:hint="eastAsia"/>
              </w:rPr>
              <w:t>CSVファイルのフルパス名（ファイル名含む）</w:t>
            </w:r>
          </w:p>
        </w:tc>
      </w:tr>
    </w:tbl>
    <w:p w14:paraId="4784FFD1" w14:textId="77777777" w:rsidR="00864785" w:rsidRPr="009B6C44" w:rsidRDefault="00864785" w:rsidP="00864785">
      <w:pPr>
        <w:ind w:leftChars="800" w:left="1680"/>
      </w:pPr>
    </w:p>
    <w:p w14:paraId="5456D056" w14:textId="77777777" w:rsidR="00864785" w:rsidRPr="009B6C44" w:rsidRDefault="00864785" w:rsidP="00864785">
      <w:pPr>
        <w:ind w:firstLineChars="700" w:firstLine="1470"/>
      </w:pPr>
      <w:r w:rsidRPr="009B6C44">
        <w:rPr>
          <w:rFonts w:hint="eastAsia"/>
        </w:rPr>
        <w:t>戻り値</w:t>
      </w:r>
    </w:p>
    <w:tbl>
      <w:tblPr>
        <w:tblW w:w="6924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88"/>
        <w:gridCol w:w="4536"/>
      </w:tblGrid>
      <w:tr w:rsidR="009B6C44" w:rsidRPr="009B6C44" w14:paraId="2E36F9B0" w14:textId="77777777" w:rsidTr="007F5165">
        <w:trPr>
          <w:cantSplit/>
          <w:trHeight w:val="360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21836429" w14:textId="77777777" w:rsidR="00864785" w:rsidRPr="009B6C44" w:rsidRDefault="00864785" w:rsidP="007F5165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戻り値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48A64878" w14:textId="77777777" w:rsidR="00864785" w:rsidRPr="009B6C44" w:rsidRDefault="00864785" w:rsidP="007F5165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説明</w:t>
            </w:r>
          </w:p>
        </w:tc>
      </w:tr>
      <w:tr w:rsidR="00864785" w:rsidRPr="009B6C44" w14:paraId="54E0C72F" w14:textId="77777777" w:rsidTr="007F5165">
        <w:trPr>
          <w:cantSplit/>
          <w:trHeight w:val="360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0E15A377" w14:textId="77777777" w:rsidR="00864785" w:rsidRPr="009B6C44" w:rsidRDefault="00864785" w:rsidP="007F5165">
            <w:pPr>
              <w:rPr>
                <w:rFonts w:ascii="ＭＳ 明朝" w:hAnsi="ＭＳ 明朝"/>
              </w:rPr>
            </w:pPr>
            <w:proofErr w:type="spellStart"/>
            <w:r w:rsidRPr="009B6C44">
              <w:rPr>
                <w:rFonts w:ascii="ＭＳ 明朝" w:hAnsi="ＭＳ 明朝"/>
              </w:rPr>
              <w:t>CL</w:t>
            </w:r>
            <w:r w:rsidRPr="009B6C44">
              <w:rPr>
                <w:rFonts w:ascii="ＭＳ 明朝" w:hAnsi="ＭＳ 明朝" w:hint="eastAsia"/>
              </w:rPr>
              <w:t>I</w:t>
            </w:r>
            <w:r w:rsidRPr="009B6C44">
              <w:rPr>
                <w:rFonts w:ascii="ＭＳ 明朝" w:hAnsi="ＭＳ 明朝"/>
              </w:rPr>
              <w:t>ConvertResult</w:t>
            </w:r>
            <w:r w:rsidRPr="009B6C44">
              <w:rPr>
                <w:rFonts w:ascii="ＭＳ 明朝" w:hAnsi="ＭＳ 明朝" w:hint="eastAsia"/>
              </w:rPr>
              <w:t>Isa</w:t>
            </w:r>
            <w:proofErr w:type="spellEnd"/>
          </w:p>
          <w:p w14:paraId="6F2CCD7E" w14:textId="77777777" w:rsidR="00864785" w:rsidRPr="009B6C44" w:rsidRDefault="00864785" w:rsidP="007F5165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クラス(※)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24D43CA2" w14:textId="77777777" w:rsidR="00864785" w:rsidRPr="009B6C44" w:rsidRDefault="00864785" w:rsidP="007F5165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処理結果情報を格納するオブジェクト</w:t>
            </w:r>
          </w:p>
          <w:p w14:paraId="7D26CF04" w14:textId="77777777" w:rsidR="00864785" w:rsidRPr="009B6C44" w:rsidRDefault="00864785" w:rsidP="007F5165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(※)「</w:t>
            </w:r>
            <w:r w:rsidRPr="009B6C44">
              <w:rPr>
                <w:rFonts w:ascii="ＭＳ 明朝" w:hAnsi="ＭＳ 明朝"/>
              </w:rPr>
              <w:fldChar w:fldCharType="begin"/>
            </w:r>
            <w:r w:rsidRPr="009B6C44">
              <w:rPr>
                <w:rFonts w:ascii="ＭＳ 明朝" w:hAnsi="ＭＳ 明朝"/>
              </w:rPr>
              <w:instrText xml:space="preserve"> REF _Ref514233828 \w \h  \* MERGEFORMAT </w:instrText>
            </w:r>
            <w:r w:rsidRPr="009B6C44">
              <w:rPr>
                <w:rFonts w:ascii="ＭＳ 明朝" w:hAnsi="ＭＳ 明朝"/>
              </w:rPr>
            </w:r>
            <w:r w:rsidRPr="009B6C44">
              <w:rPr>
                <w:rFonts w:ascii="ＭＳ 明朝" w:hAnsi="ＭＳ 明朝"/>
              </w:rPr>
              <w:fldChar w:fldCharType="separate"/>
            </w:r>
            <w:r w:rsidR="0040559F" w:rsidRPr="009B6C44">
              <w:rPr>
                <w:rFonts w:ascii="ＭＳ 明朝" w:hAnsi="ＭＳ 明朝"/>
              </w:rPr>
              <w:t>2</w:t>
            </w:r>
            <w:r w:rsidRPr="009B6C44">
              <w:rPr>
                <w:rFonts w:ascii="ＭＳ 明朝" w:hAnsi="ＭＳ 明朝"/>
              </w:rPr>
              <w:fldChar w:fldCharType="end"/>
            </w:r>
            <w:r w:rsidRPr="009B6C44">
              <w:rPr>
                <w:rFonts w:ascii="ＭＳ 明朝" w:hAnsi="ＭＳ 明朝" w:hint="eastAsia"/>
              </w:rPr>
              <w:t xml:space="preserve">. </w:t>
            </w:r>
            <w:r w:rsidRPr="009B6C44">
              <w:rPr>
                <w:rFonts w:ascii="ＭＳ 明朝" w:hAnsi="ＭＳ 明朝"/>
              </w:rPr>
              <w:fldChar w:fldCharType="begin"/>
            </w:r>
            <w:r w:rsidRPr="009B6C44">
              <w:rPr>
                <w:rFonts w:ascii="ＭＳ 明朝" w:hAnsi="ＭＳ 明朝"/>
              </w:rPr>
              <w:instrText xml:space="preserve"> REF _Ref514233828 \h  \* MERGEFORMAT </w:instrText>
            </w:r>
            <w:r w:rsidRPr="009B6C44">
              <w:rPr>
                <w:rFonts w:ascii="ＭＳ 明朝" w:hAnsi="ＭＳ 明朝"/>
              </w:rPr>
            </w:r>
            <w:r w:rsidRPr="009B6C44">
              <w:rPr>
                <w:rFonts w:ascii="ＭＳ 明朝" w:hAnsi="ＭＳ 明朝"/>
              </w:rPr>
              <w:fldChar w:fldCharType="separate"/>
            </w:r>
            <w:proofErr w:type="spellStart"/>
            <w:r w:rsidR="0040559F" w:rsidRPr="009B6C44">
              <w:rPr>
                <w:rFonts w:ascii="ＭＳ 明朝" w:hAnsi="ＭＳ 明朝"/>
                <w:b/>
              </w:rPr>
              <w:t>C</w:t>
            </w:r>
            <w:r w:rsidR="0040559F" w:rsidRPr="009B6C44">
              <w:rPr>
                <w:rFonts w:ascii="ＭＳ 明朝" w:hAnsi="ＭＳ 明朝" w:hint="eastAsia"/>
                <w:b/>
              </w:rPr>
              <w:t>LIConvertResultIsa</w:t>
            </w:r>
            <w:proofErr w:type="spellEnd"/>
            <w:r w:rsidR="0040559F" w:rsidRPr="009B6C44">
              <w:rPr>
                <w:rFonts w:ascii="ＭＳ 明朝" w:hAnsi="ＭＳ 明朝" w:hint="eastAsia"/>
                <w:b/>
              </w:rPr>
              <w:t>クラス</w:t>
            </w:r>
            <w:r w:rsidRPr="009B6C44">
              <w:rPr>
                <w:rFonts w:ascii="ＭＳ 明朝" w:hAnsi="ＭＳ 明朝"/>
              </w:rPr>
              <w:fldChar w:fldCharType="end"/>
            </w:r>
            <w:r w:rsidRPr="009B6C44">
              <w:rPr>
                <w:rFonts w:ascii="ＭＳ 明朝" w:hAnsi="ＭＳ 明朝" w:hint="eastAsia"/>
              </w:rPr>
              <w:t>」参照。</w:t>
            </w:r>
          </w:p>
        </w:tc>
      </w:tr>
    </w:tbl>
    <w:p w14:paraId="4E46444B" w14:textId="77777777" w:rsidR="00864785" w:rsidRPr="009B6C44" w:rsidRDefault="00864785" w:rsidP="00864785">
      <w:pPr>
        <w:rPr>
          <w:rFonts w:ascii="ＭＳ 明朝" w:hAnsi="ＭＳ 明朝"/>
        </w:rPr>
      </w:pPr>
    </w:p>
    <w:p w14:paraId="78B6D280" w14:textId="77777777" w:rsidR="00864785" w:rsidRPr="009B6C44" w:rsidRDefault="00864785" w:rsidP="00864785">
      <w:r w:rsidRPr="009B6C44">
        <w:br w:type="page"/>
      </w:r>
    </w:p>
    <w:p w14:paraId="18B66FDD" w14:textId="77777777" w:rsidR="00864785" w:rsidRPr="009B6C44" w:rsidRDefault="00FB69F2" w:rsidP="00864785">
      <w:pPr>
        <w:pStyle w:val="3"/>
      </w:pPr>
      <w:proofErr w:type="spellStart"/>
      <w:r w:rsidRPr="009B6C44">
        <w:lastRenderedPageBreak/>
        <w:t>CsvConvX</w:t>
      </w:r>
      <w:r w:rsidR="00E42D38" w:rsidRPr="009B6C44">
        <w:rPr>
          <w:rFonts w:hint="eastAsia"/>
        </w:rPr>
        <w:t>tx</w:t>
      </w:r>
      <w:r w:rsidRPr="009B6C44">
        <w:rPr>
          <w:rFonts w:hint="eastAsia"/>
        </w:rPr>
        <w:t>Finance</w:t>
      </w:r>
      <w:proofErr w:type="spellEnd"/>
    </w:p>
    <w:p w14:paraId="29EE3266" w14:textId="676A9041" w:rsidR="005B1E32" w:rsidRPr="009B6C44" w:rsidRDefault="00864785" w:rsidP="00437E2E">
      <w:pPr>
        <w:ind w:leftChars="810" w:left="2835" w:hangingChars="540" w:hanging="1134"/>
        <w:rPr>
          <w:b/>
          <w:bCs/>
          <w:i/>
          <w:iCs/>
        </w:rPr>
      </w:pPr>
      <w:r w:rsidRPr="009B6C44">
        <w:rPr>
          <w:rFonts w:hint="eastAsia"/>
        </w:rPr>
        <w:t>‐</w:t>
      </w:r>
      <w:r w:rsidRPr="009B6C44">
        <w:rPr>
          <w:rFonts w:hint="eastAsia"/>
        </w:rPr>
        <w:t>(</w:t>
      </w:r>
      <w:proofErr w:type="spellStart"/>
      <w:r w:rsidRPr="009B6C44">
        <w:t>CLIC</w:t>
      </w:r>
      <w:r w:rsidRPr="009B6C44">
        <w:rPr>
          <w:rFonts w:hint="eastAsia"/>
        </w:rPr>
        <w:t>onvertResultIsa</w:t>
      </w:r>
      <w:proofErr w:type="spellEnd"/>
      <w:r w:rsidRPr="009B6C44">
        <w:rPr>
          <w:rFonts w:hint="eastAsia"/>
        </w:rPr>
        <w:t>*)</w:t>
      </w:r>
      <w:proofErr w:type="spellStart"/>
      <w:r w:rsidRPr="009B6C44">
        <w:t>CsvConv</w:t>
      </w:r>
      <w:r w:rsidR="00FB69F2" w:rsidRPr="009B6C44">
        <w:t>X</w:t>
      </w:r>
      <w:r w:rsidR="00E42D38" w:rsidRPr="009B6C44">
        <w:t>tx</w:t>
      </w:r>
      <w:r w:rsidR="00FB69F2" w:rsidRPr="009B6C44">
        <w:t>Finance</w:t>
      </w:r>
      <w:proofErr w:type="spellEnd"/>
      <w:r w:rsidRPr="009B6C44">
        <w:rPr>
          <w:rFonts w:hint="eastAsia"/>
        </w:rPr>
        <w:t>:</w:t>
      </w:r>
      <w:r w:rsidRPr="009B6C44">
        <w:rPr>
          <w:b/>
        </w:rPr>
        <w:br/>
      </w:r>
      <w:r w:rsidRPr="009B6C44">
        <w:rPr>
          <w:rFonts w:hint="eastAsia"/>
        </w:rPr>
        <w:t>[in] (</w:t>
      </w:r>
      <w:proofErr w:type="spellStart"/>
      <w:r w:rsidR="00021DF1" w:rsidRPr="009B6C44">
        <w:rPr>
          <w:rFonts w:asciiTheme="minorHAnsi" w:hAnsiTheme="minorHAnsi"/>
        </w:rPr>
        <w:t>NSString</w:t>
      </w:r>
      <w:proofErr w:type="spellEnd"/>
      <w:r w:rsidRPr="009B6C44">
        <w:rPr>
          <w:rFonts w:asciiTheme="minorEastAsia" w:hAnsiTheme="minorEastAsia" w:hint="eastAsia"/>
        </w:rPr>
        <w:t xml:space="preserve">*) </w:t>
      </w:r>
      <w:proofErr w:type="spellStart"/>
      <w:r w:rsidRPr="009B6C44">
        <w:rPr>
          <w:rFonts w:hint="eastAsia"/>
          <w:bCs/>
          <w:i/>
          <w:iCs/>
        </w:rPr>
        <w:t>csvPathName</w:t>
      </w:r>
      <w:proofErr w:type="spellEnd"/>
      <w:r w:rsidRPr="009B6C44">
        <w:rPr>
          <w:bCs/>
          <w:i/>
          <w:iCs/>
        </w:rPr>
        <w:br/>
      </w:r>
      <w:r w:rsidR="00E07229" w:rsidRPr="009B6C44">
        <w:rPr>
          <w:rFonts w:hint="eastAsia"/>
        </w:rPr>
        <w:t xml:space="preserve">[in] </w:t>
      </w:r>
      <w:proofErr w:type="spellStart"/>
      <w:r w:rsidR="00E07229" w:rsidRPr="009B6C44">
        <w:rPr>
          <w:rFonts w:hint="eastAsia"/>
          <w:bCs/>
          <w:iCs/>
        </w:rPr>
        <w:t>xtxPathName</w:t>
      </w:r>
      <w:proofErr w:type="spellEnd"/>
      <w:r w:rsidR="00E07229" w:rsidRPr="009B6C44">
        <w:rPr>
          <w:rFonts w:hint="eastAsia"/>
        </w:rPr>
        <w:t>:(</w:t>
      </w:r>
      <w:proofErr w:type="spellStart"/>
      <w:r w:rsidR="00E07229" w:rsidRPr="009B6C44">
        <w:rPr>
          <w:rFonts w:asciiTheme="minorHAnsi" w:hAnsiTheme="minorHAnsi"/>
        </w:rPr>
        <w:t>NSString</w:t>
      </w:r>
      <w:proofErr w:type="spellEnd"/>
      <w:r w:rsidR="00E07229" w:rsidRPr="009B6C44">
        <w:rPr>
          <w:rFonts w:asciiTheme="minorEastAsia" w:hAnsiTheme="minorEastAsia" w:hint="eastAsia"/>
        </w:rPr>
        <w:t>*)</w:t>
      </w:r>
      <w:r w:rsidR="00E07229" w:rsidRPr="009B6C44">
        <w:rPr>
          <w:rFonts w:hint="eastAsia"/>
        </w:rPr>
        <w:t xml:space="preserve"> </w:t>
      </w:r>
      <w:proofErr w:type="spellStart"/>
      <w:r w:rsidR="00E07229" w:rsidRPr="009B6C44">
        <w:rPr>
          <w:rFonts w:hint="eastAsia"/>
          <w:bCs/>
          <w:i/>
          <w:iCs/>
        </w:rPr>
        <w:t>xtxPathName</w:t>
      </w:r>
      <w:proofErr w:type="spellEnd"/>
      <w:r w:rsidR="00E07229" w:rsidRPr="009B6C44">
        <w:rPr>
          <w:bCs/>
          <w:i/>
          <w:iCs/>
        </w:rPr>
        <w:br/>
      </w:r>
      <w:r w:rsidR="00430A18" w:rsidRPr="009B6C44">
        <w:t xml:space="preserve">[in] </w:t>
      </w:r>
      <w:proofErr w:type="spellStart"/>
      <w:r w:rsidR="00430A18" w:rsidRPr="009B6C44">
        <w:t>zeimushoCD</w:t>
      </w:r>
      <w:proofErr w:type="spellEnd"/>
      <w:r w:rsidR="00430A18" w:rsidRPr="009B6C44">
        <w:t>: (</w:t>
      </w:r>
      <w:proofErr w:type="spellStart"/>
      <w:r w:rsidR="00430A18" w:rsidRPr="009B6C44">
        <w:t>NSString</w:t>
      </w:r>
      <w:proofErr w:type="spellEnd"/>
      <w:r w:rsidR="00430A18" w:rsidRPr="009B6C44">
        <w:t xml:space="preserve">*) </w:t>
      </w:r>
      <w:proofErr w:type="spellStart"/>
      <w:r w:rsidR="00430A18" w:rsidRPr="009B6C44">
        <w:rPr>
          <w:i/>
        </w:rPr>
        <w:t>zeimushoCD</w:t>
      </w:r>
      <w:proofErr w:type="spellEnd"/>
      <w:r w:rsidR="00430A18" w:rsidRPr="009B6C44">
        <w:br/>
        <w:t xml:space="preserve">[in] </w:t>
      </w:r>
      <w:proofErr w:type="spellStart"/>
      <w:r w:rsidR="00430A18" w:rsidRPr="009B6C44">
        <w:t>nozeishaId</w:t>
      </w:r>
      <w:proofErr w:type="spellEnd"/>
      <w:r w:rsidR="00430A18" w:rsidRPr="009B6C44">
        <w:t>: (</w:t>
      </w:r>
      <w:proofErr w:type="spellStart"/>
      <w:r w:rsidR="00430A18" w:rsidRPr="009B6C44">
        <w:t>NSString</w:t>
      </w:r>
      <w:proofErr w:type="spellEnd"/>
      <w:r w:rsidR="00430A18" w:rsidRPr="009B6C44">
        <w:t xml:space="preserve">*) </w:t>
      </w:r>
      <w:proofErr w:type="spellStart"/>
      <w:r w:rsidR="00430A18" w:rsidRPr="009B6C44">
        <w:rPr>
          <w:i/>
        </w:rPr>
        <w:t>nozeishaId</w:t>
      </w:r>
      <w:proofErr w:type="spellEnd"/>
      <w:r w:rsidR="00430A18" w:rsidRPr="009B6C44">
        <w:br/>
        <w:t xml:space="preserve">[in] </w:t>
      </w:r>
      <w:proofErr w:type="spellStart"/>
      <w:r w:rsidR="00430A18" w:rsidRPr="009B6C44">
        <w:t>kojinBango</w:t>
      </w:r>
      <w:proofErr w:type="spellEnd"/>
      <w:r w:rsidR="00430A18" w:rsidRPr="009B6C44">
        <w:t>: (</w:t>
      </w:r>
      <w:proofErr w:type="spellStart"/>
      <w:r w:rsidR="00430A18" w:rsidRPr="009B6C44">
        <w:t>NSString</w:t>
      </w:r>
      <w:proofErr w:type="spellEnd"/>
      <w:r w:rsidR="00430A18" w:rsidRPr="009B6C44">
        <w:t xml:space="preserve">*) </w:t>
      </w:r>
      <w:proofErr w:type="spellStart"/>
      <w:r w:rsidR="00430A18" w:rsidRPr="009B6C44">
        <w:rPr>
          <w:i/>
        </w:rPr>
        <w:t>kojinBango</w:t>
      </w:r>
      <w:proofErr w:type="spellEnd"/>
      <w:r w:rsidR="00430A18" w:rsidRPr="009B6C44">
        <w:br/>
        <w:t xml:space="preserve">[in] </w:t>
      </w:r>
      <w:proofErr w:type="spellStart"/>
      <w:r w:rsidR="00430A18" w:rsidRPr="009B6C44">
        <w:t>hojinBango</w:t>
      </w:r>
      <w:proofErr w:type="spellEnd"/>
      <w:r w:rsidR="00430A18" w:rsidRPr="009B6C44">
        <w:t>: (</w:t>
      </w:r>
      <w:proofErr w:type="spellStart"/>
      <w:r w:rsidR="00430A18" w:rsidRPr="009B6C44">
        <w:t>NSString</w:t>
      </w:r>
      <w:proofErr w:type="spellEnd"/>
      <w:r w:rsidR="00430A18" w:rsidRPr="009B6C44">
        <w:t xml:space="preserve">*) </w:t>
      </w:r>
      <w:proofErr w:type="spellStart"/>
      <w:r w:rsidR="00430A18" w:rsidRPr="009B6C44">
        <w:rPr>
          <w:i/>
        </w:rPr>
        <w:t>hojinBango</w:t>
      </w:r>
      <w:proofErr w:type="spellEnd"/>
      <w:r w:rsidR="00430A18" w:rsidRPr="009B6C44">
        <w:br/>
        <w:t xml:space="preserve">[in] </w:t>
      </w:r>
      <w:proofErr w:type="spellStart"/>
      <w:r w:rsidR="00430A18" w:rsidRPr="009B6C44">
        <w:t>nozeishaNm</w:t>
      </w:r>
      <w:proofErr w:type="spellEnd"/>
      <w:r w:rsidR="00430A18" w:rsidRPr="009B6C44">
        <w:t>: (</w:t>
      </w:r>
      <w:proofErr w:type="spellStart"/>
      <w:r w:rsidR="00430A18" w:rsidRPr="009B6C44">
        <w:t>NSString</w:t>
      </w:r>
      <w:proofErr w:type="spellEnd"/>
      <w:r w:rsidR="00430A18" w:rsidRPr="009B6C44">
        <w:t xml:space="preserve">*) </w:t>
      </w:r>
      <w:proofErr w:type="spellStart"/>
      <w:r w:rsidR="00430A18" w:rsidRPr="009B6C44">
        <w:rPr>
          <w:i/>
        </w:rPr>
        <w:t>nozeishaNm</w:t>
      </w:r>
      <w:proofErr w:type="spellEnd"/>
      <w:r w:rsidR="00430A18" w:rsidRPr="009B6C44">
        <w:br/>
        <w:t xml:space="preserve">[in] </w:t>
      </w:r>
      <w:proofErr w:type="spellStart"/>
      <w:r w:rsidR="00430A18" w:rsidRPr="009B6C44">
        <w:t>nozeishaAdr</w:t>
      </w:r>
      <w:proofErr w:type="spellEnd"/>
      <w:r w:rsidR="00430A18" w:rsidRPr="009B6C44">
        <w:t>: (</w:t>
      </w:r>
      <w:proofErr w:type="spellStart"/>
      <w:r w:rsidR="00430A18" w:rsidRPr="009B6C44">
        <w:t>NSString</w:t>
      </w:r>
      <w:proofErr w:type="spellEnd"/>
      <w:r w:rsidR="00430A18" w:rsidRPr="009B6C44">
        <w:t xml:space="preserve">*) </w:t>
      </w:r>
      <w:proofErr w:type="spellStart"/>
      <w:r w:rsidR="00430A18" w:rsidRPr="009B6C44">
        <w:rPr>
          <w:i/>
        </w:rPr>
        <w:t>nozeishaAdr</w:t>
      </w:r>
      <w:proofErr w:type="spellEnd"/>
      <w:r w:rsidR="00430A18" w:rsidRPr="009B6C44">
        <w:br/>
        <w:t xml:space="preserve">[in] </w:t>
      </w:r>
      <w:proofErr w:type="spellStart"/>
      <w:r w:rsidR="00430A18" w:rsidRPr="009B6C44">
        <w:t>daihyoNm</w:t>
      </w:r>
      <w:proofErr w:type="spellEnd"/>
      <w:r w:rsidR="00430A18" w:rsidRPr="009B6C44">
        <w:t>: (</w:t>
      </w:r>
      <w:proofErr w:type="spellStart"/>
      <w:r w:rsidR="00430A18" w:rsidRPr="009B6C44">
        <w:t>NSString</w:t>
      </w:r>
      <w:proofErr w:type="spellEnd"/>
      <w:r w:rsidR="00430A18" w:rsidRPr="009B6C44">
        <w:t xml:space="preserve">*) </w:t>
      </w:r>
      <w:proofErr w:type="spellStart"/>
      <w:r w:rsidR="00430A18" w:rsidRPr="009B6C44">
        <w:rPr>
          <w:i/>
        </w:rPr>
        <w:t>daihyoNm</w:t>
      </w:r>
      <w:proofErr w:type="spellEnd"/>
      <w:r w:rsidR="00430A18" w:rsidRPr="009B6C44">
        <w:br/>
        <w:t xml:space="preserve">[in] </w:t>
      </w:r>
      <w:proofErr w:type="spellStart"/>
      <w:r w:rsidR="00430A18" w:rsidRPr="009B6C44">
        <w:t>dairiId</w:t>
      </w:r>
      <w:proofErr w:type="spellEnd"/>
      <w:r w:rsidR="00430A18" w:rsidRPr="009B6C44">
        <w:t>: (</w:t>
      </w:r>
      <w:proofErr w:type="spellStart"/>
      <w:r w:rsidR="00430A18" w:rsidRPr="009B6C44">
        <w:t>NSString</w:t>
      </w:r>
      <w:proofErr w:type="spellEnd"/>
      <w:r w:rsidR="00430A18" w:rsidRPr="009B6C44">
        <w:t xml:space="preserve">*) </w:t>
      </w:r>
      <w:proofErr w:type="spellStart"/>
      <w:r w:rsidR="00430A18" w:rsidRPr="009B6C44">
        <w:rPr>
          <w:i/>
        </w:rPr>
        <w:t>dairiId</w:t>
      </w:r>
      <w:proofErr w:type="spellEnd"/>
      <w:r w:rsidR="00430A18" w:rsidRPr="009B6C44">
        <w:br/>
        <w:t xml:space="preserve">[in] </w:t>
      </w:r>
      <w:proofErr w:type="spellStart"/>
      <w:r w:rsidR="00430A18" w:rsidRPr="009B6C44">
        <w:t>dairiNm</w:t>
      </w:r>
      <w:proofErr w:type="spellEnd"/>
      <w:r w:rsidR="00430A18" w:rsidRPr="009B6C44">
        <w:t>: (</w:t>
      </w:r>
      <w:proofErr w:type="spellStart"/>
      <w:r w:rsidR="00430A18" w:rsidRPr="009B6C44">
        <w:t>NSString</w:t>
      </w:r>
      <w:proofErr w:type="spellEnd"/>
      <w:r w:rsidR="00430A18" w:rsidRPr="009B6C44">
        <w:t xml:space="preserve">*) </w:t>
      </w:r>
      <w:proofErr w:type="spellStart"/>
      <w:r w:rsidR="00430A18" w:rsidRPr="009B6C44">
        <w:rPr>
          <w:i/>
        </w:rPr>
        <w:t>dairiNm</w:t>
      </w:r>
      <w:proofErr w:type="spellEnd"/>
      <w:r w:rsidR="00430A18" w:rsidRPr="009B6C44">
        <w:br/>
        <w:t xml:space="preserve">[in] </w:t>
      </w:r>
      <w:proofErr w:type="spellStart"/>
      <w:r w:rsidR="00430A18" w:rsidRPr="009B6C44">
        <w:t>dairiAdr</w:t>
      </w:r>
      <w:proofErr w:type="spellEnd"/>
      <w:r w:rsidR="00430A18" w:rsidRPr="009B6C44">
        <w:t>: (</w:t>
      </w:r>
      <w:proofErr w:type="spellStart"/>
      <w:r w:rsidR="00430A18" w:rsidRPr="009B6C44">
        <w:t>NSString</w:t>
      </w:r>
      <w:proofErr w:type="spellEnd"/>
      <w:r w:rsidR="00430A18" w:rsidRPr="009B6C44">
        <w:t xml:space="preserve">*) </w:t>
      </w:r>
      <w:proofErr w:type="spellStart"/>
      <w:r w:rsidR="00430A18" w:rsidRPr="009B6C44">
        <w:rPr>
          <w:i/>
        </w:rPr>
        <w:t>dairiAdr</w:t>
      </w:r>
      <w:proofErr w:type="spellEnd"/>
      <w:r w:rsidR="00430A18" w:rsidRPr="009B6C44">
        <w:br/>
        <w:t xml:space="preserve">[in] </w:t>
      </w:r>
      <w:proofErr w:type="spellStart"/>
      <w:r w:rsidR="00430A18" w:rsidRPr="009B6C44">
        <w:t>tetsuzuki</w:t>
      </w:r>
      <w:proofErr w:type="spellEnd"/>
      <w:r w:rsidR="00430A18" w:rsidRPr="009B6C44">
        <w:t>: (</w:t>
      </w:r>
      <w:proofErr w:type="spellStart"/>
      <w:r w:rsidR="00430A18" w:rsidRPr="009B6C44">
        <w:t>NSString</w:t>
      </w:r>
      <w:proofErr w:type="spellEnd"/>
      <w:r w:rsidR="00430A18" w:rsidRPr="009B6C44">
        <w:t xml:space="preserve">*) </w:t>
      </w:r>
      <w:proofErr w:type="spellStart"/>
      <w:r w:rsidR="00430A18" w:rsidRPr="009B6C44">
        <w:rPr>
          <w:i/>
        </w:rPr>
        <w:t>tetsuzuki</w:t>
      </w:r>
      <w:proofErr w:type="spellEnd"/>
      <w:r w:rsidR="00430A18" w:rsidRPr="009B6C44">
        <w:rPr>
          <w:rFonts w:hint="eastAsia"/>
        </w:rPr>
        <w:t xml:space="preserve"> </w:t>
      </w:r>
      <w:r w:rsidR="00437E2E" w:rsidRPr="009B6C44">
        <w:br/>
        <w:t xml:space="preserve">[in] </w:t>
      </w:r>
      <w:proofErr w:type="spellStart"/>
      <w:r w:rsidR="00437E2E" w:rsidRPr="009B6C44">
        <w:t>teishutsuEra</w:t>
      </w:r>
      <w:proofErr w:type="spellEnd"/>
      <w:r w:rsidR="00437E2E" w:rsidRPr="009B6C44">
        <w:t>: (</w:t>
      </w:r>
      <w:proofErr w:type="spellStart"/>
      <w:r w:rsidR="00437E2E" w:rsidRPr="009B6C44">
        <w:t>NSString</w:t>
      </w:r>
      <w:proofErr w:type="spellEnd"/>
      <w:r w:rsidR="00437E2E" w:rsidRPr="009B6C44">
        <w:t xml:space="preserve">*) </w:t>
      </w:r>
      <w:proofErr w:type="spellStart"/>
      <w:r w:rsidR="00437E2E" w:rsidRPr="009B6C44">
        <w:rPr>
          <w:i/>
        </w:rPr>
        <w:t>teishutsuEra</w:t>
      </w:r>
      <w:proofErr w:type="spellEnd"/>
      <w:r w:rsidR="00437E2E" w:rsidRPr="009B6C44">
        <w:br/>
        <w:t xml:space="preserve">[in] </w:t>
      </w:r>
      <w:proofErr w:type="spellStart"/>
      <w:r w:rsidR="00437E2E" w:rsidRPr="009B6C44">
        <w:t>teishutsuYear</w:t>
      </w:r>
      <w:proofErr w:type="spellEnd"/>
      <w:r w:rsidR="00437E2E" w:rsidRPr="009B6C44">
        <w:t>: (</w:t>
      </w:r>
      <w:proofErr w:type="spellStart"/>
      <w:r w:rsidR="00437E2E" w:rsidRPr="009B6C44">
        <w:t>NSString</w:t>
      </w:r>
      <w:proofErr w:type="spellEnd"/>
      <w:r w:rsidR="00437E2E" w:rsidRPr="009B6C44">
        <w:t xml:space="preserve">*) </w:t>
      </w:r>
      <w:proofErr w:type="spellStart"/>
      <w:r w:rsidR="00437E2E" w:rsidRPr="009B6C44">
        <w:rPr>
          <w:i/>
        </w:rPr>
        <w:t>teishutsuYear</w:t>
      </w:r>
      <w:proofErr w:type="spellEnd"/>
      <w:r w:rsidR="00437E2E" w:rsidRPr="009B6C44">
        <w:br/>
        <w:t xml:space="preserve">[in] </w:t>
      </w:r>
      <w:proofErr w:type="spellStart"/>
      <w:r w:rsidR="00437E2E" w:rsidRPr="009B6C44">
        <w:t>teishutsuMonth</w:t>
      </w:r>
      <w:proofErr w:type="spellEnd"/>
      <w:r w:rsidR="00437E2E" w:rsidRPr="009B6C44">
        <w:t>: (</w:t>
      </w:r>
      <w:proofErr w:type="spellStart"/>
      <w:r w:rsidR="00437E2E" w:rsidRPr="009B6C44">
        <w:t>NSString</w:t>
      </w:r>
      <w:proofErr w:type="spellEnd"/>
      <w:r w:rsidR="00437E2E" w:rsidRPr="009B6C44">
        <w:t xml:space="preserve">*) </w:t>
      </w:r>
      <w:proofErr w:type="spellStart"/>
      <w:r w:rsidR="00437E2E" w:rsidRPr="009B6C44">
        <w:rPr>
          <w:i/>
        </w:rPr>
        <w:t>teishutsuMonth</w:t>
      </w:r>
      <w:proofErr w:type="spellEnd"/>
      <w:r w:rsidR="00437E2E" w:rsidRPr="009B6C44">
        <w:br/>
        <w:t xml:space="preserve">[in] </w:t>
      </w:r>
      <w:proofErr w:type="spellStart"/>
      <w:r w:rsidR="00437E2E" w:rsidRPr="009B6C44">
        <w:t>teishutsuDay</w:t>
      </w:r>
      <w:proofErr w:type="spellEnd"/>
      <w:r w:rsidR="00437E2E" w:rsidRPr="009B6C44">
        <w:t>: (</w:t>
      </w:r>
      <w:proofErr w:type="spellStart"/>
      <w:r w:rsidR="00437E2E" w:rsidRPr="009B6C44">
        <w:t>NSString</w:t>
      </w:r>
      <w:proofErr w:type="spellEnd"/>
      <w:r w:rsidR="00437E2E" w:rsidRPr="009B6C44">
        <w:t xml:space="preserve">*) </w:t>
      </w:r>
      <w:proofErr w:type="spellStart"/>
      <w:r w:rsidR="00437E2E" w:rsidRPr="009B6C44">
        <w:rPr>
          <w:i/>
        </w:rPr>
        <w:t>teishutsuDay</w:t>
      </w:r>
      <w:proofErr w:type="spellEnd"/>
      <w:r w:rsidR="00430A18" w:rsidRPr="009B6C44">
        <w:br/>
      </w:r>
      <w:r w:rsidRPr="009B6C44">
        <w:rPr>
          <w:rFonts w:hint="eastAsia"/>
        </w:rPr>
        <w:t xml:space="preserve">[in] </w:t>
      </w:r>
      <w:proofErr w:type="spellStart"/>
      <w:r w:rsidRPr="009B6C44">
        <w:rPr>
          <w:rFonts w:hint="eastAsia"/>
          <w:bCs/>
          <w:iCs/>
        </w:rPr>
        <w:t>softNam</w:t>
      </w:r>
      <w:r w:rsidRPr="009B6C44">
        <w:rPr>
          <w:rFonts w:asciiTheme="minorHAnsi" w:hAnsiTheme="minorHAnsi"/>
          <w:bCs/>
          <w:iCs/>
        </w:rPr>
        <w:t>e</w:t>
      </w:r>
      <w:proofErr w:type="spellEnd"/>
      <w:r w:rsidRPr="009B6C44">
        <w:rPr>
          <w:rFonts w:asciiTheme="minorHAnsi" w:hAnsiTheme="minorHAnsi"/>
          <w:bCs/>
          <w:iCs/>
        </w:rPr>
        <w:t>:</w:t>
      </w:r>
      <w:r w:rsidRPr="009B6C44">
        <w:rPr>
          <w:rFonts w:asciiTheme="minorHAnsi" w:hAnsiTheme="minorHAnsi"/>
        </w:rPr>
        <w:t xml:space="preserve"> (</w:t>
      </w:r>
      <w:proofErr w:type="spellStart"/>
      <w:r w:rsidRPr="009B6C44">
        <w:rPr>
          <w:rFonts w:asciiTheme="minorHAnsi" w:hAnsiTheme="minorHAnsi"/>
        </w:rPr>
        <w:t>NSString</w:t>
      </w:r>
      <w:proofErr w:type="spellEnd"/>
      <w:r w:rsidRPr="009B6C44">
        <w:rPr>
          <w:rFonts w:asciiTheme="minorHAnsi" w:hAnsiTheme="minorHAnsi"/>
        </w:rPr>
        <w:t>*)</w:t>
      </w:r>
      <w:r w:rsidRPr="009B6C44">
        <w:rPr>
          <w:rFonts w:hint="eastAsia"/>
        </w:rPr>
        <w:t xml:space="preserve"> </w:t>
      </w:r>
      <w:proofErr w:type="spellStart"/>
      <w:r w:rsidRPr="009B6C44">
        <w:rPr>
          <w:rFonts w:hint="eastAsia"/>
          <w:bCs/>
          <w:i/>
          <w:iCs/>
        </w:rPr>
        <w:t>softName</w:t>
      </w:r>
      <w:proofErr w:type="spellEnd"/>
      <w:r w:rsidR="005B1E32" w:rsidRPr="009B6C44">
        <w:br/>
        <w:t xml:space="preserve">[in] </w:t>
      </w:r>
      <w:r w:rsidR="005B1E32" w:rsidRPr="009B6C44">
        <w:rPr>
          <w:rFonts w:hint="eastAsia"/>
          <w:bCs/>
          <w:iCs/>
        </w:rPr>
        <w:t>n</w:t>
      </w:r>
      <w:r w:rsidR="005B1E32" w:rsidRPr="009B6C44">
        <w:rPr>
          <w:bCs/>
          <w:iCs/>
        </w:rPr>
        <w:t>ozeisha</w:t>
      </w:r>
      <w:r w:rsidR="005B1E32" w:rsidRPr="009B6C44">
        <w:rPr>
          <w:rFonts w:hint="eastAsia"/>
          <w:bCs/>
          <w:iCs/>
        </w:rPr>
        <w:t>Zip</w:t>
      </w:r>
      <w:r w:rsidR="005B1E32" w:rsidRPr="009B6C44">
        <w:rPr>
          <w:bCs/>
          <w:iCs/>
        </w:rPr>
        <w:t>1</w:t>
      </w:r>
      <w:r w:rsidR="005B1E32" w:rsidRPr="009B6C44">
        <w:t>:</w:t>
      </w:r>
      <w:r w:rsidR="005B1E32" w:rsidRPr="009B6C44">
        <w:rPr>
          <w:rFonts w:asciiTheme="minorHAnsi" w:hAnsiTheme="minorHAnsi"/>
        </w:rPr>
        <w:t xml:space="preserve"> (</w:t>
      </w:r>
      <w:proofErr w:type="spellStart"/>
      <w:r w:rsidR="005B1E32" w:rsidRPr="009B6C44">
        <w:rPr>
          <w:rFonts w:asciiTheme="minorHAnsi" w:hAnsiTheme="minorHAnsi"/>
        </w:rPr>
        <w:t>NSString</w:t>
      </w:r>
      <w:proofErr w:type="spellEnd"/>
      <w:r w:rsidR="005B1E32" w:rsidRPr="009B6C44">
        <w:rPr>
          <w:rFonts w:asciiTheme="minorHAnsi" w:hAnsiTheme="minorHAnsi"/>
        </w:rPr>
        <w:t>*)</w:t>
      </w:r>
      <w:r w:rsidR="005B1E32" w:rsidRPr="009B6C44">
        <w:t xml:space="preserve"> </w:t>
      </w:r>
      <w:r w:rsidR="005B1E32" w:rsidRPr="009B6C44">
        <w:rPr>
          <w:rFonts w:hint="eastAsia"/>
          <w:bCs/>
          <w:i/>
          <w:iCs/>
        </w:rPr>
        <w:t>n</w:t>
      </w:r>
      <w:r w:rsidR="005B1E32" w:rsidRPr="009B6C44">
        <w:rPr>
          <w:bCs/>
          <w:i/>
          <w:iCs/>
        </w:rPr>
        <w:t>ozeisha</w:t>
      </w:r>
      <w:r w:rsidR="005B1E32" w:rsidRPr="009B6C44">
        <w:rPr>
          <w:rFonts w:hint="eastAsia"/>
          <w:bCs/>
          <w:i/>
          <w:iCs/>
        </w:rPr>
        <w:t>Zip</w:t>
      </w:r>
      <w:r w:rsidR="005B1E32" w:rsidRPr="009B6C44">
        <w:rPr>
          <w:bCs/>
          <w:i/>
          <w:iCs/>
        </w:rPr>
        <w:t>1</w:t>
      </w:r>
      <w:r w:rsidR="005B1E32" w:rsidRPr="009B6C44">
        <w:br/>
        <w:t xml:space="preserve">[in] </w:t>
      </w:r>
      <w:r w:rsidR="005B1E32" w:rsidRPr="009B6C44">
        <w:rPr>
          <w:rFonts w:hint="eastAsia"/>
          <w:bCs/>
          <w:iCs/>
        </w:rPr>
        <w:t>n</w:t>
      </w:r>
      <w:r w:rsidR="005B1E32" w:rsidRPr="009B6C44">
        <w:rPr>
          <w:bCs/>
          <w:iCs/>
        </w:rPr>
        <w:t>ozeisha</w:t>
      </w:r>
      <w:r w:rsidR="005B1E32" w:rsidRPr="009B6C44">
        <w:rPr>
          <w:rFonts w:hint="eastAsia"/>
          <w:bCs/>
          <w:iCs/>
        </w:rPr>
        <w:t>Zip</w:t>
      </w:r>
      <w:r w:rsidR="005B1E32" w:rsidRPr="009B6C44">
        <w:rPr>
          <w:bCs/>
          <w:iCs/>
        </w:rPr>
        <w:t>2</w:t>
      </w:r>
      <w:r w:rsidR="005B1E32" w:rsidRPr="009B6C44">
        <w:t>:</w:t>
      </w:r>
      <w:r w:rsidR="005B1E32" w:rsidRPr="009B6C44">
        <w:rPr>
          <w:rFonts w:asciiTheme="minorHAnsi" w:hAnsiTheme="minorHAnsi"/>
        </w:rPr>
        <w:t xml:space="preserve"> (</w:t>
      </w:r>
      <w:proofErr w:type="spellStart"/>
      <w:r w:rsidR="005B1E32" w:rsidRPr="009B6C44">
        <w:rPr>
          <w:rFonts w:asciiTheme="minorHAnsi" w:hAnsiTheme="minorHAnsi"/>
        </w:rPr>
        <w:t>NSString</w:t>
      </w:r>
      <w:proofErr w:type="spellEnd"/>
      <w:r w:rsidR="005B1E32" w:rsidRPr="009B6C44">
        <w:rPr>
          <w:rFonts w:asciiTheme="minorHAnsi" w:hAnsiTheme="minorHAnsi"/>
        </w:rPr>
        <w:t xml:space="preserve">*) </w:t>
      </w:r>
      <w:r w:rsidR="005B1E32" w:rsidRPr="009B6C44">
        <w:rPr>
          <w:rFonts w:hint="eastAsia"/>
          <w:bCs/>
          <w:i/>
          <w:iCs/>
        </w:rPr>
        <w:t>n</w:t>
      </w:r>
      <w:r w:rsidR="005B1E32" w:rsidRPr="009B6C44">
        <w:rPr>
          <w:bCs/>
          <w:i/>
          <w:iCs/>
        </w:rPr>
        <w:t>ozeisha</w:t>
      </w:r>
      <w:r w:rsidR="005B1E32" w:rsidRPr="009B6C44">
        <w:rPr>
          <w:rFonts w:hint="eastAsia"/>
          <w:bCs/>
          <w:i/>
          <w:iCs/>
        </w:rPr>
        <w:t>Zip</w:t>
      </w:r>
      <w:r w:rsidR="005B1E32" w:rsidRPr="009B6C44">
        <w:rPr>
          <w:bCs/>
          <w:i/>
          <w:iCs/>
        </w:rPr>
        <w:t>2</w:t>
      </w:r>
      <w:r w:rsidR="0005518C" w:rsidRPr="009B6C44">
        <w:rPr>
          <w:rFonts w:hint="eastAsia"/>
        </w:rPr>
        <w:t>;</w:t>
      </w:r>
    </w:p>
    <w:p w14:paraId="321046FA" w14:textId="77777777" w:rsidR="00864785" w:rsidRPr="009B6C44" w:rsidRDefault="00864785" w:rsidP="00864785">
      <w:pPr>
        <w:ind w:leftChars="675" w:left="1418"/>
      </w:pPr>
    </w:p>
    <w:p w14:paraId="357FA915" w14:textId="77777777" w:rsidR="00864785" w:rsidRPr="009B6C44" w:rsidRDefault="00864785" w:rsidP="00864785">
      <w:pPr>
        <w:ind w:leftChars="675" w:left="1418"/>
      </w:pPr>
      <w:r w:rsidRPr="009B6C44">
        <w:rPr>
          <w:rFonts w:hint="eastAsia"/>
        </w:rPr>
        <w:t>説明</w:t>
      </w:r>
    </w:p>
    <w:p w14:paraId="7D86504F" w14:textId="77777777" w:rsidR="00864785" w:rsidRPr="009B6C44" w:rsidRDefault="00FB69F2" w:rsidP="00864785">
      <w:pPr>
        <w:ind w:left="840" w:firstLineChars="400" w:firstLine="840"/>
        <w:rPr>
          <w:rFonts w:asciiTheme="minorEastAsia" w:hAnsiTheme="minorEastAsia"/>
        </w:rPr>
      </w:pPr>
      <w:r w:rsidRPr="009B6C44">
        <w:rPr>
          <w:rFonts w:ascii="ＭＳ 明朝" w:hAnsi="ＭＳ 明朝" w:hint="eastAsia"/>
        </w:rPr>
        <w:t>金融機関申請等</w:t>
      </w:r>
      <w:r w:rsidR="00864785" w:rsidRPr="009B6C44">
        <w:rPr>
          <w:rFonts w:ascii="ＭＳ 明朝" w:hAnsi="ＭＳ 明朝" w:hint="eastAsia"/>
        </w:rPr>
        <w:t>CSVファイルを申告等データに変換する。</w:t>
      </w:r>
    </w:p>
    <w:p w14:paraId="24C3E40E" w14:textId="77777777" w:rsidR="00864785" w:rsidRPr="009B6C44" w:rsidRDefault="00864785" w:rsidP="00864785">
      <w:pPr>
        <w:pStyle w:val="a6"/>
        <w:ind w:leftChars="800" w:left="1680" w:firstLineChars="100" w:firstLine="210"/>
      </w:pP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9B6C44" w:rsidRPr="009B6C44" w14:paraId="2FBCB84C" w14:textId="77777777" w:rsidTr="007F5165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0A10C295" w14:textId="77777777" w:rsidR="00864785" w:rsidRPr="009B6C44" w:rsidRDefault="00864785" w:rsidP="007F5165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40058B45" w14:textId="77777777" w:rsidR="00864785" w:rsidRPr="009B6C44" w:rsidRDefault="00864785" w:rsidP="007F5165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説明</w:t>
            </w:r>
          </w:p>
        </w:tc>
      </w:tr>
      <w:tr w:rsidR="009B6C44" w:rsidRPr="009B6C44" w14:paraId="7BE501EA" w14:textId="77777777" w:rsidTr="007F5165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75F71A77" w14:textId="77777777" w:rsidR="00864785" w:rsidRPr="009B6C44" w:rsidRDefault="00864785" w:rsidP="007F5165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t>csvPathName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23BF45C9" w14:textId="77777777" w:rsidR="00864785" w:rsidRPr="009B6C44" w:rsidRDefault="007A7170" w:rsidP="007F5165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金融機関申請等</w:t>
            </w:r>
            <w:r w:rsidR="00864785" w:rsidRPr="009B6C44">
              <w:rPr>
                <w:rFonts w:ascii="ＭＳ 明朝" w:hAnsi="ＭＳ 明朝" w:hint="eastAsia"/>
              </w:rPr>
              <w:t>CSVファイルのフルパス名（ファイル名含む）</w:t>
            </w:r>
          </w:p>
        </w:tc>
      </w:tr>
      <w:tr w:rsidR="009B6C44" w:rsidRPr="009B6C44" w14:paraId="44151767" w14:textId="77777777" w:rsidTr="007F5165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1B875C4E" w14:textId="77777777" w:rsidR="00864785" w:rsidRPr="009B6C44" w:rsidRDefault="00E07229" w:rsidP="003232D1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  <w:bCs/>
                <w:iCs/>
              </w:rPr>
            </w:pPr>
            <w:proofErr w:type="spellStart"/>
            <w:r w:rsidRPr="009B6C44">
              <w:rPr>
                <w:rFonts w:ascii="ＭＳ 明朝" w:hAnsi="ＭＳ 明朝"/>
                <w:bCs/>
                <w:iCs/>
              </w:rPr>
              <w:t>xtxPathName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32ECDE33" w14:textId="77777777" w:rsidR="00864785" w:rsidRPr="009B6C44" w:rsidRDefault="002C509D" w:rsidP="007F5165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作成後の申告等データのフルパス名（ファイル名含む）</w:t>
            </w:r>
          </w:p>
        </w:tc>
      </w:tr>
      <w:tr w:rsidR="009B6C44" w:rsidRPr="009B6C44" w14:paraId="55E82E5B" w14:textId="77777777" w:rsidTr="001C202A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782FB231" w14:textId="77777777" w:rsidR="00E07229" w:rsidRPr="009B6C44" w:rsidRDefault="00E07229" w:rsidP="001C202A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  <w:bCs/>
                <w:iCs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t>zeimushoCD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58D3F198" w14:textId="77777777" w:rsidR="00E07229" w:rsidRPr="009B6C44" w:rsidRDefault="00E07229" w:rsidP="001C202A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の税務署コード</w:t>
            </w:r>
          </w:p>
        </w:tc>
      </w:tr>
      <w:tr w:rsidR="009B6C44" w:rsidRPr="009B6C44" w14:paraId="1F401AB5" w14:textId="77777777" w:rsidTr="001C202A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4747469B" w14:textId="77777777" w:rsidR="00E07229" w:rsidRPr="009B6C44" w:rsidRDefault="00E07229" w:rsidP="001C202A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  <w:bCs/>
                <w:iCs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t>nozeishaId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146C7138" w14:textId="77777777" w:rsidR="00E07229" w:rsidRPr="009B6C44" w:rsidRDefault="00E07229" w:rsidP="001C202A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の利用者識別番号</w:t>
            </w:r>
          </w:p>
        </w:tc>
      </w:tr>
      <w:tr w:rsidR="009B6C44" w:rsidRPr="009B6C44" w14:paraId="26F70912" w14:textId="77777777" w:rsidTr="001C202A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4D4F6B" w14:textId="77777777" w:rsidR="00E07229" w:rsidRPr="009B6C44" w:rsidRDefault="00E07229" w:rsidP="001C202A">
            <w:pPr>
              <w:pStyle w:val="a3"/>
              <w:tabs>
                <w:tab w:val="left" w:pos="840"/>
              </w:tabs>
              <w:snapToGrid/>
              <w:rPr>
                <w:rFonts w:ascii="ＭＳ 明朝" w:hAnsi="ＭＳ 明朝"/>
                <w:bCs/>
                <w:iCs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t>kojinBango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ECA885" w14:textId="77777777" w:rsidR="00E07229" w:rsidRPr="009B6C44" w:rsidRDefault="00E07229" w:rsidP="001C202A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の個人番号</w:t>
            </w:r>
          </w:p>
          <w:p w14:paraId="0309B87B" w14:textId="77777777" w:rsidR="00E07229" w:rsidRPr="009B6C44" w:rsidRDefault="00E07229" w:rsidP="001C202A">
            <w:pPr>
              <w:rPr>
                <w:rFonts w:ascii="ＭＳ 明朝" w:hAnsi="ＭＳ 明朝"/>
              </w:rPr>
            </w:pPr>
            <w:r w:rsidRPr="009B6C44">
              <w:rPr>
                <w:rFonts w:hint="eastAsia"/>
                <w:kern w:val="0"/>
              </w:rPr>
              <w:t>設定する必要がない場合は、空をセットする。</w:t>
            </w:r>
          </w:p>
        </w:tc>
      </w:tr>
      <w:tr w:rsidR="009B6C44" w:rsidRPr="009B6C44" w14:paraId="65B84FFA" w14:textId="77777777" w:rsidTr="001C202A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23CED5" w14:textId="77777777" w:rsidR="00E07229" w:rsidRPr="009B6C44" w:rsidRDefault="00E07229" w:rsidP="001C202A">
            <w:pPr>
              <w:pStyle w:val="a3"/>
              <w:tabs>
                <w:tab w:val="left" w:pos="840"/>
              </w:tabs>
              <w:snapToGrid/>
              <w:rPr>
                <w:rFonts w:ascii="ＭＳ 明朝" w:hAnsi="ＭＳ 明朝"/>
                <w:bCs/>
                <w:iCs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t>hojinBango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C2A34F" w14:textId="77777777" w:rsidR="00E07229" w:rsidRPr="009B6C44" w:rsidRDefault="00E07229" w:rsidP="001C202A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の法人番号</w:t>
            </w:r>
          </w:p>
          <w:p w14:paraId="3BFFF720" w14:textId="77777777" w:rsidR="00E07229" w:rsidRPr="009B6C44" w:rsidRDefault="00E07229" w:rsidP="001C202A">
            <w:pPr>
              <w:rPr>
                <w:rFonts w:ascii="ＭＳ 明朝" w:hAnsi="ＭＳ 明朝"/>
              </w:rPr>
            </w:pPr>
            <w:r w:rsidRPr="009B6C44">
              <w:rPr>
                <w:rFonts w:hint="eastAsia"/>
                <w:kern w:val="0"/>
              </w:rPr>
              <w:t>設定する必要がない場合は、空をセットする。</w:t>
            </w:r>
          </w:p>
        </w:tc>
      </w:tr>
      <w:tr w:rsidR="009B6C44" w:rsidRPr="009B6C44" w14:paraId="1EA42965" w14:textId="77777777" w:rsidTr="001C202A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E1235A" w14:textId="77777777" w:rsidR="00E07229" w:rsidRPr="009B6C44" w:rsidRDefault="00E07229" w:rsidP="001C202A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  <w:bCs/>
                <w:iCs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lastRenderedPageBreak/>
              <w:t>nozeishaNm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16255C" w14:textId="77777777" w:rsidR="00E07229" w:rsidRPr="009B6C44" w:rsidRDefault="00E07229" w:rsidP="001C202A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の氏名・名称</w:t>
            </w:r>
          </w:p>
        </w:tc>
      </w:tr>
      <w:tr w:rsidR="009B6C44" w:rsidRPr="009B6C44" w14:paraId="187F5217" w14:textId="77777777" w:rsidTr="001C202A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1AD4BB8B" w14:textId="77777777" w:rsidR="00E07229" w:rsidRPr="009B6C44" w:rsidRDefault="00E07229" w:rsidP="001C202A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  <w:bCs/>
                <w:iCs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t>nozeishaAdr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6E2B91A5" w14:textId="77777777" w:rsidR="00E07229" w:rsidRPr="009B6C44" w:rsidRDefault="00E07229" w:rsidP="001C202A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の納税者所在地</w:t>
            </w:r>
          </w:p>
        </w:tc>
      </w:tr>
      <w:tr w:rsidR="009B6C44" w:rsidRPr="009B6C44" w14:paraId="1203A0A0" w14:textId="77777777" w:rsidTr="001C202A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677D0C9A" w14:textId="77777777" w:rsidR="00E07229" w:rsidRPr="009B6C44" w:rsidRDefault="00E07229" w:rsidP="001C202A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</w:rPr>
            </w:pPr>
            <w:proofErr w:type="spellStart"/>
            <w:r w:rsidRPr="009B6C44">
              <w:rPr>
                <w:rFonts w:ascii="ＭＳ 明朝" w:hAnsi="ＭＳ 明朝" w:hint="eastAsia"/>
              </w:rPr>
              <w:t>daihyoNm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43595E64" w14:textId="77777777" w:rsidR="00E07229" w:rsidRPr="009B6C44" w:rsidRDefault="00E07229" w:rsidP="001C202A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の代表者氏名</w:t>
            </w:r>
          </w:p>
          <w:p w14:paraId="5686F220" w14:textId="77777777" w:rsidR="00E07229" w:rsidRPr="009B6C44" w:rsidRDefault="00E07229" w:rsidP="001C202A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設定する必要がない場合は、空をセットする。</w:t>
            </w:r>
          </w:p>
        </w:tc>
      </w:tr>
      <w:tr w:rsidR="009B6C44" w:rsidRPr="009B6C44" w14:paraId="0435F75B" w14:textId="77777777" w:rsidTr="001C202A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3035DC4A" w14:textId="77777777" w:rsidR="00E07229" w:rsidRPr="009B6C44" w:rsidRDefault="00E07229" w:rsidP="001C202A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</w:rPr>
            </w:pPr>
            <w:proofErr w:type="spellStart"/>
            <w:r w:rsidRPr="009B6C44">
              <w:rPr>
                <w:rFonts w:ascii="ＭＳ 明朝" w:hAnsi="ＭＳ 明朝" w:hint="eastAsia"/>
              </w:rPr>
              <w:t>dairiId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1D50C546" w14:textId="77777777" w:rsidR="00E07229" w:rsidRPr="009B6C44" w:rsidRDefault="00E07229" w:rsidP="001C202A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の代理人等の利用者識別番号</w:t>
            </w:r>
          </w:p>
          <w:p w14:paraId="3EACBF5C" w14:textId="77777777" w:rsidR="00E07229" w:rsidRPr="009B6C44" w:rsidRDefault="00E07229" w:rsidP="001C202A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設定する必要がない場合は、空をセットする。</w:t>
            </w:r>
          </w:p>
        </w:tc>
      </w:tr>
      <w:tr w:rsidR="009B6C44" w:rsidRPr="009B6C44" w14:paraId="57CCF5F7" w14:textId="77777777" w:rsidTr="001C202A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255F03C0" w14:textId="77777777" w:rsidR="00E07229" w:rsidRPr="009B6C44" w:rsidRDefault="00E07229" w:rsidP="001C202A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</w:rPr>
            </w:pPr>
            <w:proofErr w:type="spellStart"/>
            <w:r w:rsidRPr="009B6C44">
              <w:rPr>
                <w:rFonts w:ascii="ＭＳ 明朝" w:hAnsi="ＭＳ 明朝" w:hint="eastAsia"/>
              </w:rPr>
              <w:t>dairiNm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491F9E3D" w14:textId="77777777" w:rsidR="00E07229" w:rsidRPr="009B6C44" w:rsidRDefault="00E07229" w:rsidP="001C202A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の代理人等氏名</w:t>
            </w:r>
          </w:p>
          <w:p w14:paraId="5D065A8F" w14:textId="77777777" w:rsidR="00E07229" w:rsidRPr="009B6C44" w:rsidRDefault="00E07229" w:rsidP="001C202A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設定する必要がない場合は、空をセットする。</w:t>
            </w:r>
          </w:p>
        </w:tc>
      </w:tr>
      <w:tr w:rsidR="009B6C44" w:rsidRPr="009B6C44" w14:paraId="03675A9D" w14:textId="77777777" w:rsidTr="001C202A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6D04F2A6" w14:textId="77777777" w:rsidR="00E07229" w:rsidRPr="009B6C44" w:rsidRDefault="00E07229" w:rsidP="001C202A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</w:rPr>
            </w:pPr>
            <w:proofErr w:type="spellStart"/>
            <w:r w:rsidRPr="009B6C44">
              <w:rPr>
                <w:rFonts w:ascii="ＭＳ 明朝" w:hAnsi="ＭＳ 明朝" w:hint="eastAsia"/>
              </w:rPr>
              <w:t>dairiAdr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71DDB60D" w14:textId="77777777" w:rsidR="00E07229" w:rsidRPr="009B6C44" w:rsidRDefault="00E07229" w:rsidP="001C202A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の代理人等住所</w:t>
            </w:r>
          </w:p>
          <w:p w14:paraId="619DF25A" w14:textId="77777777" w:rsidR="00E07229" w:rsidRPr="009B6C44" w:rsidRDefault="00E07229" w:rsidP="001C202A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設定する必要がない場合は、空をセットする。</w:t>
            </w:r>
          </w:p>
        </w:tc>
      </w:tr>
      <w:tr w:rsidR="009B6C44" w:rsidRPr="009B6C44" w14:paraId="2A448CD7" w14:textId="77777777" w:rsidTr="001C202A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2F0BEC70" w14:textId="77777777" w:rsidR="00E07229" w:rsidRPr="009B6C44" w:rsidRDefault="00E07229" w:rsidP="001C202A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  <w:bCs/>
                <w:iCs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t>tetsuzuki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777A4F63" w14:textId="77777777" w:rsidR="00E07229" w:rsidRPr="009B6C44" w:rsidRDefault="00E07229" w:rsidP="001C202A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</w:t>
            </w:r>
            <w:r w:rsidR="00ED1DCC" w:rsidRPr="009B6C44">
              <w:rPr>
                <w:rFonts w:ascii="ＭＳ 明朝" w:hAnsi="ＭＳ 明朝" w:hint="eastAsia"/>
              </w:rPr>
              <w:t>（IT部用）</w:t>
            </w:r>
            <w:r w:rsidRPr="009B6C44">
              <w:rPr>
                <w:rFonts w:ascii="ＭＳ 明朝" w:hAnsi="ＭＳ 明朝" w:hint="eastAsia"/>
              </w:rPr>
              <w:t>の手続きID</w:t>
            </w:r>
          </w:p>
        </w:tc>
      </w:tr>
      <w:tr w:rsidR="009B6C44" w:rsidRPr="009B6C44" w14:paraId="68B9DB60" w14:textId="77777777" w:rsidTr="000455C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22DBE1F5" w14:textId="77777777" w:rsidR="001714D9" w:rsidRPr="009B6C44" w:rsidRDefault="004F4ADE" w:rsidP="000455CB">
            <w:pPr>
              <w:pStyle w:val="af4"/>
            </w:pPr>
            <w:proofErr w:type="spellStart"/>
            <w:r w:rsidRPr="009B6C44">
              <w:rPr>
                <w:rFonts w:hint="eastAsia"/>
              </w:rPr>
              <w:t>t</w:t>
            </w:r>
            <w:r w:rsidR="001714D9" w:rsidRPr="009B6C44">
              <w:t>eishutsuEra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68784347" w14:textId="77777777" w:rsidR="001714D9" w:rsidRPr="009B6C44" w:rsidRDefault="001714D9" w:rsidP="000455CB">
            <w:pPr>
              <w:pStyle w:val="af4"/>
            </w:pPr>
            <w:r w:rsidRPr="009B6C44">
              <w:rPr>
                <w:rFonts w:hint="eastAsia"/>
              </w:rPr>
              <w:t>電子申告提出用</w:t>
            </w:r>
            <w:r w:rsidR="00ED1DCC" w:rsidRPr="009B6C44">
              <w:rPr>
                <w:rFonts w:hint="eastAsia"/>
              </w:rPr>
              <w:t>（IT部用）</w:t>
            </w:r>
            <w:r w:rsidRPr="009B6C44">
              <w:t>の提出年月日:元号</w:t>
            </w:r>
          </w:p>
        </w:tc>
      </w:tr>
      <w:tr w:rsidR="009B6C44" w:rsidRPr="009B6C44" w14:paraId="12472504" w14:textId="77777777" w:rsidTr="000455C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3D21D0E2" w14:textId="77777777" w:rsidR="001714D9" w:rsidRPr="009B6C44" w:rsidRDefault="004F4ADE" w:rsidP="000455CB">
            <w:pPr>
              <w:pStyle w:val="af4"/>
            </w:pPr>
            <w:proofErr w:type="spellStart"/>
            <w:r w:rsidRPr="009B6C44">
              <w:t>t</w:t>
            </w:r>
            <w:r w:rsidR="001714D9" w:rsidRPr="009B6C44">
              <w:t>eishutsuYear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5557543A" w14:textId="77777777" w:rsidR="001714D9" w:rsidRPr="009B6C44" w:rsidRDefault="001714D9" w:rsidP="000455CB">
            <w:pPr>
              <w:pStyle w:val="af4"/>
            </w:pPr>
            <w:r w:rsidRPr="009B6C44">
              <w:rPr>
                <w:rFonts w:hint="eastAsia"/>
              </w:rPr>
              <w:t>電子申告提出用</w:t>
            </w:r>
            <w:r w:rsidR="00ED1DCC" w:rsidRPr="009B6C44">
              <w:rPr>
                <w:rFonts w:hint="eastAsia"/>
              </w:rPr>
              <w:t>（IT部用）</w:t>
            </w:r>
            <w:r w:rsidRPr="009B6C44">
              <w:t>の提出年月日:年</w:t>
            </w:r>
          </w:p>
        </w:tc>
      </w:tr>
      <w:tr w:rsidR="009B6C44" w:rsidRPr="009B6C44" w14:paraId="3831F9F8" w14:textId="77777777" w:rsidTr="000455C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4E63CC2A" w14:textId="77777777" w:rsidR="001714D9" w:rsidRPr="009B6C44" w:rsidRDefault="004F4ADE" w:rsidP="000455CB">
            <w:pPr>
              <w:pStyle w:val="af4"/>
            </w:pPr>
            <w:proofErr w:type="spellStart"/>
            <w:r w:rsidRPr="009B6C44">
              <w:t>t</w:t>
            </w:r>
            <w:r w:rsidR="001714D9" w:rsidRPr="009B6C44">
              <w:t>eishutsuMonth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659C4C8F" w14:textId="77777777" w:rsidR="001714D9" w:rsidRPr="009B6C44" w:rsidRDefault="001714D9" w:rsidP="000455CB">
            <w:pPr>
              <w:pStyle w:val="af4"/>
            </w:pPr>
            <w:r w:rsidRPr="009B6C44">
              <w:rPr>
                <w:rFonts w:hint="eastAsia"/>
              </w:rPr>
              <w:t>電子申告提出用</w:t>
            </w:r>
            <w:r w:rsidR="00ED1DCC" w:rsidRPr="009B6C44">
              <w:rPr>
                <w:rFonts w:hint="eastAsia"/>
              </w:rPr>
              <w:t>（IT部用）</w:t>
            </w:r>
            <w:r w:rsidRPr="009B6C44">
              <w:t>の提出年月日:月</w:t>
            </w:r>
          </w:p>
        </w:tc>
      </w:tr>
      <w:tr w:rsidR="009B6C44" w:rsidRPr="009B6C44" w14:paraId="70D73AA3" w14:textId="77777777" w:rsidTr="000455CB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704F67C6" w14:textId="77777777" w:rsidR="001714D9" w:rsidRPr="009B6C44" w:rsidRDefault="004F4ADE" w:rsidP="000455CB">
            <w:pPr>
              <w:pStyle w:val="af4"/>
            </w:pPr>
            <w:proofErr w:type="spellStart"/>
            <w:r w:rsidRPr="009B6C44">
              <w:t>t</w:t>
            </w:r>
            <w:r w:rsidR="001714D9" w:rsidRPr="009B6C44">
              <w:t>eishutsuDay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314CF81D" w14:textId="77777777" w:rsidR="001714D9" w:rsidRPr="009B6C44" w:rsidRDefault="001714D9" w:rsidP="000455CB">
            <w:pPr>
              <w:pStyle w:val="af4"/>
            </w:pPr>
            <w:r w:rsidRPr="009B6C44">
              <w:rPr>
                <w:rFonts w:hint="eastAsia"/>
              </w:rPr>
              <w:t>電子申告提出用</w:t>
            </w:r>
            <w:r w:rsidR="00ED1DCC" w:rsidRPr="009B6C44">
              <w:rPr>
                <w:rFonts w:hint="eastAsia"/>
              </w:rPr>
              <w:t>（IT部用）</w:t>
            </w:r>
            <w:r w:rsidRPr="009B6C44">
              <w:t>の提出年月日:日</w:t>
            </w:r>
          </w:p>
        </w:tc>
      </w:tr>
      <w:tr w:rsidR="009B6C44" w:rsidRPr="009B6C44" w14:paraId="5502E4E5" w14:textId="77777777" w:rsidTr="007F5165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0BF171B5" w14:textId="77777777" w:rsidR="00864785" w:rsidRPr="009B6C44" w:rsidRDefault="00864785" w:rsidP="007F5165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  <w:bCs/>
                <w:iCs/>
              </w:rPr>
            </w:pPr>
            <w:proofErr w:type="spellStart"/>
            <w:r w:rsidRPr="009B6C44">
              <w:rPr>
                <w:rFonts w:ascii="ＭＳ 明朝" w:hAnsi="ＭＳ 明朝" w:hint="eastAsia"/>
                <w:bCs/>
                <w:iCs/>
              </w:rPr>
              <w:t>softName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48A3F536" w14:textId="77777777" w:rsidR="00864785" w:rsidRPr="009B6C44" w:rsidRDefault="00864785" w:rsidP="007F5165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作成ソフト名</w:t>
            </w:r>
          </w:p>
        </w:tc>
      </w:tr>
      <w:tr w:rsidR="009B6C44" w:rsidRPr="009B6C44" w14:paraId="08B10D82" w14:textId="77777777" w:rsidTr="007F5165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6B13FB95" w14:textId="77777777" w:rsidR="005B1E32" w:rsidRPr="009B6C44" w:rsidRDefault="005B1E32" w:rsidP="005B1E32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  <w:bCs/>
                <w:iCs/>
              </w:rPr>
            </w:pPr>
            <w:r w:rsidRPr="009B6C44">
              <w:rPr>
                <w:rFonts w:ascii="ＭＳ 明朝" w:hAnsi="ＭＳ 明朝" w:hint="eastAsia"/>
                <w:bCs/>
                <w:iCs/>
              </w:rPr>
              <w:t>nozeishaZip</w:t>
            </w:r>
            <w:r w:rsidRPr="009B6C44">
              <w:rPr>
                <w:rFonts w:ascii="ＭＳ 明朝" w:hAnsi="ＭＳ 明朝"/>
                <w:bCs/>
                <w:iCs/>
              </w:rPr>
              <w:t>1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78A76D86" w14:textId="77777777" w:rsidR="005B1E32" w:rsidRPr="009B6C44" w:rsidRDefault="005B1E32" w:rsidP="005B1E32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電子申告提出用（IT部用）の利用者郵便番号1</w:t>
            </w:r>
          </w:p>
          <w:p w14:paraId="4A21AB2F" w14:textId="77777777" w:rsidR="001137FD" w:rsidRPr="009B6C44" w:rsidRDefault="001137FD" w:rsidP="005B1E32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設定する必要がない場合は、空をセットする。</w:t>
            </w:r>
          </w:p>
        </w:tc>
      </w:tr>
      <w:tr w:rsidR="005B1E32" w:rsidRPr="009B6C44" w14:paraId="241755F8" w14:textId="77777777" w:rsidTr="007F5165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0B5FE921" w14:textId="77777777" w:rsidR="005B1E32" w:rsidRPr="009B6C44" w:rsidRDefault="005B1E32" w:rsidP="005B1E32">
            <w:pPr>
              <w:pStyle w:val="a3"/>
              <w:tabs>
                <w:tab w:val="clear" w:pos="4252"/>
                <w:tab w:val="clear" w:pos="8504"/>
              </w:tabs>
              <w:snapToGrid/>
              <w:rPr>
                <w:rFonts w:ascii="ＭＳ 明朝" w:hAnsi="ＭＳ 明朝"/>
                <w:bCs/>
                <w:iCs/>
              </w:rPr>
            </w:pPr>
            <w:r w:rsidRPr="009B6C44">
              <w:rPr>
                <w:rFonts w:ascii="ＭＳ 明朝" w:hAnsi="ＭＳ 明朝" w:hint="eastAsia"/>
                <w:bCs/>
                <w:iCs/>
              </w:rPr>
              <w:t>nozeishaZip</w:t>
            </w:r>
            <w:r w:rsidRPr="009B6C44">
              <w:rPr>
                <w:rFonts w:ascii="ＭＳ 明朝" w:hAnsi="ＭＳ 明朝"/>
                <w:bCs/>
                <w:iCs/>
              </w:rPr>
              <w:t>2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797F539A" w14:textId="77777777" w:rsidR="005B1E32" w:rsidRPr="009B6C44" w:rsidRDefault="005B1E32" w:rsidP="005B1E32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電子申告提出用（IT部用）の利用者郵便番号2</w:t>
            </w:r>
          </w:p>
          <w:p w14:paraId="24B73920" w14:textId="77777777" w:rsidR="001137FD" w:rsidRPr="009B6C44" w:rsidRDefault="001137FD" w:rsidP="005B1E32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設定する必要がない場合は、空をセットする。</w:t>
            </w:r>
          </w:p>
        </w:tc>
      </w:tr>
    </w:tbl>
    <w:p w14:paraId="2E49E0AA" w14:textId="77777777" w:rsidR="00864785" w:rsidRPr="009B6C44" w:rsidRDefault="00864785" w:rsidP="00864785"/>
    <w:p w14:paraId="633C9DDE" w14:textId="77777777" w:rsidR="00864785" w:rsidRPr="009B6C44" w:rsidRDefault="00864785" w:rsidP="00864785">
      <w:pPr>
        <w:ind w:firstLineChars="700" w:firstLine="1470"/>
      </w:pPr>
      <w:r w:rsidRPr="009B6C44">
        <w:rPr>
          <w:rFonts w:hint="eastAsia"/>
        </w:rPr>
        <w:t>戻り値</w:t>
      </w:r>
    </w:p>
    <w:tbl>
      <w:tblPr>
        <w:tblW w:w="6924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88"/>
        <w:gridCol w:w="4536"/>
      </w:tblGrid>
      <w:tr w:rsidR="009B6C44" w:rsidRPr="009B6C44" w14:paraId="29546ACA" w14:textId="77777777" w:rsidTr="007F5165">
        <w:trPr>
          <w:cantSplit/>
          <w:trHeight w:val="360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27812BC3" w14:textId="77777777" w:rsidR="00864785" w:rsidRPr="009B6C44" w:rsidRDefault="00864785" w:rsidP="007F5165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戻り値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217890B6" w14:textId="77777777" w:rsidR="00864785" w:rsidRPr="009B6C44" w:rsidRDefault="00864785" w:rsidP="007F5165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説明</w:t>
            </w:r>
          </w:p>
        </w:tc>
      </w:tr>
      <w:tr w:rsidR="00864785" w:rsidRPr="009B6C44" w14:paraId="6CB57E6D" w14:textId="77777777" w:rsidTr="00284DED">
        <w:trPr>
          <w:cantSplit/>
          <w:trHeight w:val="810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2691849A" w14:textId="77777777" w:rsidR="00864785" w:rsidRPr="009B6C44" w:rsidRDefault="00864785" w:rsidP="007F5165">
            <w:pPr>
              <w:rPr>
                <w:rFonts w:ascii="ＭＳ 明朝" w:hAnsi="ＭＳ 明朝"/>
              </w:rPr>
            </w:pPr>
            <w:proofErr w:type="spellStart"/>
            <w:r w:rsidRPr="009B6C44">
              <w:rPr>
                <w:rFonts w:ascii="ＭＳ 明朝" w:hAnsi="ＭＳ 明朝"/>
              </w:rPr>
              <w:t>CL</w:t>
            </w:r>
            <w:r w:rsidRPr="009B6C44">
              <w:rPr>
                <w:rFonts w:ascii="ＭＳ 明朝" w:hAnsi="ＭＳ 明朝" w:hint="eastAsia"/>
              </w:rPr>
              <w:t>I</w:t>
            </w:r>
            <w:r w:rsidRPr="009B6C44">
              <w:rPr>
                <w:rFonts w:ascii="ＭＳ 明朝" w:hAnsi="ＭＳ 明朝"/>
              </w:rPr>
              <w:t>ConvertResult</w:t>
            </w:r>
            <w:r w:rsidRPr="009B6C44">
              <w:rPr>
                <w:rFonts w:ascii="ＭＳ 明朝" w:hAnsi="ＭＳ 明朝" w:hint="eastAsia"/>
              </w:rPr>
              <w:t>Isa</w:t>
            </w:r>
            <w:proofErr w:type="spellEnd"/>
          </w:p>
          <w:p w14:paraId="3798CAC8" w14:textId="77777777" w:rsidR="00864785" w:rsidRPr="009B6C44" w:rsidRDefault="00864785" w:rsidP="007F5165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クラス(※)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7BA83564" w14:textId="77777777" w:rsidR="00864785" w:rsidRPr="009B6C44" w:rsidRDefault="00864785" w:rsidP="007F5165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処理結果情報を格納するオブジェクト</w:t>
            </w:r>
          </w:p>
          <w:p w14:paraId="7F153C41" w14:textId="77777777" w:rsidR="00864785" w:rsidRPr="009B6C44" w:rsidRDefault="00864785" w:rsidP="007F5165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(※)「</w:t>
            </w:r>
            <w:r w:rsidRPr="009B6C44">
              <w:rPr>
                <w:rFonts w:ascii="ＭＳ 明朝" w:hAnsi="ＭＳ 明朝"/>
              </w:rPr>
              <w:fldChar w:fldCharType="begin"/>
            </w:r>
            <w:r w:rsidRPr="009B6C44">
              <w:rPr>
                <w:rFonts w:ascii="ＭＳ 明朝" w:hAnsi="ＭＳ 明朝"/>
              </w:rPr>
              <w:instrText xml:space="preserve"> REF _Ref514233828 \w \h  \* MERGEFORMAT </w:instrText>
            </w:r>
            <w:r w:rsidRPr="009B6C44">
              <w:rPr>
                <w:rFonts w:ascii="ＭＳ 明朝" w:hAnsi="ＭＳ 明朝"/>
              </w:rPr>
            </w:r>
            <w:r w:rsidRPr="009B6C44">
              <w:rPr>
                <w:rFonts w:ascii="ＭＳ 明朝" w:hAnsi="ＭＳ 明朝"/>
              </w:rPr>
              <w:fldChar w:fldCharType="separate"/>
            </w:r>
            <w:r w:rsidR="0040559F" w:rsidRPr="009B6C44">
              <w:rPr>
                <w:rFonts w:ascii="ＭＳ 明朝" w:hAnsi="ＭＳ 明朝"/>
              </w:rPr>
              <w:t>2</w:t>
            </w:r>
            <w:r w:rsidRPr="009B6C44">
              <w:rPr>
                <w:rFonts w:ascii="ＭＳ 明朝" w:hAnsi="ＭＳ 明朝"/>
              </w:rPr>
              <w:fldChar w:fldCharType="end"/>
            </w:r>
            <w:r w:rsidRPr="009B6C44">
              <w:rPr>
                <w:rFonts w:ascii="ＭＳ 明朝" w:hAnsi="ＭＳ 明朝" w:hint="eastAsia"/>
              </w:rPr>
              <w:t xml:space="preserve">. </w:t>
            </w:r>
            <w:r w:rsidRPr="009B6C44">
              <w:rPr>
                <w:rFonts w:ascii="ＭＳ 明朝" w:hAnsi="ＭＳ 明朝"/>
              </w:rPr>
              <w:fldChar w:fldCharType="begin"/>
            </w:r>
            <w:r w:rsidRPr="009B6C44">
              <w:rPr>
                <w:rFonts w:ascii="ＭＳ 明朝" w:hAnsi="ＭＳ 明朝"/>
              </w:rPr>
              <w:instrText xml:space="preserve"> REF _Ref514233828 \h  \* MERGEFORMAT </w:instrText>
            </w:r>
            <w:r w:rsidRPr="009B6C44">
              <w:rPr>
                <w:rFonts w:ascii="ＭＳ 明朝" w:hAnsi="ＭＳ 明朝"/>
              </w:rPr>
            </w:r>
            <w:r w:rsidRPr="009B6C44">
              <w:rPr>
                <w:rFonts w:ascii="ＭＳ 明朝" w:hAnsi="ＭＳ 明朝"/>
              </w:rPr>
              <w:fldChar w:fldCharType="separate"/>
            </w:r>
            <w:proofErr w:type="spellStart"/>
            <w:r w:rsidR="0040559F" w:rsidRPr="009B6C44">
              <w:rPr>
                <w:rFonts w:ascii="ＭＳ 明朝" w:hAnsi="ＭＳ 明朝"/>
                <w:b/>
              </w:rPr>
              <w:t>C</w:t>
            </w:r>
            <w:r w:rsidR="0040559F" w:rsidRPr="009B6C44">
              <w:rPr>
                <w:rFonts w:ascii="ＭＳ 明朝" w:hAnsi="ＭＳ 明朝" w:hint="eastAsia"/>
                <w:b/>
              </w:rPr>
              <w:t>LIConvertResultIsa</w:t>
            </w:r>
            <w:proofErr w:type="spellEnd"/>
            <w:r w:rsidR="0040559F" w:rsidRPr="009B6C44">
              <w:rPr>
                <w:rFonts w:ascii="ＭＳ 明朝" w:hAnsi="ＭＳ 明朝" w:hint="eastAsia"/>
                <w:b/>
              </w:rPr>
              <w:t>クラス</w:t>
            </w:r>
            <w:r w:rsidRPr="009B6C44">
              <w:rPr>
                <w:rFonts w:ascii="ＭＳ 明朝" w:hAnsi="ＭＳ 明朝"/>
              </w:rPr>
              <w:fldChar w:fldCharType="end"/>
            </w:r>
            <w:r w:rsidRPr="009B6C44">
              <w:rPr>
                <w:rFonts w:ascii="ＭＳ 明朝" w:hAnsi="ＭＳ 明朝" w:hint="eastAsia"/>
              </w:rPr>
              <w:t>」参照。</w:t>
            </w:r>
          </w:p>
        </w:tc>
      </w:tr>
    </w:tbl>
    <w:p w14:paraId="09BFFC55" w14:textId="77777777" w:rsidR="00864785" w:rsidRPr="009B6C44" w:rsidRDefault="00864785" w:rsidP="00864785">
      <w:pPr>
        <w:rPr>
          <w:rFonts w:ascii="ＭＳ 明朝" w:hAnsi="ＭＳ 明朝"/>
        </w:rPr>
      </w:pPr>
    </w:p>
    <w:p w14:paraId="25400F8A" w14:textId="77777777" w:rsidR="00864785" w:rsidRPr="009B6C44" w:rsidRDefault="00864785" w:rsidP="00C54C2F">
      <w:pPr>
        <w:rPr>
          <w:rFonts w:ascii="ＭＳ 明朝" w:hAnsi="ＭＳ 明朝"/>
        </w:rPr>
      </w:pPr>
    </w:p>
    <w:p w14:paraId="25A0DFA0" w14:textId="77777777" w:rsidR="00C54C2F" w:rsidRPr="009B6C44" w:rsidRDefault="00B5001B" w:rsidP="003135AF">
      <w:r w:rsidRPr="009B6C44">
        <w:br w:type="page"/>
      </w:r>
    </w:p>
    <w:p w14:paraId="27AFC356" w14:textId="77777777" w:rsidR="00EC328E" w:rsidRPr="009B6C44" w:rsidRDefault="00EC328E" w:rsidP="003135AF"/>
    <w:p w14:paraId="1CE5754A" w14:textId="77777777" w:rsidR="00EC328E" w:rsidRPr="009B6C44" w:rsidRDefault="00EC328E" w:rsidP="00EC328E">
      <w:pPr>
        <w:pStyle w:val="3"/>
      </w:pPr>
      <w:proofErr w:type="spellStart"/>
      <w:r w:rsidRPr="009B6C44">
        <w:t>CsvCheck</w:t>
      </w:r>
      <w:r w:rsidRPr="009B6C44">
        <w:rPr>
          <w:rFonts w:hint="eastAsia"/>
        </w:rPr>
        <w:t>CrossBorder</w:t>
      </w:r>
      <w:proofErr w:type="spellEnd"/>
    </w:p>
    <w:p w14:paraId="5C710075" w14:textId="77777777" w:rsidR="0005518C" w:rsidRPr="009B6C44" w:rsidRDefault="0005518C" w:rsidP="0005518C">
      <w:pPr>
        <w:ind w:leftChars="608" w:left="2410" w:hanging="1133"/>
      </w:pPr>
      <w:r w:rsidRPr="009B6C44">
        <w:rPr>
          <w:rFonts w:hint="eastAsia"/>
        </w:rPr>
        <w:t>‐</w:t>
      </w:r>
      <w:r w:rsidRPr="009B6C44">
        <w:rPr>
          <w:rFonts w:hint="eastAsia"/>
        </w:rPr>
        <w:t>(</w:t>
      </w:r>
      <w:proofErr w:type="spellStart"/>
      <w:r w:rsidRPr="009B6C44">
        <w:t>CLIC</w:t>
      </w:r>
      <w:r w:rsidRPr="009B6C44">
        <w:rPr>
          <w:rFonts w:hint="eastAsia"/>
        </w:rPr>
        <w:t>onvertResultIsa</w:t>
      </w:r>
      <w:proofErr w:type="spellEnd"/>
      <w:r w:rsidRPr="009B6C44">
        <w:rPr>
          <w:rFonts w:hint="eastAsia"/>
        </w:rPr>
        <w:t xml:space="preserve">*) </w:t>
      </w:r>
      <w:proofErr w:type="spellStart"/>
      <w:r w:rsidRPr="009B6C44">
        <w:t>Csv</w:t>
      </w:r>
      <w:r w:rsidRPr="009B6C44">
        <w:rPr>
          <w:rFonts w:hint="eastAsia"/>
        </w:rPr>
        <w:t>C</w:t>
      </w:r>
      <w:r w:rsidRPr="009B6C44">
        <w:t>heck</w:t>
      </w:r>
      <w:r w:rsidRPr="009B6C44">
        <w:rPr>
          <w:rFonts w:hint="eastAsia"/>
        </w:rPr>
        <w:t>CrossBorder</w:t>
      </w:r>
      <w:proofErr w:type="spellEnd"/>
      <w:r w:rsidRPr="009B6C44">
        <w:rPr>
          <w:rFonts w:hint="eastAsia"/>
        </w:rPr>
        <w:t xml:space="preserve"> :</w:t>
      </w:r>
      <w:r w:rsidRPr="009B6C44">
        <w:br/>
      </w:r>
      <w:r w:rsidRPr="009B6C44">
        <w:rPr>
          <w:rFonts w:hint="eastAsia"/>
        </w:rPr>
        <w:t>[in] (</w:t>
      </w:r>
      <w:proofErr w:type="spellStart"/>
      <w:r w:rsidRPr="009B6C44">
        <w:rPr>
          <w:rFonts w:asciiTheme="minorEastAsia" w:hAnsiTheme="minorEastAsia"/>
        </w:rPr>
        <w:t>NSString</w:t>
      </w:r>
      <w:proofErr w:type="spellEnd"/>
      <w:r w:rsidRPr="009B6C44">
        <w:rPr>
          <w:rFonts w:asciiTheme="minorEastAsia" w:hAnsiTheme="minorEastAsia" w:hint="eastAsia"/>
        </w:rPr>
        <w:t>*)</w:t>
      </w:r>
      <w:r w:rsidRPr="009B6C44">
        <w:rPr>
          <w:rFonts w:asciiTheme="minorEastAsia" w:hAnsiTheme="minorEastAsia"/>
        </w:rPr>
        <w:t xml:space="preserve"> </w:t>
      </w:r>
      <w:proofErr w:type="spellStart"/>
      <w:r w:rsidRPr="009B6C44">
        <w:rPr>
          <w:rFonts w:hint="eastAsia"/>
          <w:bCs/>
          <w:i/>
          <w:iCs/>
        </w:rPr>
        <w:t>csvPathName</w:t>
      </w:r>
      <w:proofErr w:type="spellEnd"/>
      <w:r w:rsidRPr="009B6C44">
        <w:rPr>
          <w:rFonts w:hint="eastAsia"/>
        </w:rPr>
        <w:t>;</w:t>
      </w:r>
    </w:p>
    <w:p w14:paraId="762B6124" w14:textId="77777777" w:rsidR="0005518C" w:rsidRPr="009B6C44" w:rsidRDefault="0005518C" w:rsidP="0005518C"/>
    <w:p w14:paraId="5E08514C" w14:textId="77777777" w:rsidR="00EC328E" w:rsidRPr="009B6C44" w:rsidRDefault="00EC328E" w:rsidP="00EC328E"/>
    <w:p w14:paraId="0023C4AD" w14:textId="77777777" w:rsidR="00EC328E" w:rsidRPr="009B6C44" w:rsidRDefault="00EC328E" w:rsidP="00EC328E">
      <w:pPr>
        <w:ind w:leftChars="675" w:left="1418"/>
      </w:pPr>
      <w:r w:rsidRPr="009B6C44">
        <w:rPr>
          <w:rFonts w:hint="eastAsia"/>
        </w:rPr>
        <w:t>説明</w:t>
      </w:r>
    </w:p>
    <w:p w14:paraId="773CE22F" w14:textId="3E4B92DE" w:rsidR="00EC328E" w:rsidRPr="009B6C44" w:rsidRDefault="00F00644" w:rsidP="00EC328E">
      <w:pPr>
        <w:pStyle w:val="a6"/>
        <w:ind w:leftChars="675" w:left="1418" w:firstLineChars="110" w:firstLine="231"/>
      </w:pPr>
      <w:r w:rsidRPr="009B6C44">
        <w:rPr>
          <w:rFonts w:hint="eastAsia"/>
        </w:rPr>
        <w:t>振替国債等の利子</w:t>
      </w:r>
      <w:r w:rsidR="00EC328E" w:rsidRPr="009B6C44">
        <w:rPr>
          <w:rFonts w:hint="eastAsia"/>
        </w:rPr>
        <w:t>CSV</w:t>
      </w:r>
      <w:r w:rsidR="00EC328E" w:rsidRPr="009B6C44">
        <w:rPr>
          <w:rFonts w:hint="eastAsia"/>
        </w:rPr>
        <w:t>ファイルを検証する。</w:t>
      </w:r>
    </w:p>
    <w:p w14:paraId="75BE0DE6" w14:textId="77777777" w:rsidR="00EC328E" w:rsidRPr="009B6C44" w:rsidRDefault="00EC328E" w:rsidP="00EC328E"/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9B6C44" w:rsidRPr="009B6C44" w14:paraId="5B9F637E" w14:textId="77777777" w:rsidTr="0000073E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17281D47" w14:textId="77777777" w:rsidR="00EC328E" w:rsidRPr="009B6C44" w:rsidRDefault="00EC328E" w:rsidP="0000073E">
            <w:pPr>
              <w:pStyle w:val="af4"/>
            </w:pPr>
            <w:r w:rsidRPr="009B6C44">
              <w:rPr>
                <w:rFonts w:hint="eastAsia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78F7F5D8" w14:textId="77777777" w:rsidR="00EC328E" w:rsidRPr="009B6C44" w:rsidRDefault="00EC328E" w:rsidP="0000073E">
            <w:pPr>
              <w:pStyle w:val="af4"/>
            </w:pPr>
            <w:r w:rsidRPr="009B6C44">
              <w:rPr>
                <w:rFonts w:hint="eastAsia"/>
              </w:rPr>
              <w:t>説明</w:t>
            </w:r>
          </w:p>
        </w:tc>
      </w:tr>
      <w:tr w:rsidR="0005518C" w:rsidRPr="009B6C44" w14:paraId="7669EDBB" w14:textId="77777777" w:rsidTr="0000073E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51132658" w14:textId="709D812A" w:rsidR="00EC328E" w:rsidRPr="009B6C44" w:rsidRDefault="0005518C" w:rsidP="0000073E">
            <w:pPr>
              <w:pStyle w:val="af4"/>
            </w:pPr>
            <w:proofErr w:type="spellStart"/>
            <w:r w:rsidRPr="009B6C44">
              <w:rPr>
                <w:rFonts w:hint="eastAsia"/>
                <w:bCs/>
                <w:iCs/>
              </w:rPr>
              <w:t>csvPathName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66B2DA34" w14:textId="22A85494" w:rsidR="00EC328E" w:rsidRPr="009B6C44" w:rsidRDefault="0005518C" w:rsidP="0000073E">
            <w:pPr>
              <w:pStyle w:val="af4"/>
            </w:pPr>
            <w:r w:rsidRPr="009B6C44">
              <w:rPr>
                <w:rFonts w:hint="eastAsia"/>
              </w:rPr>
              <w:t>振替国債等の利子CSVファイルのフルパス名（ファイル名含む）</w:t>
            </w:r>
          </w:p>
        </w:tc>
      </w:tr>
    </w:tbl>
    <w:p w14:paraId="58D20DE7" w14:textId="77777777" w:rsidR="00EC328E" w:rsidRPr="009B6C44" w:rsidRDefault="00EC328E" w:rsidP="00EC328E"/>
    <w:p w14:paraId="0D6C3136" w14:textId="47C4FE96" w:rsidR="00EC328E" w:rsidRPr="009B6C44" w:rsidRDefault="00EC328E" w:rsidP="00EC328E">
      <w:pPr>
        <w:ind w:leftChars="675" w:left="1418"/>
      </w:pPr>
      <w:r w:rsidRPr="009B6C44">
        <w:rPr>
          <w:rFonts w:hint="eastAsia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9B6C44" w:rsidRPr="009B6C44" w14:paraId="3524F8DF" w14:textId="77777777" w:rsidTr="0005518C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024EDAFF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戻り値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26340809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説明</w:t>
            </w:r>
          </w:p>
        </w:tc>
      </w:tr>
      <w:tr w:rsidR="009B6C44" w:rsidRPr="009B6C44" w14:paraId="0DFB73F8" w14:textId="77777777" w:rsidTr="0005518C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666C44F2" w14:textId="77777777" w:rsidR="0005518C" w:rsidRPr="009B6C44" w:rsidRDefault="0005518C" w:rsidP="006124E0">
            <w:pPr>
              <w:pStyle w:val="af4"/>
            </w:pPr>
            <w:proofErr w:type="spellStart"/>
            <w:r w:rsidRPr="009B6C44">
              <w:t>CL</w:t>
            </w:r>
            <w:r w:rsidRPr="009B6C44">
              <w:rPr>
                <w:rFonts w:hint="eastAsia"/>
              </w:rPr>
              <w:t>I</w:t>
            </w:r>
            <w:r w:rsidRPr="009B6C44">
              <w:t>ConvertResult</w:t>
            </w:r>
            <w:r w:rsidRPr="009B6C44">
              <w:rPr>
                <w:rFonts w:hint="eastAsia"/>
              </w:rPr>
              <w:t>Isa</w:t>
            </w:r>
            <w:proofErr w:type="spellEnd"/>
          </w:p>
          <w:p w14:paraId="629DF21F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クラス(※)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605E72EA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処理結果情報を格納するオブジェクト</w:t>
            </w:r>
          </w:p>
          <w:p w14:paraId="226B6B2D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(※)「</w:t>
            </w:r>
            <w:r w:rsidRPr="009B6C44">
              <w:fldChar w:fldCharType="begin"/>
            </w:r>
            <w:r w:rsidRPr="009B6C44">
              <w:instrText xml:space="preserve"> REF _Ref514233828 \w \h  \* MERGEFORMAT </w:instrText>
            </w:r>
            <w:r w:rsidRPr="009B6C44">
              <w:fldChar w:fldCharType="separate"/>
            </w:r>
            <w:r w:rsidRPr="009B6C44">
              <w:t>2</w:t>
            </w:r>
            <w:r w:rsidRPr="009B6C44">
              <w:fldChar w:fldCharType="end"/>
            </w:r>
            <w:r w:rsidRPr="009B6C44">
              <w:rPr>
                <w:rFonts w:hint="eastAsia"/>
              </w:rPr>
              <w:t xml:space="preserve">. </w:t>
            </w:r>
            <w:r w:rsidRPr="009B6C44">
              <w:fldChar w:fldCharType="begin"/>
            </w:r>
            <w:r w:rsidRPr="009B6C44">
              <w:instrText xml:space="preserve"> REF _Ref514233828 \h  \* MERGEFORMAT </w:instrText>
            </w:r>
            <w:r w:rsidRPr="009B6C44">
              <w:fldChar w:fldCharType="separate"/>
            </w:r>
            <w:proofErr w:type="spellStart"/>
            <w:r w:rsidRPr="009B6C44">
              <w:t>C</w:t>
            </w:r>
            <w:r w:rsidRPr="009B6C44">
              <w:rPr>
                <w:rFonts w:hint="eastAsia"/>
              </w:rPr>
              <w:t>LIConvertResultIsa</w:t>
            </w:r>
            <w:proofErr w:type="spellEnd"/>
            <w:r w:rsidRPr="009B6C44">
              <w:rPr>
                <w:rFonts w:hint="eastAsia"/>
              </w:rPr>
              <w:t>クラス</w:t>
            </w:r>
            <w:r w:rsidRPr="009B6C44">
              <w:fldChar w:fldCharType="end"/>
            </w:r>
            <w:r w:rsidRPr="009B6C44">
              <w:rPr>
                <w:rFonts w:hint="eastAsia"/>
              </w:rPr>
              <w:t>」参照。</w:t>
            </w:r>
          </w:p>
        </w:tc>
      </w:tr>
    </w:tbl>
    <w:p w14:paraId="0B17D31B" w14:textId="77777777" w:rsidR="00EC328E" w:rsidRPr="009B6C44" w:rsidRDefault="00EC328E" w:rsidP="00EC328E"/>
    <w:p w14:paraId="2C0A683C" w14:textId="77777777" w:rsidR="00EC328E" w:rsidRPr="009B6C44" w:rsidRDefault="00EC328E" w:rsidP="00EC328E">
      <w:r w:rsidRPr="009B6C44">
        <w:br w:type="page"/>
      </w:r>
    </w:p>
    <w:p w14:paraId="264D8CD5" w14:textId="77777777" w:rsidR="00EC328E" w:rsidRPr="009B6C44" w:rsidRDefault="00EC328E" w:rsidP="00EC328E"/>
    <w:p w14:paraId="0820825A" w14:textId="77777777" w:rsidR="00EC328E" w:rsidRPr="009B6C44" w:rsidRDefault="00EC328E" w:rsidP="00EC328E">
      <w:pPr>
        <w:pStyle w:val="3"/>
      </w:pPr>
      <w:proofErr w:type="spellStart"/>
      <w:r w:rsidRPr="009B6C44">
        <w:t>CsvConvXtxCrossBorder</w:t>
      </w:r>
      <w:proofErr w:type="spellEnd"/>
    </w:p>
    <w:p w14:paraId="566B0476" w14:textId="77777777" w:rsidR="0005518C" w:rsidRPr="009B6C44" w:rsidRDefault="0005518C" w:rsidP="0005518C">
      <w:pPr>
        <w:ind w:leftChars="607" w:left="1275"/>
      </w:pPr>
      <w:r w:rsidRPr="009B6C44">
        <w:rPr>
          <w:rFonts w:hint="eastAsia"/>
        </w:rPr>
        <w:t>‐</w:t>
      </w:r>
      <w:r w:rsidRPr="009B6C44">
        <w:rPr>
          <w:rFonts w:hint="eastAsia"/>
        </w:rPr>
        <w:t>(</w:t>
      </w:r>
      <w:proofErr w:type="spellStart"/>
      <w:r w:rsidRPr="009B6C44">
        <w:t>CLIC</w:t>
      </w:r>
      <w:r w:rsidRPr="009B6C44">
        <w:rPr>
          <w:rFonts w:hint="eastAsia"/>
        </w:rPr>
        <w:t>onvertResultIsa</w:t>
      </w:r>
      <w:proofErr w:type="spellEnd"/>
      <w:r w:rsidRPr="009B6C44">
        <w:rPr>
          <w:rFonts w:hint="eastAsia"/>
        </w:rPr>
        <w:t>*)</w:t>
      </w:r>
      <w:proofErr w:type="spellStart"/>
      <w:r w:rsidRPr="009B6C44">
        <w:t>CsvConvXtxCrossBorder</w:t>
      </w:r>
      <w:proofErr w:type="spellEnd"/>
      <w:r w:rsidRPr="009B6C44">
        <w:t>:</w:t>
      </w:r>
    </w:p>
    <w:p w14:paraId="6297114F" w14:textId="72B31E9E" w:rsidR="0005518C" w:rsidRPr="009B6C44" w:rsidRDefault="0005518C" w:rsidP="0005518C">
      <w:pPr>
        <w:ind w:leftChars="1215" w:left="2551" w:firstLine="1"/>
        <w:rPr>
          <w:b/>
        </w:rPr>
      </w:pPr>
      <w:r w:rsidRPr="009B6C44">
        <w:rPr>
          <w:rFonts w:hint="eastAsia"/>
        </w:rPr>
        <w:t>[in] (</w:t>
      </w:r>
      <w:proofErr w:type="spellStart"/>
      <w:r w:rsidR="00021DF1" w:rsidRPr="009B6C44">
        <w:rPr>
          <w:rFonts w:asciiTheme="minorHAnsi" w:hAnsiTheme="minorHAnsi"/>
        </w:rPr>
        <w:t>NSString</w:t>
      </w:r>
      <w:proofErr w:type="spellEnd"/>
      <w:r w:rsidRPr="009B6C44">
        <w:rPr>
          <w:rFonts w:asciiTheme="minorEastAsia" w:hAnsiTheme="minorEastAsia" w:hint="eastAsia"/>
        </w:rPr>
        <w:t xml:space="preserve">*) </w:t>
      </w:r>
      <w:proofErr w:type="spellStart"/>
      <w:r w:rsidRPr="009B6C44">
        <w:rPr>
          <w:rFonts w:hint="eastAsia"/>
          <w:bCs/>
          <w:i/>
          <w:iCs/>
        </w:rPr>
        <w:t>csvPathName</w:t>
      </w:r>
      <w:proofErr w:type="spellEnd"/>
      <w:r w:rsidRPr="009B6C44">
        <w:br/>
      </w:r>
      <w:r w:rsidRPr="009B6C44">
        <w:rPr>
          <w:rFonts w:hint="eastAsia"/>
        </w:rPr>
        <w:t xml:space="preserve">[in] </w:t>
      </w:r>
      <w:proofErr w:type="spellStart"/>
      <w:r w:rsidRPr="009B6C44">
        <w:rPr>
          <w:rFonts w:hint="eastAsia"/>
          <w:bCs/>
          <w:iCs/>
        </w:rPr>
        <w:t>xtxPathName</w:t>
      </w:r>
      <w:proofErr w:type="spellEnd"/>
      <w:r w:rsidRPr="009B6C44">
        <w:rPr>
          <w:rFonts w:hint="eastAsia"/>
        </w:rPr>
        <w:t>:(</w:t>
      </w:r>
      <w:proofErr w:type="spellStart"/>
      <w:r w:rsidRPr="009B6C44">
        <w:rPr>
          <w:rFonts w:asciiTheme="minorHAnsi" w:hAnsiTheme="minorHAnsi"/>
        </w:rPr>
        <w:t>NSString</w:t>
      </w:r>
      <w:proofErr w:type="spellEnd"/>
      <w:r w:rsidRPr="009B6C44">
        <w:rPr>
          <w:rFonts w:asciiTheme="minorEastAsia" w:hAnsiTheme="minorEastAsia" w:hint="eastAsia"/>
        </w:rPr>
        <w:t>*)</w:t>
      </w:r>
      <w:r w:rsidRPr="009B6C44">
        <w:rPr>
          <w:rFonts w:hint="eastAsia"/>
        </w:rPr>
        <w:t xml:space="preserve"> </w:t>
      </w:r>
      <w:proofErr w:type="spellStart"/>
      <w:r w:rsidRPr="009B6C44">
        <w:rPr>
          <w:rFonts w:hint="eastAsia"/>
          <w:bCs/>
          <w:i/>
          <w:iCs/>
        </w:rPr>
        <w:t>xtxPathName</w:t>
      </w:r>
      <w:proofErr w:type="spellEnd"/>
      <w:r w:rsidRPr="009B6C44">
        <w:br/>
        <w:t xml:space="preserve">[in] </w:t>
      </w:r>
      <w:proofErr w:type="spellStart"/>
      <w:r w:rsidRPr="009B6C44">
        <w:t>zeimushoCD</w:t>
      </w:r>
      <w:proofErr w:type="spellEnd"/>
      <w:r w:rsidRPr="009B6C44">
        <w:t>: (</w:t>
      </w:r>
      <w:proofErr w:type="spellStart"/>
      <w:r w:rsidRPr="009B6C44">
        <w:t>NSString</w:t>
      </w:r>
      <w:proofErr w:type="spellEnd"/>
      <w:r w:rsidRPr="009B6C44">
        <w:t xml:space="preserve">*) </w:t>
      </w:r>
      <w:proofErr w:type="spellStart"/>
      <w:r w:rsidRPr="009B6C44">
        <w:rPr>
          <w:i/>
        </w:rPr>
        <w:t>zeimushoCD</w:t>
      </w:r>
      <w:proofErr w:type="spellEnd"/>
      <w:r w:rsidRPr="009B6C44">
        <w:br/>
        <w:t xml:space="preserve">[in] </w:t>
      </w:r>
      <w:proofErr w:type="spellStart"/>
      <w:r w:rsidRPr="009B6C44">
        <w:t>teishutsuEra</w:t>
      </w:r>
      <w:proofErr w:type="spellEnd"/>
      <w:r w:rsidRPr="009B6C44">
        <w:t>: (</w:t>
      </w:r>
      <w:proofErr w:type="spellStart"/>
      <w:r w:rsidRPr="009B6C44">
        <w:t>NSString</w:t>
      </w:r>
      <w:proofErr w:type="spellEnd"/>
      <w:r w:rsidRPr="009B6C44">
        <w:t xml:space="preserve">*) </w:t>
      </w:r>
      <w:proofErr w:type="spellStart"/>
      <w:r w:rsidRPr="009B6C44">
        <w:rPr>
          <w:i/>
        </w:rPr>
        <w:t>teishutsuEra</w:t>
      </w:r>
      <w:proofErr w:type="spellEnd"/>
      <w:r w:rsidRPr="009B6C44">
        <w:rPr>
          <w:rFonts w:hint="eastAsia"/>
        </w:rPr>
        <w:br/>
      </w:r>
      <w:r w:rsidRPr="009B6C44">
        <w:t xml:space="preserve">[in] </w:t>
      </w:r>
      <w:proofErr w:type="spellStart"/>
      <w:r w:rsidRPr="009B6C44">
        <w:t>teishutsuYear</w:t>
      </w:r>
      <w:proofErr w:type="spellEnd"/>
      <w:r w:rsidRPr="009B6C44">
        <w:t>: (</w:t>
      </w:r>
      <w:proofErr w:type="spellStart"/>
      <w:r w:rsidRPr="009B6C44">
        <w:t>NSString</w:t>
      </w:r>
      <w:proofErr w:type="spellEnd"/>
      <w:r w:rsidRPr="009B6C44">
        <w:t xml:space="preserve">*) </w:t>
      </w:r>
      <w:proofErr w:type="spellStart"/>
      <w:r w:rsidRPr="009B6C44">
        <w:rPr>
          <w:i/>
        </w:rPr>
        <w:t>teishutsuYear</w:t>
      </w:r>
      <w:proofErr w:type="spellEnd"/>
      <w:r w:rsidRPr="009B6C44">
        <w:rPr>
          <w:rFonts w:hint="eastAsia"/>
        </w:rPr>
        <w:br/>
      </w:r>
      <w:r w:rsidRPr="009B6C44">
        <w:t xml:space="preserve">[in] </w:t>
      </w:r>
      <w:proofErr w:type="spellStart"/>
      <w:r w:rsidRPr="009B6C44">
        <w:t>teishutsuMonth</w:t>
      </w:r>
      <w:proofErr w:type="spellEnd"/>
      <w:r w:rsidRPr="009B6C44">
        <w:t>: (</w:t>
      </w:r>
      <w:proofErr w:type="spellStart"/>
      <w:r w:rsidRPr="009B6C44">
        <w:t>NSString</w:t>
      </w:r>
      <w:proofErr w:type="spellEnd"/>
      <w:r w:rsidRPr="009B6C44">
        <w:t xml:space="preserve">*) </w:t>
      </w:r>
      <w:proofErr w:type="spellStart"/>
      <w:r w:rsidRPr="009B6C44">
        <w:rPr>
          <w:i/>
        </w:rPr>
        <w:t>teishutsuMonth</w:t>
      </w:r>
      <w:proofErr w:type="spellEnd"/>
      <w:r w:rsidRPr="009B6C44">
        <w:rPr>
          <w:rFonts w:hint="eastAsia"/>
        </w:rPr>
        <w:br/>
      </w:r>
      <w:r w:rsidRPr="009B6C44">
        <w:t xml:space="preserve">[in] </w:t>
      </w:r>
      <w:proofErr w:type="spellStart"/>
      <w:r w:rsidRPr="009B6C44">
        <w:t>teishutsuDay</w:t>
      </w:r>
      <w:proofErr w:type="spellEnd"/>
      <w:r w:rsidRPr="009B6C44">
        <w:t>: (</w:t>
      </w:r>
      <w:proofErr w:type="spellStart"/>
      <w:r w:rsidRPr="009B6C44">
        <w:t>NSString</w:t>
      </w:r>
      <w:proofErr w:type="spellEnd"/>
      <w:r w:rsidRPr="009B6C44">
        <w:t xml:space="preserve">*) </w:t>
      </w:r>
      <w:proofErr w:type="spellStart"/>
      <w:r w:rsidRPr="009B6C44">
        <w:rPr>
          <w:i/>
        </w:rPr>
        <w:t>teishutsuDay</w:t>
      </w:r>
      <w:proofErr w:type="spellEnd"/>
      <w:r w:rsidRPr="009B6C44">
        <w:rPr>
          <w:rFonts w:hint="eastAsia"/>
        </w:rPr>
        <w:br/>
      </w:r>
      <w:r w:rsidRPr="009B6C44">
        <w:t xml:space="preserve">[in] </w:t>
      </w:r>
      <w:proofErr w:type="spellStart"/>
      <w:r w:rsidRPr="009B6C44">
        <w:t>nozeishaId</w:t>
      </w:r>
      <w:proofErr w:type="spellEnd"/>
      <w:r w:rsidRPr="009B6C44">
        <w:t>: (</w:t>
      </w:r>
      <w:proofErr w:type="spellStart"/>
      <w:r w:rsidRPr="009B6C44">
        <w:t>NSString</w:t>
      </w:r>
      <w:proofErr w:type="spellEnd"/>
      <w:r w:rsidRPr="009B6C44">
        <w:t xml:space="preserve">*) </w:t>
      </w:r>
      <w:proofErr w:type="spellStart"/>
      <w:r w:rsidRPr="009B6C44">
        <w:rPr>
          <w:i/>
        </w:rPr>
        <w:t>nozeishaId</w:t>
      </w:r>
      <w:proofErr w:type="spellEnd"/>
      <w:r w:rsidRPr="009B6C44">
        <w:br/>
        <w:t xml:space="preserve">[in] </w:t>
      </w:r>
      <w:proofErr w:type="spellStart"/>
      <w:r w:rsidRPr="009B6C44">
        <w:t>kojinBango</w:t>
      </w:r>
      <w:proofErr w:type="spellEnd"/>
      <w:r w:rsidRPr="009B6C44">
        <w:t>: (</w:t>
      </w:r>
      <w:proofErr w:type="spellStart"/>
      <w:r w:rsidRPr="009B6C44">
        <w:t>NSString</w:t>
      </w:r>
      <w:proofErr w:type="spellEnd"/>
      <w:r w:rsidRPr="009B6C44">
        <w:t xml:space="preserve">*) </w:t>
      </w:r>
      <w:proofErr w:type="spellStart"/>
      <w:r w:rsidRPr="009B6C44">
        <w:rPr>
          <w:i/>
        </w:rPr>
        <w:t>kojinBango</w:t>
      </w:r>
      <w:proofErr w:type="spellEnd"/>
    </w:p>
    <w:p w14:paraId="587FF9DC" w14:textId="77777777" w:rsidR="0005518C" w:rsidRPr="009B6C44" w:rsidRDefault="0005518C" w:rsidP="0005518C">
      <w:pPr>
        <w:ind w:leftChars="1215" w:left="2551" w:firstLine="1"/>
        <w:rPr>
          <w:i/>
        </w:rPr>
      </w:pPr>
      <w:r w:rsidRPr="009B6C44">
        <w:t xml:space="preserve">[in] </w:t>
      </w:r>
      <w:proofErr w:type="spellStart"/>
      <w:r w:rsidRPr="009B6C44">
        <w:t>hojinBango</w:t>
      </w:r>
      <w:proofErr w:type="spellEnd"/>
      <w:r w:rsidRPr="009B6C44">
        <w:t>: (</w:t>
      </w:r>
      <w:proofErr w:type="spellStart"/>
      <w:r w:rsidRPr="009B6C44">
        <w:t>NSString</w:t>
      </w:r>
      <w:proofErr w:type="spellEnd"/>
      <w:r w:rsidRPr="009B6C44">
        <w:t xml:space="preserve">*) </w:t>
      </w:r>
      <w:proofErr w:type="spellStart"/>
      <w:r w:rsidRPr="009B6C44">
        <w:rPr>
          <w:i/>
        </w:rPr>
        <w:t>hojinBango</w:t>
      </w:r>
      <w:proofErr w:type="spellEnd"/>
      <w:r w:rsidRPr="009B6C44">
        <w:br/>
        <w:t xml:space="preserve">[in] </w:t>
      </w:r>
      <w:proofErr w:type="spellStart"/>
      <w:r w:rsidRPr="009B6C44">
        <w:t>nozeishaNm</w:t>
      </w:r>
      <w:proofErr w:type="spellEnd"/>
      <w:r w:rsidRPr="009B6C44">
        <w:t>: (</w:t>
      </w:r>
      <w:proofErr w:type="spellStart"/>
      <w:r w:rsidRPr="009B6C44">
        <w:t>NSString</w:t>
      </w:r>
      <w:proofErr w:type="spellEnd"/>
      <w:r w:rsidRPr="009B6C44">
        <w:t xml:space="preserve">*) </w:t>
      </w:r>
      <w:proofErr w:type="spellStart"/>
      <w:r w:rsidRPr="009B6C44">
        <w:rPr>
          <w:i/>
        </w:rPr>
        <w:t>nozeishaNm</w:t>
      </w:r>
      <w:proofErr w:type="spellEnd"/>
      <w:r w:rsidRPr="009B6C44">
        <w:br/>
        <w:t xml:space="preserve">[in] </w:t>
      </w:r>
      <w:r w:rsidRPr="009B6C44">
        <w:rPr>
          <w:rFonts w:hint="eastAsia"/>
          <w:bCs/>
          <w:iCs/>
        </w:rPr>
        <w:t>n</w:t>
      </w:r>
      <w:r w:rsidRPr="009B6C44">
        <w:rPr>
          <w:bCs/>
          <w:iCs/>
        </w:rPr>
        <w:t>ozeisha</w:t>
      </w:r>
      <w:r w:rsidRPr="009B6C44">
        <w:rPr>
          <w:rFonts w:hint="eastAsia"/>
          <w:bCs/>
          <w:iCs/>
        </w:rPr>
        <w:t>Zip</w:t>
      </w:r>
      <w:r w:rsidRPr="009B6C44">
        <w:rPr>
          <w:bCs/>
          <w:iCs/>
        </w:rPr>
        <w:t>1</w:t>
      </w:r>
      <w:r w:rsidRPr="009B6C44">
        <w:t>:</w:t>
      </w:r>
      <w:r w:rsidRPr="009B6C44">
        <w:rPr>
          <w:rFonts w:asciiTheme="minorHAnsi" w:hAnsiTheme="minorHAnsi"/>
        </w:rPr>
        <w:t xml:space="preserve"> (</w:t>
      </w:r>
      <w:proofErr w:type="spellStart"/>
      <w:r w:rsidRPr="009B6C44">
        <w:rPr>
          <w:rFonts w:asciiTheme="minorHAnsi" w:hAnsiTheme="minorHAnsi"/>
        </w:rPr>
        <w:t>NSString</w:t>
      </w:r>
      <w:proofErr w:type="spellEnd"/>
      <w:r w:rsidRPr="009B6C44">
        <w:rPr>
          <w:rFonts w:asciiTheme="minorHAnsi" w:hAnsiTheme="minorHAnsi"/>
        </w:rPr>
        <w:t>*)</w:t>
      </w:r>
      <w:r w:rsidRPr="009B6C44">
        <w:t xml:space="preserve"> </w:t>
      </w:r>
      <w:r w:rsidRPr="009B6C44">
        <w:rPr>
          <w:rFonts w:hint="eastAsia"/>
          <w:bCs/>
          <w:i/>
          <w:iCs/>
        </w:rPr>
        <w:t>n</w:t>
      </w:r>
      <w:r w:rsidRPr="009B6C44">
        <w:rPr>
          <w:bCs/>
          <w:i/>
          <w:iCs/>
        </w:rPr>
        <w:t>ozeisha</w:t>
      </w:r>
      <w:r w:rsidRPr="009B6C44">
        <w:rPr>
          <w:rFonts w:hint="eastAsia"/>
          <w:bCs/>
          <w:i/>
          <w:iCs/>
        </w:rPr>
        <w:t>Zip</w:t>
      </w:r>
      <w:r w:rsidRPr="009B6C44">
        <w:rPr>
          <w:bCs/>
          <w:i/>
          <w:iCs/>
        </w:rPr>
        <w:t>1</w:t>
      </w:r>
      <w:r w:rsidRPr="009B6C44">
        <w:rPr>
          <w:i/>
        </w:rPr>
        <w:br/>
      </w:r>
      <w:r w:rsidRPr="009B6C44">
        <w:t xml:space="preserve">[in] </w:t>
      </w:r>
      <w:r w:rsidRPr="009B6C44">
        <w:rPr>
          <w:rFonts w:hint="eastAsia"/>
          <w:bCs/>
          <w:iCs/>
        </w:rPr>
        <w:t>n</w:t>
      </w:r>
      <w:r w:rsidRPr="009B6C44">
        <w:rPr>
          <w:bCs/>
          <w:iCs/>
        </w:rPr>
        <w:t>ozeisha</w:t>
      </w:r>
      <w:r w:rsidRPr="009B6C44">
        <w:rPr>
          <w:rFonts w:hint="eastAsia"/>
          <w:bCs/>
          <w:iCs/>
        </w:rPr>
        <w:t>Zip</w:t>
      </w:r>
      <w:r w:rsidRPr="009B6C44">
        <w:rPr>
          <w:bCs/>
          <w:iCs/>
        </w:rPr>
        <w:t>2</w:t>
      </w:r>
      <w:r w:rsidRPr="009B6C44">
        <w:t>:</w:t>
      </w:r>
      <w:r w:rsidRPr="009B6C44">
        <w:rPr>
          <w:rFonts w:asciiTheme="minorHAnsi" w:hAnsiTheme="minorHAnsi"/>
        </w:rPr>
        <w:t xml:space="preserve"> (</w:t>
      </w:r>
      <w:proofErr w:type="spellStart"/>
      <w:r w:rsidRPr="009B6C44">
        <w:rPr>
          <w:rFonts w:asciiTheme="minorHAnsi" w:hAnsiTheme="minorHAnsi"/>
        </w:rPr>
        <w:t>NSString</w:t>
      </w:r>
      <w:proofErr w:type="spellEnd"/>
      <w:r w:rsidRPr="009B6C44">
        <w:rPr>
          <w:rFonts w:asciiTheme="minorHAnsi" w:hAnsiTheme="minorHAnsi"/>
        </w:rPr>
        <w:t xml:space="preserve">*) </w:t>
      </w:r>
      <w:r w:rsidRPr="009B6C44">
        <w:rPr>
          <w:rFonts w:hint="eastAsia"/>
          <w:bCs/>
          <w:i/>
          <w:iCs/>
        </w:rPr>
        <w:t>n</w:t>
      </w:r>
      <w:r w:rsidRPr="009B6C44">
        <w:rPr>
          <w:bCs/>
          <w:i/>
          <w:iCs/>
        </w:rPr>
        <w:t>ozeisha</w:t>
      </w:r>
      <w:r w:rsidRPr="009B6C44">
        <w:rPr>
          <w:rFonts w:hint="eastAsia"/>
          <w:bCs/>
          <w:i/>
          <w:iCs/>
        </w:rPr>
        <w:t>Zip</w:t>
      </w:r>
      <w:r w:rsidRPr="009B6C44">
        <w:rPr>
          <w:bCs/>
          <w:i/>
          <w:iCs/>
        </w:rPr>
        <w:t>2</w:t>
      </w:r>
      <w:r w:rsidRPr="009B6C44">
        <w:br/>
        <w:t xml:space="preserve">[in] </w:t>
      </w:r>
      <w:proofErr w:type="spellStart"/>
      <w:r w:rsidRPr="009B6C44">
        <w:t>nozeishaAdr</w:t>
      </w:r>
      <w:proofErr w:type="spellEnd"/>
      <w:r w:rsidRPr="009B6C44">
        <w:t>: (</w:t>
      </w:r>
      <w:proofErr w:type="spellStart"/>
      <w:r w:rsidRPr="009B6C44">
        <w:t>NSString</w:t>
      </w:r>
      <w:proofErr w:type="spellEnd"/>
      <w:r w:rsidRPr="009B6C44">
        <w:t xml:space="preserve">*) </w:t>
      </w:r>
      <w:proofErr w:type="spellStart"/>
      <w:r w:rsidRPr="009B6C44">
        <w:rPr>
          <w:i/>
        </w:rPr>
        <w:t>nozeishaAdr</w:t>
      </w:r>
      <w:proofErr w:type="spellEnd"/>
      <w:r w:rsidRPr="009B6C44">
        <w:br/>
        <w:t xml:space="preserve">[in] </w:t>
      </w:r>
      <w:proofErr w:type="spellStart"/>
      <w:r w:rsidRPr="009B6C44">
        <w:t>daihyoNm</w:t>
      </w:r>
      <w:proofErr w:type="spellEnd"/>
      <w:r w:rsidRPr="009B6C44">
        <w:t>: (</w:t>
      </w:r>
      <w:proofErr w:type="spellStart"/>
      <w:r w:rsidRPr="009B6C44">
        <w:t>NSString</w:t>
      </w:r>
      <w:proofErr w:type="spellEnd"/>
      <w:r w:rsidRPr="009B6C44">
        <w:t xml:space="preserve">*) </w:t>
      </w:r>
      <w:proofErr w:type="spellStart"/>
      <w:r w:rsidRPr="009B6C44">
        <w:rPr>
          <w:i/>
        </w:rPr>
        <w:t>daihyoNm</w:t>
      </w:r>
      <w:proofErr w:type="spellEnd"/>
      <w:r w:rsidRPr="009B6C44">
        <w:br/>
        <w:t xml:space="preserve">[in] </w:t>
      </w:r>
      <w:proofErr w:type="spellStart"/>
      <w:r w:rsidRPr="009B6C44">
        <w:t>dairiId</w:t>
      </w:r>
      <w:proofErr w:type="spellEnd"/>
      <w:r w:rsidRPr="009B6C44">
        <w:t>: (</w:t>
      </w:r>
      <w:proofErr w:type="spellStart"/>
      <w:r w:rsidRPr="009B6C44">
        <w:t>NSString</w:t>
      </w:r>
      <w:proofErr w:type="spellEnd"/>
      <w:r w:rsidRPr="009B6C44">
        <w:t xml:space="preserve">*) </w:t>
      </w:r>
      <w:proofErr w:type="spellStart"/>
      <w:r w:rsidRPr="009B6C44">
        <w:rPr>
          <w:i/>
        </w:rPr>
        <w:t>dairiId</w:t>
      </w:r>
      <w:proofErr w:type="spellEnd"/>
      <w:r w:rsidRPr="009B6C44">
        <w:br/>
        <w:t xml:space="preserve">[in] </w:t>
      </w:r>
      <w:proofErr w:type="spellStart"/>
      <w:r w:rsidRPr="009B6C44">
        <w:t>dairiNm</w:t>
      </w:r>
      <w:proofErr w:type="spellEnd"/>
      <w:r w:rsidRPr="009B6C44">
        <w:t>: (</w:t>
      </w:r>
      <w:proofErr w:type="spellStart"/>
      <w:r w:rsidRPr="009B6C44">
        <w:t>NSString</w:t>
      </w:r>
      <w:proofErr w:type="spellEnd"/>
      <w:r w:rsidRPr="009B6C44">
        <w:t xml:space="preserve">*) </w:t>
      </w:r>
      <w:proofErr w:type="spellStart"/>
      <w:r w:rsidRPr="009B6C44">
        <w:rPr>
          <w:i/>
        </w:rPr>
        <w:t>dairiNm</w:t>
      </w:r>
      <w:proofErr w:type="spellEnd"/>
      <w:r w:rsidRPr="009B6C44">
        <w:br/>
        <w:t xml:space="preserve">[in] </w:t>
      </w:r>
      <w:proofErr w:type="spellStart"/>
      <w:r w:rsidRPr="009B6C44">
        <w:t>dairiAdr</w:t>
      </w:r>
      <w:proofErr w:type="spellEnd"/>
      <w:r w:rsidRPr="009B6C44">
        <w:t>: (</w:t>
      </w:r>
      <w:proofErr w:type="spellStart"/>
      <w:r w:rsidRPr="009B6C44">
        <w:t>NSString</w:t>
      </w:r>
      <w:proofErr w:type="spellEnd"/>
      <w:r w:rsidRPr="009B6C44">
        <w:t xml:space="preserve">*) </w:t>
      </w:r>
      <w:proofErr w:type="spellStart"/>
      <w:r w:rsidRPr="009B6C44">
        <w:rPr>
          <w:i/>
        </w:rPr>
        <w:t>dairiAdr</w:t>
      </w:r>
      <w:proofErr w:type="spellEnd"/>
      <w:r w:rsidRPr="009B6C44">
        <w:br/>
        <w:t xml:space="preserve">[in] </w:t>
      </w:r>
      <w:proofErr w:type="spellStart"/>
      <w:r w:rsidRPr="009B6C44">
        <w:t>tetsuzuki</w:t>
      </w:r>
      <w:proofErr w:type="spellEnd"/>
      <w:r w:rsidRPr="009B6C44">
        <w:t>: (</w:t>
      </w:r>
      <w:proofErr w:type="spellStart"/>
      <w:r w:rsidRPr="009B6C44">
        <w:t>NSString</w:t>
      </w:r>
      <w:proofErr w:type="spellEnd"/>
      <w:r w:rsidRPr="009B6C44">
        <w:t xml:space="preserve">*) </w:t>
      </w:r>
      <w:proofErr w:type="spellStart"/>
      <w:r w:rsidRPr="009B6C44">
        <w:rPr>
          <w:i/>
        </w:rPr>
        <w:t>tetsuzuki</w:t>
      </w:r>
      <w:proofErr w:type="spellEnd"/>
      <w:r w:rsidRPr="009B6C44">
        <w:br/>
      </w:r>
      <w:r w:rsidRPr="009B6C44">
        <w:rPr>
          <w:rFonts w:hint="eastAsia"/>
        </w:rPr>
        <w:t xml:space="preserve">[in] </w:t>
      </w:r>
      <w:proofErr w:type="spellStart"/>
      <w:r w:rsidRPr="009B6C44">
        <w:rPr>
          <w:rFonts w:hint="eastAsia"/>
          <w:bCs/>
          <w:iCs/>
        </w:rPr>
        <w:t>softNam</w:t>
      </w:r>
      <w:r w:rsidRPr="009B6C44">
        <w:rPr>
          <w:rFonts w:asciiTheme="minorHAnsi" w:hAnsiTheme="minorHAnsi"/>
          <w:bCs/>
          <w:iCs/>
        </w:rPr>
        <w:t>e</w:t>
      </w:r>
      <w:proofErr w:type="spellEnd"/>
      <w:r w:rsidRPr="009B6C44">
        <w:rPr>
          <w:rFonts w:asciiTheme="minorHAnsi" w:hAnsiTheme="minorHAnsi"/>
          <w:bCs/>
          <w:iCs/>
        </w:rPr>
        <w:t>:</w:t>
      </w:r>
      <w:r w:rsidRPr="009B6C44">
        <w:rPr>
          <w:rFonts w:asciiTheme="minorHAnsi" w:hAnsiTheme="minorHAnsi"/>
        </w:rPr>
        <w:t xml:space="preserve"> (</w:t>
      </w:r>
      <w:proofErr w:type="spellStart"/>
      <w:r w:rsidRPr="009B6C44">
        <w:rPr>
          <w:rFonts w:asciiTheme="minorHAnsi" w:hAnsiTheme="minorHAnsi"/>
        </w:rPr>
        <w:t>NSString</w:t>
      </w:r>
      <w:proofErr w:type="spellEnd"/>
      <w:r w:rsidRPr="009B6C44">
        <w:rPr>
          <w:rFonts w:asciiTheme="minorHAnsi" w:hAnsiTheme="minorHAnsi"/>
        </w:rPr>
        <w:t>*)</w:t>
      </w:r>
      <w:r w:rsidRPr="009B6C44">
        <w:rPr>
          <w:rFonts w:hint="eastAsia"/>
        </w:rPr>
        <w:t xml:space="preserve"> </w:t>
      </w:r>
      <w:proofErr w:type="spellStart"/>
      <w:r w:rsidRPr="009B6C44">
        <w:rPr>
          <w:rFonts w:hint="eastAsia"/>
          <w:bCs/>
          <w:i/>
          <w:iCs/>
        </w:rPr>
        <w:t>softName</w:t>
      </w:r>
      <w:proofErr w:type="spellEnd"/>
      <w:r w:rsidRPr="009B6C44">
        <w:rPr>
          <w:rFonts w:hint="eastAsia"/>
        </w:rPr>
        <w:t>;</w:t>
      </w:r>
    </w:p>
    <w:p w14:paraId="40A157EB" w14:textId="77777777" w:rsidR="0005518C" w:rsidRPr="009B6C44" w:rsidRDefault="0005518C" w:rsidP="0005518C">
      <w:pPr>
        <w:ind w:leftChars="1140" w:left="2409" w:hangingChars="7" w:hanging="15"/>
      </w:pPr>
    </w:p>
    <w:p w14:paraId="08B6BAE6" w14:textId="77777777" w:rsidR="0005518C" w:rsidRPr="009B6C44" w:rsidRDefault="0005518C" w:rsidP="0005518C">
      <w:pPr>
        <w:ind w:leftChars="607" w:left="1275"/>
      </w:pPr>
      <w:r w:rsidRPr="009B6C44">
        <w:rPr>
          <w:rFonts w:hint="eastAsia"/>
        </w:rPr>
        <w:t>説明</w:t>
      </w:r>
    </w:p>
    <w:p w14:paraId="652CCBF0" w14:textId="77777777" w:rsidR="0005518C" w:rsidRPr="009B6C44" w:rsidRDefault="0005518C" w:rsidP="0005518C">
      <w:pPr>
        <w:pStyle w:val="a6"/>
        <w:ind w:leftChars="607" w:left="1275" w:firstLineChars="110" w:firstLine="231"/>
      </w:pPr>
      <w:r w:rsidRPr="009B6C44">
        <w:rPr>
          <w:rFonts w:hint="eastAsia"/>
        </w:rPr>
        <w:t>振替国債等の利子</w:t>
      </w:r>
      <w:r w:rsidRPr="009B6C44">
        <w:rPr>
          <w:rFonts w:hint="eastAsia"/>
        </w:rPr>
        <w:t>CSV</w:t>
      </w:r>
      <w:r w:rsidRPr="009B6C44">
        <w:rPr>
          <w:rFonts w:hint="eastAsia"/>
        </w:rPr>
        <w:t>ファイルを申告等データに変換する。</w:t>
      </w:r>
    </w:p>
    <w:p w14:paraId="0298B3D9" w14:textId="77777777" w:rsidR="0005518C" w:rsidRPr="009B6C44" w:rsidRDefault="0005518C" w:rsidP="0005518C"/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19"/>
        <w:gridCol w:w="5543"/>
      </w:tblGrid>
      <w:tr w:rsidR="009B6C44" w:rsidRPr="009B6C44" w14:paraId="45F05BAA" w14:textId="77777777" w:rsidTr="006124E0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</w:tcPr>
          <w:p w14:paraId="37383066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引数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01A5851D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説明</w:t>
            </w:r>
          </w:p>
        </w:tc>
      </w:tr>
      <w:tr w:rsidR="009B6C44" w:rsidRPr="009B6C44" w14:paraId="105C8D3A" w14:textId="77777777" w:rsidTr="009B6C4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F95018" w14:textId="77777777" w:rsidR="0005518C" w:rsidRPr="009B6C44" w:rsidRDefault="0005518C" w:rsidP="006124E0">
            <w:pPr>
              <w:pStyle w:val="af4"/>
            </w:pPr>
            <w:proofErr w:type="spellStart"/>
            <w:r w:rsidRPr="009B6C44">
              <w:rPr>
                <w:rFonts w:hint="eastAsia"/>
                <w:bCs/>
                <w:iCs/>
              </w:rPr>
              <w:t>csvPathName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8264A9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振替国債等の利子CSVファイルのフルパス名（ファイル名含む）</w:t>
            </w:r>
          </w:p>
        </w:tc>
      </w:tr>
      <w:tr w:rsidR="009B6C44" w:rsidRPr="009B6C44" w14:paraId="5118C237" w14:textId="77777777" w:rsidTr="009B6C4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A297C7" w14:textId="77777777" w:rsidR="0005518C" w:rsidRPr="009B6C44" w:rsidRDefault="0005518C" w:rsidP="006124E0">
            <w:pPr>
              <w:pStyle w:val="af4"/>
            </w:pPr>
            <w:proofErr w:type="spellStart"/>
            <w:r w:rsidRPr="009B6C44">
              <w:rPr>
                <w:bCs/>
                <w:iCs/>
              </w:rPr>
              <w:t>xtxPathName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A57F7C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作成後の申告等データのフルパス名（ファイル名含む）</w:t>
            </w:r>
          </w:p>
        </w:tc>
      </w:tr>
      <w:tr w:rsidR="009B6C44" w:rsidRPr="009B6C44" w14:paraId="4F007FD1" w14:textId="77777777" w:rsidTr="009B6C4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DF8FB9" w14:textId="77777777" w:rsidR="0005518C" w:rsidRPr="009B6C44" w:rsidRDefault="0005518C" w:rsidP="006124E0">
            <w:pPr>
              <w:pStyle w:val="af4"/>
            </w:pPr>
            <w:proofErr w:type="spellStart"/>
            <w:r w:rsidRPr="009B6C44">
              <w:rPr>
                <w:rFonts w:hint="eastAsia"/>
                <w:bCs/>
                <w:iCs/>
              </w:rPr>
              <w:t>zeimushoCD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997A95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電子申告提出用（IT部用）の税務署コード</w:t>
            </w:r>
          </w:p>
        </w:tc>
      </w:tr>
      <w:tr w:rsidR="009B6C44" w:rsidRPr="009B6C44" w14:paraId="00F7E16F" w14:textId="77777777" w:rsidTr="009B6C4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345F06" w14:textId="77777777" w:rsidR="0005518C" w:rsidRPr="009B6C44" w:rsidRDefault="0005518C" w:rsidP="006124E0">
            <w:pPr>
              <w:pStyle w:val="af4"/>
            </w:pPr>
            <w:proofErr w:type="spellStart"/>
            <w:r w:rsidRPr="009B6C44">
              <w:rPr>
                <w:rFonts w:hint="eastAsia"/>
              </w:rPr>
              <w:t>t</w:t>
            </w:r>
            <w:r w:rsidRPr="009B6C44">
              <w:t>eishutsuEra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F8DB0A" w14:textId="58F77D54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電子申告提出用（IT部用）の提出年月日:元号</w:t>
            </w:r>
          </w:p>
        </w:tc>
      </w:tr>
      <w:tr w:rsidR="009B6C44" w:rsidRPr="009B6C44" w14:paraId="5F8A8015" w14:textId="77777777" w:rsidTr="009B6C4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9007C9" w14:textId="77777777" w:rsidR="0005518C" w:rsidRPr="009B6C44" w:rsidRDefault="0005518C" w:rsidP="006124E0">
            <w:pPr>
              <w:pStyle w:val="af4"/>
            </w:pPr>
            <w:proofErr w:type="spellStart"/>
            <w:r w:rsidRPr="009B6C44">
              <w:t>teishutsuYear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58E65F" w14:textId="1C426BFC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電子申告提出用（IT部用）の提出年月日:年</w:t>
            </w:r>
          </w:p>
        </w:tc>
      </w:tr>
      <w:tr w:rsidR="009B6C44" w:rsidRPr="009B6C44" w14:paraId="08CD8396" w14:textId="77777777" w:rsidTr="009B6C4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60A0F6" w14:textId="77777777" w:rsidR="0005518C" w:rsidRPr="009B6C44" w:rsidRDefault="0005518C" w:rsidP="006124E0">
            <w:pPr>
              <w:pStyle w:val="af4"/>
            </w:pPr>
            <w:proofErr w:type="spellStart"/>
            <w:r w:rsidRPr="009B6C44">
              <w:t>teishutsuMonth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2F1F37" w14:textId="6B69778E" w:rsidR="0005518C" w:rsidRPr="009B6C44" w:rsidRDefault="0005518C" w:rsidP="0005518C">
            <w:pPr>
              <w:pStyle w:val="af4"/>
            </w:pPr>
            <w:r w:rsidRPr="009B6C44">
              <w:rPr>
                <w:rFonts w:hint="eastAsia"/>
              </w:rPr>
              <w:t>電子申告提出用（IT部用）の提出年月日:月</w:t>
            </w:r>
          </w:p>
        </w:tc>
      </w:tr>
      <w:tr w:rsidR="009B6C44" w:rsidRPr="009B6C44" w14:paraId="7BDBEB14" w14:textId="77777777" w:rsidTr="009B6C4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3DB5AF" w14:textId="77777777" w:rsidR="0005518C" w:rsidRPr="009B6C44" w:rsidRDefault="0005518C" w:rsidP="006124E0">
            <w:pPr>
              <w:pStyle w:val="af4"/>
            </w:pPr>
            <w:proofErr w:type="spellStart"/>
            <w:r w:rsidRPr="009B6C44">
              <w:t>teishutsuDay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AAE9E6" w14:textId="5B616958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電子申告提出用（IT部用）の提出年月日:日</w:t>
            </w:r>
          </w:p>
        </w:tc>
      </w:tr>
      <w:tr w:rsidR="009B6C44" w:rsidRPr="009B6C44" w14:paraId="793684D3" w14:textId="77777777" w:rsidTr="009B6C4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D645E4" w14:textId="77777777" w:rsidR="0005518C" w:rsidRPr="009B6C44" w:rsidRDefault="0005518C" w:rsidP="006124E0">
            <w:pPr>
              <w:pStyle w:val="af4"/>
            </w:pPr>
            <w:proofErr w:type="spellStart"/>
            <w:r w:rsidRPr="009B6C44">
              <w:rPr>
                <w:rFonts w:hint="eastAsia"/>
                <w:bCs/>
                <w:iCs/>
              </w:rPr>
              <w:lastRenderedPageBreak/>
              <w:t>nozeishaId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441DC3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電子申告提出用（IT部用）の利用者識別番号</w:t>
            </w:r>
          </w:p>
        </w:tc>
      </w:tr>
      <w:tr w:rsidR="009B6C44" w:rsidRPr="009B6C44" w14:paraId="33F23C1A" w14:textId="77777777" w:rsidTr="009B6C4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927B54" w14:textId="77777777" w:rsidR="0005518C" w:rsidRPr="009B6C44" w:rsidRDefault="0005518C" w:rsidP="006124E0">
            <w:pPr>
              <w:pStyle w:val="af4"/>
            </w:pPr>
            <w:proofErr w:type="spellStart"/>
            <w:r w:rsidRPr="009B6C44">
              <w:rPr>
                <w:rFonts w:hint="eastAsia"/>
                <w:bCs/>
                <w:iCs/>
              </w:rPr>
              <w:t>kojinBango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9215E9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電子申告提出用（IT部用)の個人番号</w:t>
            </w:r>
          </w:p>
          <w:p w14:paraId="685F8806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設定する必要がない場合は、空をセットする。</w:t>
            </w:r>
          </w:p>
        </w:tc>
      </w:tr>
      <w:tr w:rsidR="009B6C44" w:rsidRPr="009B6C44" w14:paraId="62A5548A" w14:textId="77777777" w:rsidTr="009B6C4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F876D4" w14:textId="77777777" w:rsidR="0005518C" w:rsidRPr="009B6C44" w:rsidRDefault="0005518C" w:rsidP="006124E0">
            <w:pPr>
              <w:pStyle w:val="af4"/>
            </w:pPr>
            <w:proofErr w:type="spellStart"/>
            <w:r w:rsidRPr="009B6C44">
              <w:rPr>
                <w:rFonts w:hint="eastAsia"/>
                <w:bCs/>
                <w:iCs/>
              </w:rPr>
              <w:t>hojinBango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F3847F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電子申告提出用（IT部用)の法人番号</w:t>
            </w:r>
          </w:p>
          <w:p w14:paraId="352EE21D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設定する必要がない場合は、空をセットする。</w:t>
            </w:r>
          </w:p>
        </w:tc>
      </w:tr>
      <w:tr w:rsidR="009B6C44" w:rsidRPr="009B6C44" w14:paraId="41B0DFBA" w14:textId="77777777" w:rsidTr="009B6C4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A92272" w14:textId="77777777" w:rsidR="0005518C" w:rsidRPr="009B6C44" w:rsidRDefault="0005518C" w:rsidP="006124E0">
            <w:pPr>
              <w:pStyle w:val="af4"/>
            </w:pPr>
            <w:proofErr w:type="spellStart"/>
            <w:r w:rsidRPr="009B6C44">
              <w:rPr>
                <w:rFonts w:hint="eastAsia"/>
                <w:bCs/>
                <w:iCs/>
              </w:rPr>
              <w:t>nozeishaNm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9B7A55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電子申告提出用（IT部用）の氏名・名称</w:t>
            </w:r>
          </w:p>
        </w:tc>
      </w:tr>
      <w:tr w:rsidR="009B6C44" w:rsidRPr="009B6C44" w14:paraId="06FF60A4" w14:textId="77777777" w:rsidTr="009B6C4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83BC09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  <w:bCs/>
                <w:iCs/>
              </w:rPr>
              <w:t>nozeishaZip</w:t>
            </w:r>
            <w:r w:rsidRPr="009B6C44">
              <w:rPr>
                <w:bCs/>
                <w:iCs/>
              </w:rPr>
              <w:t>1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D17A77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電子申告提出用（IT部用）の納税者郵便番号1</w:t>
            </w:r>
          </w:p>
          <w:p w14:paraId="3853EEDD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設定する必要がない場合は、空をセットする。</w:t>
            </w:r>
          </w:p>
        </w:tc>
      </w:tr>
      <w:tr w:rsidR="009B6C44" w:rsidRPr="009B6C44" w14:paraId="4714A867" w14:textId="77777777" w:rsidTr="009B6C4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2B2A94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  <w:bCs/>
                <w:iCs/>
              </w:rPr>
              <w:t>nozeishaZip</w:t>
            </w:r>
            <w:r w:rsidRPr="009B6C44">
              <w:rPr>
                <w:bCs/>
                <w:iCs/>
              </w:rPr>
              <w:t>2</w:t>
            </w:r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0D2FAE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電子申告提出用（IT部用）の納税者郵便番号2</w:t>
            </w:r>
          </w:p>
          <w:p w14:paraId="79EAFDB9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設定する必要がない場合は、空をセットする。</w:t>
            </w:r>
          </w:p>
        </w:tc>
      </w:tr>
      <w:tr w:rsidR="009B6C44" w:rsidRPr="009B6C44" w14:paraId="1720E9EA" w14:textId="77777777" w:rsidTr="009B6C4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8D5D8B" w14:textId="77777777" w:rsidR="0005518C" w:rsidRPr="009B6C44" w:rsidRDefault="0005518C" w:rsidP="006124E0">
            <w:pPr>
              <w:pStyle w:val="af4"/>
            </w:pPr>
            <w:proofErr w:type="spellStart"/>
            <w:r w:rsidRPr="009B6C44">
              <w:rPr>
                <w:rFonts w:hint="eastAsia"/>
                <w:bCs/>
                <w:iCs/>
              </w:rPr>
              <w:t>nozeishaAdr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4A8D71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電子申告提出用（IT部用）の納税者所在地</w:t>
            </w:r>
          </w:p>
        </w:tc>
      </w:tr>
      <w:tr w:rsidR="009B6C44" w:rsidRPr="009B6C44" w14:paraId="0F7C5FC3" w14:textId="77777777" w:rsidTr="009B6C4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BA82E2" w14:textId="77777777" w:rsidR="0005518C" w:rsidRPr="009B6C44" w:rsidRDefault="0005518C" w:rsidP="006124E0">
            <w:pPr>
              <w:pStyle w:val="af4"/>
            </w:pPr>
            <w:proofErr w:type="spellStart"/>
            <w:r w:rsidRPr="009B6C44">
              <w:rPr>
                <w:rFonts w:hint="eastAsia"/>
              </w:rPr>
              <w:t>daihyoNm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3BFFE0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電子申告提出用（IT部用）の代表者氏名</w:t>
            </w:r>
          </w:p>
          <w:p w14:paraId="32D4242B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設定する必要がない場合は、空をセットする。</w:t>
            </w:r>
          </w:p>
        </w:tc>
      </w:tr>
      <w:tr w:rsidR="009B6C44" w:rsidRPr="009B6C44" w14:paraId="238A1583" w14:textId="77777777" w:rsidTr="009B6C4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728306" w14:textId="77777777" w:rsidR="0005518C" w:rsidRPr="009B6C44" w:rsidRDefault="0005518C" w:rsidP="006124E0">
            <w:pPr>
              <w:pStyle w:val="af4"/>
            </w:pPr>
            <w:proofErr w:type="spellStart"/>
            <w:r w:rsidRPr="009B6C44">
              <w:rPr>
                <w:rFonts w:hint="eastAsia"/>
              </w:rPr>
              <w:t>dairiId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194617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電子申告提出用（IT部用）の代理人等の利用者識別番号</w:t>
            </w:r>
          </w:p>
          <w:p w14:paraId="11A289B8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設定する必要がない場合は、空をセットする。</w:t>
            </w:r>
          </w:p>
        </w:tc>
      </w:tr>
      <w:tr w:rsidR="009B6C44" w:rsidRPr="009B6C44" w14:paraId="7747F4D3" w14:textId="77777777" w:rsidTr="009B6C4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6808E0" w14:textId="77777777" w:rsidR="0005518C" w:rsidRPr="009B6C44" w:rsidRDefault="0005518C" w:rsidP="006124E0">
            <w:pPr>
              <w:pStyle w:val="af4"/>
            </w:pPr>
            <w:proofErr w:type="spellStart"/>
            <w:r w:rsidRPr="009B6C44">
              <w:rPr>
                <w:rFonts w:hint="eastAsia"/>
              </w:rPr>
              <w:t>dairiNm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293B63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電子申告提出用（IT部用）の代理人等氏名</w:t>
            </w:r>
          </w:p>
          <w:p w14:paraId="4DD81FC7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設定する必要がない場合は、空をセットする。</w:t>
            </w:r>
          </w:p>
        </w:tc>
      </w:tr>
      <w:tr w:rsidR="009B6C44" w:rsidRPr="009B6C44" w14:paraId="6CD1FB47" w14:textId="77777777" w:rsidTr="009B6C4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883332" w14:textId="77777777" w:rsidR="0005518C" w:rsidRPr="009B6C44" w:rsidRDefault="0005518C" w:rsidP="006124E0">
            <w:pPr>
              <w:pStyle w:val="af4"/>
            </w:pPr>
            <w:proofErr w:type="spellStart"/>
            <w:r w:rsidRPr="009B6C44">
              <w:rPr>
                <w:rFonts w:hint="eastAsia"/>
              </w:rPr>
              <w:t>dairiAdr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20D868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電子申告提出用（IT部用）の代理人等住所</w:t>
            </w:r>
          </w:p>
          <w:p w14:paraId="091B066B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設定する必要がない場合は、空をセットする。</w:t>
            </w:r>
          </w:p>
        </w:tc>
      </w:tr>
      <w:tr w:rsidR="009B6C44" w:rsidRPr="009B6C44" w14:paraId="3216252A" w14:textId="77777777" w:rsidTr="009B6C4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A1CCC7" w14:textId="77777777" w:rsidR="0005518C" w:rsidRPr="009B6C44" w:rsidRDefault="0005518C" w:rsidP="006124E0">
            <w:pPr>
              <w:pStyle w:val="af4"/>
            </w:pPr>
            <w:proofErr w:type="spellStart"/>
            <w:r w:rsidRPr="009B6C44">
              <w:rPr>
                <w:rFonts w:hint="eastAsia"/>
                <w:bCs/>
                <w:iCs/>
              </w:rPr>
              <w:t>tetsuzuki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39BD0B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電子申告提出用（IT部用）の手続きID</w:t>
            </w:r>
          </w:p>
        </w:tc>
      </w:tr>
      <w:tr w:rsidR="009B6C44" w:rsidRPr="009B6C44" w14:paraId="2F49DDD8" w14:textId="77777777" w:rsidTr="009B6C44">
        <w:trPr>
          <w:cantSplit/>
          <w:trHeight w:val="360"/>
        </w:trPr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9C91C1" w14:textId="77777777" w:rsidR="0005518C" w:rsidRPr="009B6C44" w:rsidRDefault="0005518C" w:rsidP="006124E0">
            <w:pPr>
              <w:pStyle w:val="af4"/>
            </w:pPr>
            <w:proofErr w:type="spellStart"/>
            <w:r w:rsidRPr="009B6C44">
              <w:rPr>
                <w:rFonts w:hint="eastAsia"/>
                <w:bCs/>
                <w:iCs/>
              </w:rPr>
              <w:t>softName</w:t>
            </w:r>
            <w:proofErr w:type="spellEnd"/>
          </w:p>
        </w:tc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905642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作成ソフト名</w:t>
            </w:r>
          </w:p>
        </w:tc>
      </w:tr>
    </w:tbl>
    <w:p w14:paraId="3FD08654" w14:textId="77777777" w:rsidR="0005518C" w:rsidRPr="009B6C44" w:rsidRDefault="0005518C" w:rsidP="0005518C"/>
    <w:p w14:paraId="3DBE1CB5" w14:textId="77777777" w:rsidR="0005518C" w:rsidRPr="009B6C44" w:rsidRDefault="0005518C" w:rsidP="0005518C">
      <w:pPr>
        <w:ind w:leftChars="607" w:left="1275"/>
      </w:pPr>
      <w:r w:rsidRPr="009B6C44">
        <w:rPr>
          <w:rFonts w:hint="eastAsia"/>
        </w:rPr>
        <w:t>戻り値：</w:t>
      </w:r>
    </w:p>
    <w:tbl>
      <w:tblPr>
        <w:tblW w:w="7862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609"/>
        <w:gridCol w:w="4253"/>
      </w:tblGrid>
      <w:tr w:rsidR="0005518C" w:rsidRPr="009B6C44" w14:paraId="28B92350" w14:textId="77777777" w:rsidTr="006124E0">
        <w:trPr>
          <w:cantSplit/>
          <w:trHeight w:val="360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</w:tcPr>
          <w:p w14:paraId="41601D93" w14:textId="77777777" w:rsidR="0005518C" w:rsidRPr="009B6C44" w:rsidRDefault="0005518C" w:rsidP="006124E0">
            <w:pPr>
              <w:pStyle w:val="af4"/>
            </w:pPr>
            <w:proofErr w:type="spellStart"/>
            <w:r w:rsidRPr="009B6C44">
              <w:t>CL</w:t>
            </w:r>
            <w:r w:rsidRPr="009B6C44">
              <w:rPr>
                <w:rFonts w:hint="eastAsia"/>
              </w:rPr>
              <w:t>I</w:t>
            </w:r>
            <w:r w:rsidRPr="009B6C44">
              <w:t>ConvertResult</w:t>
            </w:r>
            <w:r w:rsidRPr="009B6C44">
              <w:rPr>
                <w:rFonts w:hint="eastAsia"/>
              </w:rPr>
              <w:t>Isa</w:t>
            </w:r>
            <w:proofErr w:type="spellEnd"/>
          </w:p>
          <w:p w14:paraId="1F5B77BB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クラス(※)</w:t>
            </w:r>
          </w:p>
        </w:tc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130D06EB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処理結果情報を格納するオブジェクト</w:t>
            </w:r>
          </w:p>
          <w:p w14:paraId="75CF31DF" w14:textId="77777777" w:rsidR="0005518C" w:rsidRPr="009B6C44" w:rsidRDefault="0005518C" w:rsidP="006124E0">
            <w:pPr>
              <w:pStyle w:val="af4"/>
            </w:pPr>
            <w:r w:rsidRPr="009B6C44">
              <w:rPr>
                <w:rFonts w:hint="eastAsia"/>
              </w:rPr>
              <w:t>(※)「</w:t>
            </w:r>
            <w:r w:rsidRPr="009B6C44">
              <w:fldChar w:fldCharType="begin"/>
            </w:r>
            <w:r w:rsidRPr="009B6C44">
              <w:instrText xml:space="preserve"> REF _Ref514233828 \w \h  \* MERGEFORMAT </w:instrText>
            </w:r>
            <w:r w:rsidRPr="009B6C44">
              <w:fldChar w:fldCharType="separate"/>
            </w:r>
            <w:r w:rsidRPr="009B6C44">
              <w:t>2</w:t>
            </w:r>
            <w:r w:rsidRPr="009B6C44">
              <w:fldChar w:fldCharType="end"/>
            </w:r>
            <w:r w:rsidRPr="009B6C44">
              <w:rPr>
                <w:rFonts w:hint="eastAsia"/>
              </w:rPr>
              <w:t xml:space="preserve">. </w:t>
            </w:r>
            <w:r w:rsidRPr="009B6C44">
              <w:fldChar w:fldCharType="begin"/>
            </w:r>
            <w:r w:rsidRPr="009B6C44">
              <w:instrText xml:space="preserve"> REF _Ref514233828 \h  \* MERGEFORMAT </w:instrText>
            </w:r>
            <w:r w:rsidRPr="009B6C44">
              <w:fldChar w:fldCharType="separate"/>
            </w:r>
            <w:proofErr w:type="spellStart"/>
            <w:r w:rsidRPr="009B6C44">
              <w:t>C</w:t>
            </w:r>
            <w:r w:rsidRPr="009B6C44">
              <w:rPr>
                <w:rFonts w:hint="eastAsia"/>
              </w:rPr>
              <w:t>LIConvertResultIsa</w:t>
            </w:r>
            <w:proofErr w:type="spellEnd"/>
            <w:r w:rsidRPr="009B6C44">
              <w:rPr>
                <w:rFonts w:hint="eastAsia"/>
              </w:rPr>
              <w:t>クラス</w:t>
            </w:r>
            <w:r w:rsidRPr="009B6C44">
              <w:fldChar w:fldCharType="end"/>
            </w:r>
            <w:r w:rsidRPr="009B6C44">
              <w:rPr>
                <w:rFonts w:hint="eastAsia"/>
              </w:rPr>
              <w:t>」参照。</w:t>
            </w:r>
          </w:p>
        </w:tc>
      </w:tr>
    </w:tbl>
    <w:p w14:paraId="618C6BBC" w14:textId="77777777" w:rsidR="0005518C" w:rsidRPr="009B6C44" w:rsidRDefault="0005518C" w:rsidP="0005518C">
      <w:pPr>
        <w:rPr>
          <w:rFonts w:ascii="ＭＳ 明朝" w:hAnsi="ＭＳ 明朝"/>
        </w:rPr>
      </w:pPr>
    </w:p>
    <w:p w14:paraId="630DE390" w14:textId="77777777" w:rsidR="0005518C" w:rsidRPr="009B6C44" w:rsidRDefault="0005518C" w:rsidP="0005518C">
      <w:pPr>
        <w:rPr>
          <w:rFonts w:ascii="ＭＳ 明朝" w:hAnsi="ＭＳ 明朝"/>
        </w:rPr>
      </w:pPr>
    </w:p>
    <w:p w14:paraId="74D2A5F1" w14:textId="77777777" w:rsidR="00EC328E" w:rsidRPr="009B6C44" w:rsidRDefault="00EC328E">
      <w:pPr>
        <w:widowControl/>
        <w:jc w:val="left"/>
        <w:rPr>
          <w:rFonts w:ascii="ＭＳ 明朝" w:hAnsi="ＭＳ 明朝"/>
        </w:rPr>
      </w:pPr>
      <w:r w:rsidRPr="009B6C44">
        <w:rPr>
          <w:rFonts w:ascii="ＭＳ 明朝" w:hAnsi="ＭＳ 明朝"/>
        </w:rPr>
        <w:br w:type="page"/>
      </w:r>
    </w:p>
    <w:p w14:paraId="503506A9" w14:textId="77777777" w:rsidR="00C54C2F" w:rsidRPr="009B6C44" w:rsidRDefault="00C54C2F" w:rsidP="00DE11F0">
      <w:pPr>
        <w:rPr>
          <w:rFonts w:ascii="ＭＳ 明朝" w:hAnsi="ＭＳ 明朝"/>
        </w:rPr>
      </w:pPr>
    </w:p>
    <w:p w14:paraId="1D4D61D4" w14:textId="77777777" w:rsidR="00C54C2F" w:rsidRPr="009B6C44" w:rsidRDefault="00C54C2F" w:rsidP="00C54C2F">
      <w:pPr>
        <w:pStyle w:val="1"/>
        <w:numPr>
          <w:ilvl w:val="0"/>
          <w:numId w:val="13"/>
        </w:numPr>
        <w:rPr>
          <w:rFonts w:ascii="ＭＳ 明朝" w:eastAsia="ＭＳ 明朝" w:hAnsi="ＭＳ 明朝"/>
          <w:b/>
        </w:rPr>
      </w:pPr>
      <w:bookmarkStart w:id="1" w:name="_Ref514233828"/>
      <w:bookmarkStart w:id="2" w:name="_Ref86051142"/>
      <w:proofErr w:type="spellStart"/>
      <w:r w:rsidRPr="009B6C44">
        <w:rPr>
          <w:rFonts w:ascii="ＭＳ 明朝" w:eastAsia="ＭＳ 明朝" w:hAnsi="ＭＳ 明朝"/>
          <w:b/>
        </w:rPr>
        <w:t>C</w:t>
      </w:r>
      <w:r w:rsidRPr="009B6C44">
        <w:rPr>
          <w:rFonts w:ascii="ＭＳ 明朝" w:eastAsia="ＭＳ 明朝" w:hAnsi="ＭＳ 明朝" w:hint="eastAsia"/>
          <w:b/>
        </w:rPr>
        <w:t>LIConvertResultIsa</w:t>
      </w:r>
      <w:proofErr w:type="spellEnd"/>
      <w:r w:rsidRPr="009B6C44">
        <w:rPr>
          <w:rFonts w:ascii="ＭＳ 明朝" w:eastAsia="ＭＳ 明朝" w:hAnsi="ＭＳ 明朝" w:hint="eastAsia"/>
          <w:b/>
        </w:rPr>
        <w:t>クラス</w:t>
      </w:r>
      <w:bookmarkEnd w:id="1"/>
    </w:p>
    <w:p w14:paraId="3CAED317" w14:textId="77777777" w:rsidR="00C35B85" w:rsidRPr="009B6C44" w:rsidRDefault="00C35B85" w:rsidP="00C35B85"/>
    <w:p w14:paraId="19E4E15D" w14:textId="77777777" w:rsidR="00C35B85" w:rsidRPr="009B6C44" w:rsidRDefault="00C35B85" w:rsidP="00C35B85">
      <w:pPr>
        <w:pStyle w:val="20"/>
        <w:ind w:leftChars="200" w:left="420"/>
        <w:rPr>
          <w:b/>
        </w:rPr>
      </w:pPr>
      <w:r w:rsidRPr="009B6C44">
        <w:rPr>
          <w:rFonts w:hint="eastAsia"/>
          <w:b/>
        </w:rPr>
        <w:t>2.1</w:t>
      </w:r>
      <w:r w:rsidRPr="009B6C44">
        <w:rPr>
          <w:rFonts w:hint="eastAsia"/>
          <w:b/>
        </w:rPr>
        <w:t xml:space="preserve">　概要</w:t>
      </w:r>
    </w:p>
    <w:p w14:paraId="7CA6759D" w14:textId="77777777" w:rsidR="00C35B85" w:rsidRPr="009B6C44" w:rsidRDefault="00C35B85" w:rsidP="00C35B85">
      <w:pPr>
        <w:pStyle w:val="a6"/>
        <w:ind w:leftChars="300" w:left="630" w:firstLineChars="100" w:firstLine="210"/>
        <w:rPr>
          <w:rFonts w:ascii="ＭＳ 明朝" w:hAnsi="ＭＳ 明朝"/>
        </w:rPr>
      </w:pPr>
      <w:proofErr w:type="spellStart"/>
      <w:r w:rsidRPr="009B6C44">
        <w:rPr>
          <w:rFonts w:ascii="ＭＳ 明朝" w:hAnsi="ＭＳ 明朝"/>
        </w:rPr>
        <w:t>CLIC</w:t>
      </w:r>
      <w:r w:rsidRPr="009B6C44">
        <w:rPr>
          <w:rFonts w:ascii="ＭＳ 明朝" w:hAnsi="ＭＳ 明朝" w:hint="eastAsia"/>
        </w:rPr>
        <w:t>onvertResultIsa</w:t>
      </w:r>
      <w:proofErr w:type="spellEnd"/>
      <w:r w:rsidRPr="009B6C44">
        <w:rPr>
          <w:rFonts w:hint="eastAsia"/>
        </w:rPr>
        <w:t>クラスの各メンバー関数の処理結果を取得するクラス。</w:t>
      </w:r>
    </w:p>
    <w:p w14:paraId="18FAF728" w14:textId="77777777" w:rsidR="00C35B85" w:rsidRPr="009B6C44" w:rsidRDefault="00C35B85" w:rsidP="00C35B85"/>
    <w:p w14:paraId="6EE87B64" w14:textId="77777777" w:rsidR="00C35B85" w:rsidRPr="009B6C44" w:rsidRDefault="00C35B85" w:rsidP="00C35B85">
      <w:pPr>
        <w:pStyle w:val="20"/>
        <w:ind w:leftChars="200" w:left="420"/>
        <w:rPr>
          <w:b/>
        </w:rPr>
      </w:pPr>
      <w:r w:rsidRPr="009B6C44">
        <w:rPr>
          <w:rFonts w:hint="eastAsia"/>
          <w:b/>
        </w:rPr>
        <w:t>2.2</w:t>
      </w:r>
      <w:r w:rsidRPr="009B6C44">
        <w:rPr>
          <w:rFonts w:hint="eastAsia"/>
          <w:b/>
        </w:rPr>
        <w:t xml:space="preserve">　メンバー関数</w:t>
      </w:r>
    </w:p>
    <w:p w14:paraId="67D29E91" w14:textId="77777777" w:rsidR="00C35B85" w:rsidRPr="009B6C44" w:rsidRDefault="00C35B85" w:rsidP="00FC043E">
      <w:pPr>
        <w:pStyle w:val="3"/>
        <w:numPr>
          <w:ilvl w:val="0"/>
          <w:numId w:val="19"/>
        </w:numPr>
      </w:pPr>
      <w:r w:rsidRPr="009B6C44">
        <w:rPr>
          <w:rFonts w:hint="eastAsia"/>
        </w:rPr>
        <w:t>Result</w:t>
      </w:r>
      <w:r w:rsidR="008F2819" w:rsidRPr="009B6C44">
        <w:rPr>
          <w:rFonts w:hint="eastAsia"/>
        </w:rPr>
        <w:t xml:space="preserve"> プロパティ</w:t>
      </w:r>
    </w:p>
    <w:p w14:paraId="161A089B" w14:textId="77777777" w:rsidR="00C35B85" w:rsidRPr="009B6C44" w:rsidRDefault="00C35B85" w:rsidP="00C35B85">
      <w:pPr>
        <w:ind w:firstLineChars="700" w:firstLine="1470"/>
        <w:rPr>
          <w:rFonts w:asciiTheme="minorEastAsia" w:hAnsiTheme="minorEastAsia"/>
        </w:rPr>
      </w:pPr>
      <w:proofErr w:type="spellStart"/>
      <w:r w:rsidRPr="009B6C44">
        <w:rPr>
          <w:rFonts w:asciiTheme="minorEastAsia" w:hAnsiTheme="minorEastAsia"/>
        </w:rPr>
        <w:t>NS</w:t>
      </w:r>
      <w:r w:rsidRPr="009B6C44">
        <w:rPr>
          <w:rFonts w:asciiTheme="minorEastAsia" w:hAnsiTheme="minorEastAsia" w:hint="eastAsia"/>
        </w:rPr>
        <w:t>String</w:t>
      </w:r>
      <w:proofErr w:type="spellEnd"/>
      <w:r w:rsidRPr="009B6C44">
        <w:rPr>
          <w:rFonts w:asciiTheme="minorEastAsia" w:hAnsiTheme="minorEastAsia"/>
        </w:rPr>
        <w:t>*</w:t>
      </w:r>
      <w:r w:rsidRPr="009B6C44">
        <w:rPr>
          <w:rFonts w:ascii="ＭＳ 明朝" w:hAnsi="ＭＳ 明朝" w:hint="eastAsia"/>
        </w:rPr>
        <w:t xml:space="preserve"> Result</w:t>
      </w:r>
      <w:r w:rsidRPr="009B6C44">
        <w:rPr>
          <w:rFonts w:asciiTheme="minorEastAsia" w:hAnsiTheme="minorEastAsia"/>
        </w:rPr>
        <w:t>;</w:t>
      </w:r>
    </w:p>
    <w:p w14:paraId="7FC8D34F" w14:textId="77777777" w:rsidR="00C35B85" w:rsidRPr="009B6C44" w:rsidRDefault="00C35B85" w:rsidP="00C35B85">
      <w:pPr>
        <w:rPr>
          <w:rFonts w:asciiTheme="minorEastAsia" w:hAnsiTheme="minorEastAsia"/>
        </w:rPr>
      </w:pPr>
    </w:p>
    <w:p w14:paraId="565F75F5" w14:textId="77777777" w:rsidR="003135AF" w:rsidRPr="009B6C44" w:rsidRDefault="003135AF" w:rsidP="003135AF">
      <w:pPr>
        <w:ind w:leftChars="675" w:left="1418"/>
      </w:pPr>
      <w:r w:rsidRPr="009B6C44">
        <w:rPr>
          <w:rFonts w:hint="eastAsia"/>
        </w:rPr>
        <w:t>説明</w:t>
      </w:r>
    </w:p>
    <w:p w14:paraId="273D2660" w14:textId="77777777" w:rsidR="003135AF" w:rsidRPr="009B6C44" w:rsidRDefault="00C35B85" w:rsidP="003135AF">
      <w:pPr>
        <w:ind w:left="840" w:firstLineChars="400" w:firstLine="840"/>
        <w:rPr>
          <w:rFonts w:asciiTheme="minorEastAsia" w:hAnsiTheme="minorEastAsia"/>
        </w:rPr>
      </w:pPr>
      <w:r w:rsidRPr="009B6C44">
        <w:rPr>
          <w:rFonts w:asciiTheme="minorEastAsia" w:hAnsiTheme="minorEastAsia" w:hint="eastAsia"/>
        </w:rPr>
        <w:t>処理結果を</w:t>
      </w:r>
      <w:r w:rsidRPr="009B6C44">
        <w:rPr>
          <w:rFonts w:ascii="ＭＳ 明朝" w:hAnsi="ＭＳ 明朝" w:hint="eastAsia"/>
        </w:rPr>
        <w:t>取得する。</w:t>
      </w:r>
    </w:p>
    <w:p w14:paraId="6FF5F9B4" w14:textId="77777777" w:rsidR="00C35B85" w:rsidRPr="009B6C44" w:rsidRDefault="00C35B85" w:rsidP="003135AF">
      <w:pPr>
        <w:ind w:left="1680" w:hangingChars="800" w:hanging="1680"/>
      </w:pPr>
    </w:p>
    <w:p w14:paraId="4A795D82" w14:textId="77777777" w:rsidR="00C35B85" w:rsidRPr="009B6C44" w:rsidRDefault="00C35B85" w:rsidP="00C35B85">
      <w:pPr>
        <w:ind w:firstLineChars="700" w:firstLine="1470"/>
      </w:pPr>
      <w:r w:rsidRPr="009B6C44">
        <w:rPr>
          <w:rFonts w:hint="eastAsia"/>
        </w:rPr>
        <w:t>戻り値</w:t>
      </w:r>
    </w:p>
    <w:tbl>
      <w:tblPr>
        <w:tblW w:w="6924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88"/>
        <w:gridCol w:w="4536"/>
      </w:tblGrid>
      <w:tr w:rsidR="009B6C44" w:rsidRPr="009B6C44" w14:paraId="6E8A203A" w14:textId="77777777" w:rsidTr="005C0D83">
        <w:trPr>
          <w:cantSplit/>
          <w:trHeight w:val="360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2D052C74" w14:textId="77777777" w:rsidR="00C35B85" w:rsidRPr="009B6C44" w:rsidRDefault="00C35B85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戻り値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3A872B05" w14:textId="77777777" w:rsidR="00C35B85" w:rsidRPr="009B6C44" w:rsidRDefault="00C35B85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説明</w:t>
            </w:r>
          </w:p>
        </w:tc>
      </w:tr>
      <w:tr w:rsidR="00C35B85" w:rsidRPr="009B6C44" w14:paraId="5A6D74C7" w14:textId="77777777" w:rsidTr="005C0D83">
        <w:trPr>
          <w:cantSplit/>
          <w:trHeight w:val="360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440340DD" w14:textId="77777777" w:rsidR="00C35B85" w:rsidRPr="009B6C44" w:rsidRDefault="00C35B85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処理結果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4BDC386C" w14:textId="77777777" w:rsidR="00C35B85" w:rsidRPr="009B6C44" w:rsidRDefault="00C35B85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「S_OK」（正常終了）、または、「E_FAIL」（異常終了）を取得する。</w:t>
            </w:r>
          </w:p>
        </w:tc>
      </w:tr>
    </w:tbl>
    <w:p w14:paraId="3425E590" w14:textId="77777777" w:rsidR="00C35B85" w:rsidRPr="009B6C44" w:rsidRDefault="00C35B85" w:rsidP="00C35B85"/>
    <w:p w14:paraId="2CE4950A" w14:textId="77777777" w:rsidR="00C35B85" w:rsidRPr="009B6C44" w:rsidRDefault="00C35B85" w:rsidP="003135AF">
      <w:pPr>
        <w:pStyle w:val="3"/>
      </w:pPr>
      <w:proofErr w:type="spellStart"/>
      <w:r w:rsidRPr="009B6C44">
        <w:rPr>
          <w:rFonts w:hint="eastAsia"/>
        </w:rPr>
        <w:t>DetailErrorInfo</w:t>
      </w:r>
      <w:proofErr w:type="spellEnd"/>
      <w:r w:rsidR="00CD2F4D" w:rsidRPr="009B6C44">
        <w:rPr>
          <w:rFonts w:hint="eastAsia"/>
        </w:rPr>
        <w:t xml:space="preserve"> プロパティ</w:t>
      </w:r>
    </w:p>
    <w:p w14:paraId="58365E4C" w14:textId="77777777" w:rsidR="00C35B85" w:rsidRPr="009B6C44" w:rsidRDefault="00C35B85" w:rsidP="00C35B85">
      <w:pPr>
        <w:ind w:firstLineChars="700" w:firstLine="1470"/>
        <w:rPr>
          <w:rFonts w:asciiTheme="minorEastAsia" w:hAnsiTheme="minorEastAsia"/>
        </w:rPr>
      </w:pPr>
      <w:proofErr w:type="spellStart"/>
      <w:r w:rsidRPr="009B6C44">
        <w:rPr>
          <w:rFonts w:asciiTheme="minorEastAsia" w:hAnsiTheme="minorEastAsia"/>
        </w:rPr>
        <w:t>NS</w:t>
      </w:r>
      <w:r w:rsidRPr="009B6C44">
        <w:rPr>
          <w:rFonts w:asciiTheme="minorEastAsia" w:hAnsiTheme="minorEastAsia" w:hint="eastAsia"/>
        </w:rPr>
        <w:t>String</w:t>
      </w:r>
      <w:proofErr w:type="spellEnd"/>
      <w:r w:rsidRPr="009B6C44">
        <w:rPr>
          <w:rFonts w:asciiTheme="minorEastAsia" w:hAnsiTheme="minorEastAsia"/>
        </w:rPr>
        <w:t>*</w:t>
      </w:r>
      <w:r w:rsidRPr="009B6C44">
        <w:rPr>
          <w:rFonts w:ascii="ＭＳ 明朝" w:hAnsi="ＭＳ 明朝" w:hint="eastAsia"/>
        </w:rPr>
        <w:t xml:space="preserve"> </w:t>
      </w:r>
      <w:proofErr w:type="spellStart"/>
      <w:r w:rsidRPr="009B6C44">
        <w:rPr>
          <w:rFonts w:ascii="ＭＳ 明朝" w:hAnsi="ＭＳ 明朝" w:hint="eastAsia"/>
        </w:rPr>
        <w:t>DetailErrorInfo</w:t>
      </w:r>
      <w:proofErr w:type="spellEnd"/>
      <w:r w:rsidRPr="009B6C44">
        <w:rPr>
          <w:rFonts w:asciiTheme="minorEastAsia" w:hAnsiTheme="minorEastAsia"/>
        </w:rPr>
        <w:t>;</w:t>
      </w:r>
    </w:p>
    <w:p w14:paraId="38CC7642" w14:textId="77777777" w:rsidR="00C35B85" w:rsidRPr="009B6C44" w:rsidRDefault="00C35B85" w:rsidP="00C35B85">
      <w:pPr>
        <w:rPr>
          <w:rFonts w:asciiTheme="minorEastAsia" w:hAnsiTheme="minorEastAsia"/>
        </w:rPr>
      </w:pPr>
    </w:p>
    <w:p w14:paraId="16E183FE" w14:textId="77777777" w:rsidR="003135AF" w:rsidRPr="009B6C44" w:rsidRDefault="003135AF" w:rsidP="003135AF">
      <w:pPr>
        <w:ind w:leftChars="675" w:left="1418"/>
      </w:pPr>
      <w:r w:rsidRPr="009B6C44">
        <w:rPr>
          <w:rFonts w:hint="eastAsia"/>
        </w:rPr>
        <w:t>説明</w:t>
      </w:r>
    </w:p>
    <w:p w14:paraId="64915BB9" w14:textId="77777777" w:rsidR="003135AF" w:rsidRPr="009B6C44" w:rsidRDefault="00C35B85" w:rsidP="003135AF">
      <w:pPr>
        <w:ind w:left="840" w:firstLineChars="400" w:firstLine="840"/>
        <w:rPr>
          <w:rFonts w:asciiTheme="minorEastAsia" w:hAnsiTheme="minorEastAsia"/>
        </w:rPr>
      </w:pPr>
      <w:r w:rsidRPr="009B6C44">
        <w:rPr>
          <w:rFonts w:ascii="ＭＳ 明朝" w:hAnsi="ＭＳ 明朝" w:hint="eastAsia"/>
        </w:rPr>
        <w:t>詳細エラー情報を取得する。</w:t>
      </w:r>
    </w:p>
    <w:p w14:paraId="3778A7BE" w14:textId="77777777" w:rsidR="00C35B85" w:rsidRPr="009B6C44" w:rsidRDefault="00C35B85" w:rsidP="003135AF">
      <w:pPr>
        <w:ind w:left="1680" w:hangingChars="800" w:hanging="1680"/>
      </w:pPr>
    </w:p>
    <w:p w14:paraId="2AC7EE34" w14:textId="77777777" w:rsidR="00C35B85" w:rsidRPr="009B6C44" w:rsidRDefault="00C35B85" w:rsidP="00C35B85">
      <w:pPr>
        <w:ind w:firstLineChars="700" w:firstLine="1470"/>
      </w:pPr>
      <w:r w:rsidRPr="009B6C44">
        <w:rPr>
          <w:rFonts w:hint="eastAsia"/>
        </w:rPr>
        <w:t>戻り値</w:t>
      </w:r>
    </w:p>
    <w:tbl>
      <w:tblPr>
        <w:tblW w:w="6924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88"/>
        <w:gridCol w:w="4536"/>
      </w:tblGrid>
      <w:tr w:rsidR="009B6C44" w:rsidRPr="009B6C44" w14:paraId="52435E8A" w14:textId="77777777" w:rsidTr="005C0D83">
        <w:trPr>
          <w:cantSplit/>
          <w:trHeight w:val="360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530A13FC" w14:textId="77777777" w:rsidR="00C35B85" w:rsidRPr="009B6C44" w:rsidRDefault="00C35B85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戻り値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44AD953F" w14:textId="77777777" w:rsidR="00C35B85" w:rsidRPr="009B6C44" w:rsidRDefault="00C35B85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説明</w:t>
            </w:r>
          </w:p>
        </w:tc>
      </w:tr>
      <w:tr w:rsidR="00C35B85" w:rsidRPr="009B6C44" w14:paraId="5B7E829F" w14:textId="77777777" w:rsidTr="005C0D83">
        <w:trPr>
          <w:cantSplit/>
          <w:trHeight w:val="360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7D8EA700" w14:textId="77777777" w:rsidR="00C35B85" w:rsidRPr="009B6C44" w:rsidRDefault="00C35B85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詳細エラー情報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64A9A727" w14:textId="77777777" w:rsidR="00C35B85" w:rsidRPr="009B6C44" w:rsidRDefault="00C35B85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エラー発生時の詳細な情報を取得する。</w:t>
            </w:r>
          </w:p>
        </w:tc>
      </w:tr>
    </w:tbl>
    <w:p w14:paraId="1F65E67B" w14:textId="77777777" w:rsidR="00C35B85" w:rsidRPr="009B6C44" w:rsidRDefault="00C35B85" w:rsidP="00C35B85"/>
    <w:p w14:paraId="2347B28F" w14:textId="77777777" w:rsidR="00C35B85" w:rsidRPr="009B6C44" w:rsidRDefault="00C35B85" w:rsidP="00C35B85">
      <w:r w:rsidRPr="009B6C44">
        <w:br w:type="page"/>
      </w:r>
    </w:p>
    <w:p w14:paraId="1099E26E" w14:textId="77777777" w:rsidR="00C35B85" w:rsidRPr="009B6C44" w:rsidRDefault="00C35B85" w:rsidP="00C35B85"/>
    <w:p w14:paraId="7A905E90" w14:textId="77777777" w:rsidR="00C35B85" w:rsidRPr="009B6C44" w:rsidRDefault="00C35B85" w:rsidP="003135AF">
      <w:pPr>
        <w:pStyle w:val="3"/>
      </w:pPr>
      <w:proofErr w:type="spellStart"/>
      <w:r w:rsidRPr="009B6C44">
        <w:t>RecordCount</w:t>
      </w:r>
      <w:proofErr w:type="spellEnd"/>
      <w:r w:rsidR="00C27108" w:rsidRPr="009B6C44">
        <w:rPr>
          <w:rFonts w:hint="eastAsia"/>
        </w:rPr>
        <w:t xml:space="preserve"> プロパティ</w:t>
      </w:r>
    </w:p>
    <w:p w14:paraId="0F88BAE5" w14:textId="77777777" w:rsidR="00C35B85" w:rsidRPr="009B6C44" w:rsidRDefault="00C35B85" w:rsidP="00C35B85">
      <w:pPr>
        <w:ind w:firstLineChars="700" w:firstLine="1470"/>
        <w:rPr>
          <w:rFonts w:asciiTheme="minorEastAsia" w:hAnsiTheme="minorEastAsia"/>
        </w:rPr>
      </w:pPr>
      <w:proofErr w:type="spellStart"/>
      <w:r w:rsidRPr="009B6C44">
        <w:rPr>
          <w:rFonts w:asciiTheme="minorEastAsia" w:hAnsiTheme="minorEastAsia"/>
        </w:rPr>
        <w:t>NS</w:t>
      </w:r>
      <w:r w:rsidRPr="009B6C44">
        <w:rPr>
          <w:rFonts w:asciiTheme="minorEastAsia" w:hAnsiTheme="minorEastAsia" w:hint="eastAsia"/>
        </w:rPr>
        <w:t>String</w:t>
      </w:r>
      <w:proofErr w:type="spellEnd"/>
      <w:r w:rsidRPr="009B6C44">
        <w:rPr>
          <w:rFonts w:asciiTheme="minorEastAsia" w:hAnsiTheme="minorEastAsia"/>
        </w:rPr>
        <w:t>*</w:t>
      </w:r>
      <w:r w:rsidRPr="009B6C44">
        <w:rPr>
          <w:rFonts w:ascii="ＭＳ 明朝" w:hAnsi="ＭＳ 明朝" w:hint="eastAsia"/>
        </w:rPr>
        <w:t xml:space="preserve"> </w:t>
      </w:r>
      <w:proofErr w:type="spellStart"/>
      <w:r w:rsidRPr="009B6C44">
        <w:rPr>
          <w:rFonts w:ascii="ＭＳ 明朝" w:hAnsi="ＭＳ 明朝"/>
        </w:rPr>
        <w:t>RecordCount</w:t>
      </w:r>
      <w:proofErr w:type="spellEnd"/>
      <w:r w:rsidRPr="009B6C44">
        <w:rPr>
          <w:rFonts w:asciiTheme="minorEastAsia" w:hAnsiTheme="minorEastAsia"/>
        </w:rPr>
        <w:t>;</w:t>
      </w:r>
    </w:p>
    <w:p w14:paraId="0B768AFB" w14:textId="77777777" w:rsidR="00C35B85" w:rsidRPr="009B6C44" w:rsidRDefault="00C35B85" w:rsidP="00C35B85">
      <w:pPr>
        <w:rPr>
          <w:rFonts w:asciiTheme="minorEastAsia" w:hAnsiTheme="minorEastAsia"/>
        </w:rPr>
      </w:pPr>
    </w:p>
    <w:p w14:paraId="5DBE83F7" w14:textId="77777777" w:rsidR="003135AF" w:rsidRPr="009B6C44" w:rsidRDefault="003135AF" w:rsidP="003135AF">
      <w:pPr>
        <w:ind w:leftChars="675" w:left="1418"/>
      </w:pPr>
      <w:r w:rsidRPr="009B6C44">
        <w:rPr>
          <w:rFonts w:hint="eastAsia"/>
        </w:rPr>
        <w:t>説明</w:t>
      </w:r>
    </w:p>
    <w:p w14:paraId="70D99130" w14:textId="77777777" w:rsidR="003135AF" w:rsidRPr="009B6C44" w:rsidRDefault="00C35B85" w:rsidP="003135AF">
      <w:pPr>
        <w:ind w:left="840" w:firstLineChars="400" w:firstLine="840"/>
        <w:rPr>
          <w:rFonts w:asciiTheme="minorEastAsia" w:hAnsiTheme="minorEastAsia"/>
        </w:rPr>
      </w:pPr>
      <w:r w:rsidRPr="009B6C44">
        <w:rPr>
          <w:rFonts w:ascii="ＭＳ 明朝" w:hAnsi="ＭＳ 明朝" w:hint="eastAsia"/>
        </w:rPr>
        <w:t>レコード数を取得する。</w:t>
      </w:r>
    </w:p>
    <w:p w14:paraId="65A3E54E" w14:textId="77777777" w:rsidR="00C35B85" w:rsidRPr="009B6C44" w:rsidRDefault="00C35B85" w:rsidP="003135AF">
      <w:pPr>
        <w:ind w:left="1680" w:hangingChars="800" w:hanging="1680"/>
      </w:pPr>
    </w:p>
    <w:p w14:paraId="5BA0DFBD" w14:textId="77777777" w:rsidR="00C35B85" w:rsidRPr="009B6C44" w:rsidRDefault="00C35B85" w:rsidP="00C35B85">
      <w:pPr>
        <w:ind w:firstLineChars="700" w:firstLine="1470"/>
      </w:pPr>
      <w:r w:rsidRPr="009B6C44">
        <w:rPr>
          <w:rFonts w:hint="eastAsia"/>
        </w:rPr>
        <w:t>戻り値</w:t>
      </w:r>
    </w:p>
    <w:tbl>
      <w:tblPr>
        <w:tblW w:w="6924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88"/>
        <w:gridCol w:w="4536"/>
      </w:tblGrid>
      <w:tr w:rsidR="009B6C44" w:rsidRPr="009B6C44" w14:paraId="5E1BEE6D" w14:textId="77777777" w:rsidTr="005C0D83">
        <w:trPr>
          <w:cantSplit/>
          <w:trHeight w:val="360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45B43FE9" w14:textId="77777777" w:rsidR="00C35B85" w:rsidRPr="009B6C44" w:rsidRDefault="00C35B85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戻り値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2F0496DA" w14:textId="77777777" w:rsidR="00C35B85" w:rsidRPr="009B6C44" w:rsidRDefault="00C35B85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説明</w:t>
            </w:r>
          </w:p>
        </w:tc>
      </w:tr>
      <w:tr w:rsidR="00C35B85" w:rsidRPr="009B6C44" w14:paraId="70892B2A" w14:textId="77777777" w:rsidTr="005C0D83">
        <w:trPr>
          <w:cantSplit/>
          <w:trHeight w:val="360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7096C581" w14:textId="77777777" w:rsidR="00C35B85" w:rsidRPr="009B6C44" w:rsidRDefault="00C35B85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レコード数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6323D402" w14:textId="77777777" w:rsidR="00C35B85" w:rsidRPr="009B6C44" w:rsidRDefault="00C35B85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レコード数を取得する。</w:t>
            </w:r>
          </w:p>
        </w:tc>
      </w:tr>
    </w:tbl>
    <w:p w14:paraId="5949CD50" w14:textId="77777777" w:rsidR="00C35B85" w:rsidRPr="009B6C44" w:rsidRDefault="00C35B85" w:rsidP="00C35B85"/>
    <w:p w14:paraId="7F5654FE" w14:textId="77777777" w:rsidR="00C35B85" w:rsidRPr="009B6C44" w:rsidRDefault="00C35B85" w:rsidP="003135AF">
      <w:pPr>
        <w:pStyle w:val="3"/>
      </w:pPr>
      <w:proofErr w:type="spellStart"/>
      <w:r w:rsidRPr="009B6C44">
        <w:t>ProcId</w:t>
      </w:r>
      <w:proofErr w:type="spellEnd"/>
      <w:r w:rsidR="007250FB" w:rsidRPr="009B6C44">
        <w:rPr>
          <w:rFonts w:hint="eastAsia"/>
        </w:rPr>
        <w:t xml:space="preserve"> プロパティ</w:t>
      </w:r>
    </w:p>
    <w:p w14:paraId="2E0799CC" w14:textId="77777777" w:rsidR="00C35B85" w:rsidRPr="009B6C44" w:rsidRDefault="00C35B85" w:rsidP="00C35B85">
      <w:pPr>
        <w:ind w:firstLineChars="700" w:firstLine="1470"/>
        <w:rPr>
          <w:rFonts w:asciiTheme="minorEastAsia" w:hAnsiTheme="minorEastAsia"/>
        </w:rPr>
      </w:pPr>
      <w:proofErr w:type="spellStart"/>
      <w:r w:rsidRPr="009B6C44">
        <w:rPr>
          <w:rFonts w:asciiTheme="minorEastAsia" w:hAnsiTheme="minorEastAsia"/>
        </w:rPr>
        <w:t>NS</w:t>
      </w:r>
      <w:r w:rsidRPr="009B6C44">
        <w:rPr>
          <w:rFonts w:asciiTheme="minorEastAsia" w:hAnsiTheme="minorEastAsia" w:hint="eastAsia"/>
        </w:rPr>
        <w:t>String</w:t>
      </w:r>
      <w:proofErr w:type="spellEnd"/>
      <w:r w:rsidRPr="009B6C44">
        <w:rPr>
          <w:rFonts w:asciiTheme="minorEastAsia" w:hAnsiTheme="minorEastAsia"/>
        </w:rPr>
        <w:t>*</w:t>
      </w:r>
      <w:r w:rsidRPr="009B6C44">
        <w:rPr>
          <w:rFonts w:ascii="ＭＳ 明朝" w:hAnsi="ＭＳ 明朝" w:hint="eastAsia"/>
        </w:rPr>
        <w:t xml:space="preserve"> </w:t>
      </w:r>
      <w:proofErr w:type="spellStart"/>
      <w:r w:rsidRPr="009B6C44">
        <w:rPr>
          <w:rFonts w:ascii="ＭＳ 明朝" w:hAnsi="ＭＳ 明朝"/>
        </w:rPr>
        <w:t>ProcId</w:t>
      </w:r>
      <w:proofErr w:type="spellEnd"/>
      <w:r w:rsidRPr="009B6C44">
        <w:rPr>
          <w:rFonts w:asciiTheme="minorEastAsia" w:hAnsiTheme="minorEastAsia"/>
        </w:rPr>
        <w:t>;</w:t>
      </w:r>
    </w:p>
    <w:p w14:paraId="74A3F4F5" w14:textId="77777777" w:rsidR="00C35B85" w:rsidRPr="009B6C44" w:rsidRDefault="00C35B85" w:rsidP="00C35B85"/>
    <w:p w14:paraId="50F950A4" w14:textId="77777777" w:rsidR="003135AF" w:rsidRPr="009B6C44" w:rsidRDefault="003135AF" w:rsidP="003135AF">
      <w:pPr>
        <w:ind w:leftChars="675" w:left="1418"/>
      </w:pPr>
      <w:r w:rsidRPr="009B6C44">
        <w:rPr>
          <w:rFonts w:hint="eastAsia"/>
        </w:rPr>
        <w:t>説明</w:t>
      </w:r>
    </w:p>
    <w:p w14:paraId="07978450" w14:textId="77777777" w:rsidR="003135AF" w:rsidRPr="009B6C44" w:rsidRDefault="00C35B85" w:rsidP="003135AF">
      <w:pPr>
        <w:ind w:left="840" w:firstLineChars="400" w:firstLine="840"/>
        <w:rPr>
          <w:rFonts w:asciiTheme="minorEastAsia" w:hAnsiTheme="minorEastAsia"/>
        </w:rPr>
      </w:pPr>
      <w:r w:rsidRPr="009B6C44">
        <w:rPr>
          <w:rFonts w:ascii="ＭＳ 明朝" w:hAnsi="ＭＳ 明朝" w:hint="eastAsia"/>
        </w:rPr>
        <w:t>手続きIDを取得する。</w:t>
      </w:r>
    </w:p>
    <w:p w14:paraId="5ABBB7A5" w14:textId="77777777" w:rsidR="00C35B85" w:rsidRPr="009B6C44" w:rsidRDefault="00C35B85" w:rsidP="003135AF">
      <w:pPr>
        <w:ind w:left="1680" w:hangingChars="800" w:hanging="1680"/>
      </w:pPr>
    </w:p>
    <w:p w14:paraId="6E8112D3" w14:textId="77777777" w:rsidR="00C35B85" w:rsidRPr="009B6C44" w:rsidRDefault="00C35B85" w:rsidP="00C35B85">
      <w:pPr>
        <w:ind w:firstLineChars="700" w:firstLine="1470"/>
      </w:pPr>
      <w:r w:rsidRPr="009B6C44">
        <w:rPr>
          <w:rFonts w:hint="eastAsia"/>
        </w:rPr>
        <w:t>戻り値</w:t>
      </w:r>
    </w:p>
    <w:tbl>
      <w:tblPr>
        <w:tblW w:w="6924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88"/>
        <w:gridCol w:w="4536"/>
      </w:tblGrid>
      <w:tr w:rsidR="009B6C44" w:rsidRPr="009B6C44" w14:paraId="132FB075" w14:textId="77777777" w:rsidTr="005C0D83">
        <w:trPr>
          <w:cantSplit/>
          <w:trHeight w:val="360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68BC1958" w14:textId="77777777" w:rsidR="00C35B85" w:rsidRPr="009B6C44" w:rsidRDefault="00C35B85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戻り値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13252601" w14:textId="77777777" w:rsidR="00C35B85" w:rsidRPr="009B6C44" w:rsidRDefault="00C35B85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説明</w:t>
            </w:r>
          </w:p>
        </w:tc>
      </w:tr>
      <w:tr w:rsidR="00C35B85" w:rsidRPr="009B6C44" w14:paraId="56B8821E" w14:textId="77777777" w:rsidTr="005C0D83">
        <w:trPr>
          <w:cantSplit/>
          <w:trHeight w:val="360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279145E8" w14:textId="77777777" w:rsidR="00C35B85" w:rsidRPr="009B6C44" w:rsidRDefault="00C35B85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手続きID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0B33A11D" w14:textId="77777777" w:rsidR="00C35B85" w:rsidRPr="009B6C44" w:rsidRDefault="00C35B85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手続きIDを取得する。</w:t>
            </w:r>
          </w:p>
        </w:tc>
      </w:tr>
    </w:tbl>
    <w:p w14:paraId="7F6495A8" w14:textId="77777777" w:rsidR="00C35B85" w:rsidRPr="009B6C44" w:rsidRDefault="00C35B85" w:rsidP="00C35B85"/>
    <w:p w14:paraId="50CE494A" w14:textId="77777777" w:rsidR="00C35B85" w:rsidRPr="009B6C44" w:rsidRDefault="00C35B85" w:rsidP="003135AF">
      <w:pPr>
        <w:pStyle w:val="3"/>
      </w:pPr>
      <w:proofErr w:type="spellStart"/>
      <w:r w:rsidRPr="009B6C44">
        <w:t>XtxData</w:t>
      </w:r>
      <w:proofErr w:type="spellEnd"/>
      <w:r w:rsidR="001C1AD6" w:rsidRPr="009B6C44">
        <w:rPr>
          <w:rFonts w:hint="eastAsia"/>
        </w:rPr>
        <w:t xml:space="preserve"> プロパティ</w:t>
      </w:r>
    </w:p>
    <w:p w14:paraId="14DE6E15" w14:textId="77777777" w:rsidR="00C35B85" w:rsidRPr="009B6C44" w:rsidRDefault="00C35B85" w:rsidP="00C35B85">
      <w:pPr>
        <w:ind w:firstLineChars="700" w:firstLine="1470"/>
        <w:rPr>
          <w:rFonts w:asciiTheme="minorEastAsia" w:hAnsiTheme="minorEastAsia"/>
        </w:rPr>
      </w:pPr>
      <w:proofErr w:type="spellStart"/>
      <w:r w:rsidRPr="009B6C44">
        <w:rPr>
          <w:rFonts w:asciiTheme="minorEastAsia" w:hAnsiTheme="minorEastAsia"/>
        </w:rPr>
        <w:t>NS</w:t>
      </w:r>
      <w:r w:rsidRPr="009B6C44">
        <w:rPr>
          <w:rFonts w:asciiTheme="minorEastAsia" w:hAnsiTheme="minorEastAsia" w:hint="eastAsia"/>
        </w:rPr>
        <w:t>String</w:t>
      </w:r>
      <w:proofErr w:type="spellEnd"/>
      <w:r w:rsidRPr="009B6C44">
        <w:rPr>
          <w:rFonts w:asciiTheme="minorEastAsia" w:hAnsiTheme="minorEastAsia"/>
        </w:rPr>
        <w:t>*</w:t>
      </w:r>
      <w:r w:rsidRPr="009B6C44">
        <w:rPr>
          <w:rFonts w:ascii="ＭＳ 明朝" w:hAnsi="ＭＳ 明朝" w:hint="eastAsia"/>
        </w:rPr>
        <w:t xml:space="preserve"> </w:t>
      </w:r>
      <w:proofErr w:type="spellStart"/>
      <w:r w:rsidRPr="009B6C44">
        <w:rPr>
          <w:rFonts w:ascii="ＭＳ 明朝" w:hAnsi="ＭＳ 明朝"/>
        </w:rPr>
        <w:t>XtxData</w:t>
      </w:r>
      <w:proofErr w:type="spellEnd"/>
      <w:r w:rsidRPr="009B6C44">
        <w:rPr>
          <w:rFonts w:asciiTheme="minorEastAsia" w:hAnsiTheme="minorEastAsia"/>
        </w:rPr>
        <w:t>;</w:t>
      </w:r>
    </w:p>
    <w:p w14:paraId="3431D912" w14:textId="77777777" w:rsidR="00C35B85" w:rsidRPr="009B6C44" w:rsidRDefault="00C35B85" w:rsidP="00C35B85"/>
    <w:p w14:paraId="77615F47" w14:textId="77777777" w:rsidR="003135AF" w:rsidRPr="009B6C44" w:rsidRDefault="003135AF" w:rsidP="003135AF">
      <w:pPr>
        <w:ind w:leftChars="675" w:left="1418"/>
      </w:pPr>
      <w:r w:rsidRPr="009B6C44">
        <w:rPr>
          <w:rFonts w:hint="eastAsia"/>
        </w:rPr>
        <w:t>説明</w:t>
      </w:r>
    </w:p>
    <w:p w14:paraId="6D911B87" w14:textId="77777777" w:rsidR="00C35B85" w:rsidRPr="009B6C44" w:rsidRDefault="00C35B85" w:rsidP="003135AF">
      <w:pPr>
        <w:ind w:left="840" w:firstLineChars="400" w:firstLine="840"/>
        <w:rPr>
          <w:rFonts w:ascii="ＭＳ 明朝" w:hAnsi="ＭＳ 明朝"/>
        </w:rPr>
      </w:pPr>
      <w:r w:rsidRPr="009B6C44">
        <w:rPr>
          <w:rFonts w:ascii="ＭＳ 明朝" w:hAnsi="ＭＳ 明朝" w:hint="eastAsia"/>
        </w:rPr>
        <w:t>変換後のXTXデータを取得する。</w:t>
      </w:r>
    </w:p>
    <w:p w14:paraId="72DA0A3E" w14:textId="77777777" w:rsidR="00C35B85" w:rsidRPr="009B6C44" w:rsidRDefault="00C35B85" w:rsidP="00C35B85"/>
    <w:p w14:paraId="31C7E4A2" w14:textId="77777777" w:rsidR="00C35B85" w:rsidRPr="009B6C44" w:rsidRDefault="00C35B85" w:rsidP="00C35B85">
      <w:pPr>
        <w:ind w:firstLineChars="700" w:firstLine="1470"/>
      </w:pPr>
      <w:r w:rsidRPr="009B6C44">
        <w:rPr>
          <w:rFonts w:hint="eastAsia"/>
        </w:rPr>
        <w:t>戻り値</w:t>
      </w:r>
    </w:p>
    <w:tbl>
      <w:tblPr>
        <w:tblW w:w="6924" w:type="dxa"/>
        <w:tblInd w:w="1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88"/>
        <w:gridCol w:w="4536"/>
      </w:tblGrid>
      <w:tr w:rsidR="009B6C44" w:rsidRPr="009B6C44" w14:paraId="5F68BF39" w14:textId="77777777" w:rsidTr="005C0D83">
        <w:trPr>
          <w:cantSplit/>
          <w:trHeight w:val="360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5C9AFB48" w14:textId="77777777" w:rsidR="00C35B85" w:rsidRPr="009B6C44" w:rsidRDefault="00C35B85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戻り値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40A6F098" w14:textId="77777777" w:rsidR="00C35B85" w:rsidRPr="009B6C44" w:rsidRDefault="00C35B85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説明</w:t>
            </w:r>
          </w:p>
        </w:tc>
      </w:tr>
      <w:tr w:rsidR="00C35B85" w:rsidRPr="009B6C44" w14:paraId="08F778A3" w14:textId="77777777" w:rsidTr="005C0D83">
        <w:trPr>
          <w:cantSplit/>
          <w:trHeight w:val="360"/>
        </w:trPr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</w:tcPr>
          <w:p w14:paraId="507CDCE6" w14:textId="77777777" w:rsidR="00C35B85" w:rsidRPr="009B6C44" w:rsidRDefault="00C35B85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XTXデータ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613352AC" w14:textId="77777777" w:rsidR="00C35B85" w:rsidRPr="009B6C44" w:rsidRDefault="00C35B85" w:rsidP="005C0D83">
            <w:pPr>
              <w:rPr>
                <w:rFonts w:ascii="ＭＳ 明朝" w:hAnsi="ＭＳ 明朝"/>
              </w:rPr>
            </w:pPr>
            <w:r w:rsidRPr="009B6C44">
              <w:rPr>
                <w:rFonts w:ascii="ＭＳ 明朝" w:hAnsi="ＭＳ 明朝" w:hint="eastAsia"/>
              </w:rPr>
              <w:t>変換後のXTXデータを取得する。</w:t>
            </w:r>
          </w:p>
        </w:tc>
      </w:tr>
    </w:tbl>
    <w:p w14:paraId="18DBCB20" w14:textId="77777777" w:rsidR="00FB69F2" w:rsidRPr="009B6C44" w:rsidRDefault="00FB69F2" w:rsidP="00C35B85"/>
    <w:p w14:paraId="430C5029" w14:textId="77777777" w:rsidR="00FC043E" w:rsidRPr="009B6C44" w:rsidRDefault="00FC043E" w:rsidP="00FC043E">
      <w:r w:rsidRPr="009B6C44">
        <w:br w:type="page"/>
      </w:r>
    </w:p>
    <w:p w14:paraId="4A6BFDF3" w14:textId="77777777" w:rsidR="00C54C2F" w:rsidRPr="009B6C44" w:rsidRDefault="00C54C2F" w:rsidP="00C35B85"/>
    <w:p w14:paraId="2BFA30F0" w14:textId="77777777" w:rsidR="005C79A9" w:rsidRPr="009B6C44" w:rsidRDefault="005C79A9" w:rsidP="005C79A9">
      <w:pPr>
        <w:pStyle w:val="af1"/>
        <w:jc w:val="center"/>
      </w:pPr>
      <w:r w:rsidRPr="009B6C44">
        <w:rPr>
          <w:rFonts w:hint="eastAsia"/>
        </w:rPr>
        <w:t>表</w:t>
      </w:r>
      <w:r w:rsidRPr="009B6C44">
        <w:rPr>
          <w:rFonts w:hint="eastAsia"/>
        </w:rPr>
        <w:t xml:space="preserve"> </w:t>
      </w:r>
      <w:r w:rsidR="00786186" w:rsidRPr="009B6C44">
        <w:fldChar w:fldCharType="begin"/>
      </w:r>
      <w:r w:rsidRPr="009B6C44">
        <w:instrText xml:space="preserve"> SEQ </w:instrText>
      </w:r>
      <w:r w:rsidRPr="009B6C44">
        <w:rPr>
          <w:rFonts w:hint="eastAsia"/>
        </w:rPr>
        <w:instrText>表</w:instrText>
      </w:r>
      <w:r w:rsidRPr="009B6C44">
        <w:rPr>
          <w:rFonts w:hint="eastAsia"/>
        </w:rPr>
        <w:instrText xml:space="preserve"> \* ARABIC</w:instrText>
      </w:r>
      <w:r w:rsidRPr="009B6C44">
        <w:instrText xml:space="preserve"> </w:instrText>
      </w:r>
      <w:r w:rsidR="00786186" w:rsidRPr="009B6C44">
        <w:fldChar w:fldCharType="separate"/>
      </w:r>
      <w:r w:rsidR="0040559F" w:rsidRPr="009B6C44">
        <w:rPr>
          <w:noProof/>
        </w:rPr>
        <w:t>1</w:t>
      </w:r>
      <w:r w:rsidR="00786186" w:rsidRPr="009B6C44">
        <w:fldChar w:fldCharType="end"/>
      </w:r>
      <w:bookmarkEnd w:id="2"/>
      <w:r w:rsidRPr="009B6C44">
        <w:rPr>
          <w:rFonts w:hint="eastAsia"/>
        </w:rPr>
        <w:t xml:space="preserve"> </w:t>
      </w:r>
      <w:r w:rsidRPr="009B6C44">
        <w:rPr>
          <w:rFonts w:hint="eastAsia"/>
        </w:rPr>
        <w:t>エラーコード</w:t>
      </w:r>
      <w:r w:rsidR="00E75260" w:rsidRPr="009B6C44">
        <w:rPr>
          <w:rFonts w:hint="eastAsia"/>
        </w:rPr>
        <w:t>（</w:t>
      </w:r>
      <w:r w:rsidR="00E75260" w:rsidRPr="009B6C44">
        <w:rPr>
          <w:rFonts w:hint="eastAsia"/>
        </w:rPr>
        <w:t>NISA</w:t>
      </w:r>
      <w:r w:rsidR="00E75260" w:rsidRPr="009B6C44">
        <w:rPr>
          <w:rFonts w:hint="eastAsia"/>
        </w:rPr>
        <w:t>に係る手続き用）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39"/>
        <w:gridCol w:w="6480"/>
      </w:tblGrid>
      <w:tr w:rsidR="009B6C44" w:rsidRPr="009B6C44" w14:paraId="653D8786" w14:textId="77777777" w:rsidTr="00F234D6">
        <w:trPr>
          <w:jc w:val="center"/>
        </w:trPr>
        <w:tc>
          <w:tcPr>
            <w:tcW w:w="1539" w:type="dxa"/>
          </w:tcPr>
          <w:p w14:paraId="383442FA" w14:textId="77777777" w:rsidR="005C79A9" w:rsidRPr="009B6C44" w:rsidRDefault="005C79A9" w:rsidP="00F234D6">
            <w:pPr>
              <w:snapToGrid w:val="0"/>
              <w:jc w:val="center"/>
              <w:rPr>
                <w:b/>
                <w:bCs/>
              </w:rPr>
            </w:pPr>
            <w:r w:rsidRPr="009B6C44">
              <w:rPr>
                <w:rFonts w:hint="eastAsia"/>
                <w:b/>
                <w:bCs/>
              </w:rPr>
              <w:t>コード</w:t>
            </w:r>
          </w:p>
        </w:tc>
        <w:tc>
          <w:tcPr>
            <w:tcW w:w="6480" w:type="dxa"/>
          </w:tcPr>
          <w:p w14:paraId="47FA37DA" w14:textId="77777777" w:rsidR="005C79A9" w:rsidRPr="009B6C44" w:rsidRDefault="005C79A9" w:rsidP="00F234D6">
            <w:pPr>
              <w:snapToGrid w:val="0"/>
              <w:jc w:val="center"/>
              <w:rPr>
                <w:b/>
                <w:bCs/>
              </w:rPr>
            </w:pPr>
            <w:r w:rsidRPr="009B6C44">
              <w:rPr>
                <w:rFonts w:hint="eastAsia"/>
                <w:b/>
                <w:bCs/>
              </w:rPr>
              <w:t>説明</w:t>
            </w:r>
          </w:p>
        </w:tc>
      </w:tr>
      <w:tr w:rsidR="009B6C44" w:rsidRPr="009B6C44" w14:paraId="19A2180E" w14:textId="77777777" w:rsidTr="00F234D6">
        <w:trPr>
          <w:jc w:val="center"/>
        </w:trPr>
        <w:tc>
          <w:tcPr>
            <w:tcW w:w="1539" w:type="dxa"/>
            <w:vAlign w:val="center"/>
          </w:tcPr>
          <w:p w14:paraId="04851E03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HE70001E</w:t>
            </w:r>
          </w:p>
        </w:tc>
        <w:tc>
          <w:tcPr>
            <w:tcW w:w="6480" w:type="dxa"/>
            <w:vAlign w:val="center"/>
          </w:tcPr>
          <w:p w14:paraId="01DD1603" w14:textId="77777777" w:rsidR="005C79A9" w:rsidRPr="009B6C44" w:rsidRDefault="005C79A9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値の入力がされていない。</w:t>
            </w:r>
          </w:p>
        </w:tc>
      </w:tr>
      <w:tr w:rsidR="009B6C44" w:rsidRPr="009B6C44" w14:paraId="4F1660F1" w14:textId="77777777" w:rsidTr="00F234D6">
        <w:trPr>
          <w:jc w:val="center"/>
        </w:trPr>
        <w:tc>
          <w:tcPr>
            <w:tcW w:w="1539" w:type="dxa"/>
            <w:vAlign w:val="center"/>
          </w:tcPr>
          <w:p w14:paraId="7A8195F2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HE70002E</w:t>
            </w:r>
          </w:p>
        </w:tc>
        <w:tc>
          <w:tcPr>
            <w:tcW w:w="6480" w:type="dxa"/>
            <w:vAlign w:val="center"/>
          </w:tcPr>
          <w:p w14:paraId="586252FC" w14:textId="77777777" w:rsidR="00663845" w:rsidRPr="009B6C44" w:rsidRDefault="00663845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局署名称に誤りがある。</w:t>
            </w:r>
          </w:p>
        </w:tc>
      </w:tr>
      <w:tr w:rsidR="009B6C44" w:rsidRPr="009B6C44" w14:paraId="2158A719" w14:textId="77777777" w:rsidTr="00F234D6">
        <w:trPr>
          <w:jc w:val="center"/>
        </w:trPr>
        <w:tc>
          <w:tcPr>
            <w:tcW w:w="1539" w:type="dxa"/>
            <w:vAlign w:val="center"/>
          </w:tcPr>
          <w:p w14:paraId="2891DDC3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HE70003E</w:t>
            </w:r>
          </w:p>
        </w:tc>
        <w:tc>
          <w:tcPr>
            <w:tcW w:w="6480" w:type="dxa"/>
            <w:vAlign w:val="center"/>
          </w:tcPr>
          <w:p w14:paraId="7EF53E01" w14:textId="77777777" w:rsidR="005C79A9" w:rsidRPr="009B6C44" w:rsidRDefault="005C79A9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全角カタカナ以外の文字が含まれている。</w:t>
            </w:r>
          </w:p>
        </w:tc>
      </w:tr>
      <w:tr w:rsidR="009B6C44" w:rsidRPr="009B6C44" w14:paraId="3706D76A" w14:textId="77777777" w:rsidTr="00F234D6">
        <w:trPr>
          <w:jc w:val="center"/>
        </w:trPr>
        <w:tc>
          <w:tcPr>
            <w:tcW w:w="1539" w:type="dxa"/>
            <w:vAlign w:val="center"/>
          </w:tcPr>
          <w:p w14:paraId="610F31F0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HE70004E</w:t>
            </w:r>
          </w:p>
        </w:tc>
        <w:tc>
          <w:tcPr>
            <w:tcW w:w="6480" w:type="dxa"/>
            <w:vAlign w:val="center"/>
          </w:tcPr>
          <w:p w14:paraId="1EFBA572" w14:textId="77777777" w:rsidR="005C79A9" w:rsidRPr="009B6C44" w:rsidRDefault="005C79A9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半角数字以外の文字が含まれている。</w:t>
            </w:r>
          </w:p>
        </w:tc>
      </w:tr>
      <w:tr w:rsidR="009B6C44" w:rsidRPr="009B6C44" w14:paraId="24E86CF2" w14:textId="77777777" w:rsidTr="00F234D6">
        <w:trPr>
          <w:jc w:val="center"/>
        </w:trPr>
        <w:tc>
          <w:tcPr>
            <w:tcW w:w="1539" w:type="dxa"/>
            <w:vAlign w:val="center"/>
          </w:tcPr>
          <w:p w14:paraId="1C82BE8C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HE70005E</w:t>
            </w:r>
          </w:p>
        </w:tc>
        <w:tc>
          <w:tcPr>
            <w:tcW w:w="6480" w:type="dxa"/>
            <w:vAlign w:val="center"/>
          </w:tcPr>
          <w:p w14:paraId="5ED4CDCF" w14:textId="77777777" w:rsidR="00337D47" w:rsidRPr="009B6C44" w:rsidRDefault="00337D47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入力が不要な項目である。</w:t>
            </w:r>
          </w:p>
        </w:tc>
      </w:tr>
      <w:tr w:rsidR="009B6C44" w:rsidRPr="009B6C44" w14:paraId="33E82C5E" w14:textId="77777777" w:rsidTr="00F234D6">
        <w:trPr>
          <w:jc w:val="center"/>
        </w:trPr>
        <w:tc>
          <w:tcPr>
            <w:tcW w:w="1539" w:type="dxa"/>
            <w:vAlign w:val="center"/>
          </w:tcPr>
          <w:p w14:paraId="03A8453A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HE70006E</w:t>
            </w:r>
          </w:p>
        </w:tc>
        <w:tc>
          <w:tcPr>
            <w:tcW w:w="6480" w:type="dxa"/>
            <w:vAlign w:val="center"/>
          </w:tcPr>
          <w:p w14:paraId="69747638" w14:textId="77777777" w:rsidR="005C79A9" w:rsidRPr="009B6C44" w:rsidRDefault="005C79A9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文字コード範囲外の文字が含まれている。</w:t>
            </w:r>
          </w:p>
        </w:tc>
      </w:tr>
      <w:tr w:rsidR="009B6C44" w:rsidRPr="009B6C44" w14:paraId="66DB2C63" w14:textId="77777777" w:rsidTr="00F234D6">
        <w:trPr>
          <w:jc w:val="center"/>
        </w:trPr>
        <w:tc>
          <w:tcPr>
            <w:tcW w:w="1539" w:type="dxa"/>
            <w:vAlign w:val="center"/>
          </w:tcPr>
          <w:p w14:paraId="6CFAECCF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HE70007E</w:t>
            </w:r>
          </w:p>
        </w:tc>
        <w:tc>
          <w:tcPr>
            <w:tcW w:w="6480" w:type="dxa"/>
            <w:vAlign w:val="center"/>
          </w:tcPr>
          <w:p w14:paraId="715BB928" w14:textId="77777777" w:rsidR="005C79A9" w:rsidRPr="009B6C44" w:rsidRDefault="005C79A9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入力された文字数に誤りがある。</w:t>
            </w:r>
          </w:p>
        </w:tc>
      </w:tr>
      <w:tr w:rsidR="009B6C44" w:rsidRPr="009B6C44" w14:paraId="37E3D44B" w14:textId="77777777" w:rsidTr="00F234D6">
        <w:trPr>
          <w:jc w:val="center"/>
        </w:trPr>
        <w:tc>
          <w:tcPr>
            <w:tcW w:w="1539" w:type="dxa"/>
            <w:vAlign w:val="center"/>
          </w:tcPr>
          <w:p w14:paraId="0142D1B9" w14:textId="77777777" w:rsidR="00B60052" w:rsidRPr="009B6C44" w:rsidRDefault="00B60052" w:rsidP="00F05EA8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HE70008E</w:t>
            </w:r>
          </w:p>
        </w:tc>
        <w:tc>
          <w:tcPr>
            <w:tcW w:w="6480" w:type="dxa"/>
            <w:vAlign w:val="center"/>
          </w:tcPr>
          <w:p w14:paraId="7B744E11" w14:textId="77777777" w:rsidR="00B60052" w:rsidRPr="009B6C44" w:rsidRDefault="00B60052" w:rsidP="00F05EA8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入力されたバイト数に誤りがある。</w:t>
            </w:r>
          </w:p>
        </w:tc>
      </w:tr>
      <w:tr w:rsidR="009B6C44" w:rsidRPr="009B6C44" w14:paraId="7106A66D" w14:textId="77777777" w:rsidTr="00F234D6">
        <w:trPr>
          <w:jc w:val="center"/>
        </w:trPr>
        <w:tc>
          <w:tcPr>
            <w:tcW w:w="1539" w:type="dxa"/>
            <w:vAlign w:val="center"/>
          </w:tcPr>
          <w:p w14:paraId="3A5418D7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HE70009E</w:t>
            </w:r>
          </w:p>
        </w:tc>
        <w:tc>
          <w:tcPr>
            <w:tcW w:w="6480" w:type="dxa"/>
            <w:vAlign w:val="center"/>
          </w:tcPr>
          <w:p w14:paraId="4749B08B" w14:textId="77777777" w:rsidR="005C79A9" w:rsidRPr="009B6C44" w:rsidRDefault="005C79A9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範囲外の値が入力されている。</w:t>
            </w:r>
          </w:p>
        </w:tc>
      </w:tr>
      <w:tr w:rsidR="009B6C44" w:rsidRPr="009B6C44" w14:paraId="241B18EC" w14:textId="77777777" w:rsidTr="00F234D6">
        <w:trPr>
          <w:jc w:val="center"/>
        </w:trPr>
        <w:tc>
          <w:tcPr>
            <w:tcW w:w="1539" w:type="dxa"/>
            <w:vAlign w:val="center"/>
          </w:tcPr>
          <w:p w14:paraId="272B8CF3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HE70010E</w:t>
            </w:r>
          </w:p>
        </w:tc>
        <w:tc>
          <w:tcPr>
            <w:tcW w:w="6480" w:type="dxa"/>
            <w:vAlign w:val="center"/>
          </w:tcPr>
          <w:p w14:paraId="4CCB08BD" w14:textId="77777777" w:rsidR="005C79A9" w:rsidRPr="009B6C44" w:rsidRDefault="005C79A9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入力内容に誤りがある。</w:t>
            </w:r>
          </w:p>
        </w:tc>
      </w:tr>
      <w:tr w:rsidR="009B6C44" w:rsidRPr="009B6C44" w14:paraId="5ACF1E10" w14:textId="77777777" w:rsidTr="00F234D6">
        <w:trPr>
          <w:jc w:val="center"/>
        </w:trPr>
        <w:tc>
          <w:tcPr>
            <w:tcW w:w="1539" w:type="dxa"/>
            <w:vAlign w:val="center"/>
          </w:tcPr>
          <w:p w14:paraId="3E97DC8B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HE70011E</w:t>
            </w:r>
          </w:p>
        </w:tc>
        <w:tc>
          <w:tcPr>
            <w:tcW w:w="6480" w:type="dxa"/>
            <w:vAlign w:val="center"/>
          </w:tcPr>
          <w:p w14:paraId="62F48CEC" w14:textId="77777777" w:rsidR="005C79A9" w:rsidRPr="009B6C44" w:rsidRDefault="005C79A9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局署番号に誤りがある。</w:t>
            </w:r>
          </w:p>
        </w:tc>
      </w:tr>
      <w:tr w:rsidR="009B6C44" w:rsidRPr="009B6C44" w14:paraId="376851DC" w14:textId="77777777" w:rsidTr="00F234D6">
        <w:trPr>
          <w:jc w:val="center"/>
        </w:trPr>
        <w:tc>
          <w:tcPr>
            <w:tcW w:w="1539" w:type="dxa"/>
            <w:vAlign w:val="center"/>
          </w:tcPr>
          <w:p w14:paraId="56C12DF8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HE70012E</w:t>
            </w:r>
          </w:p>
        </w:tc>
        <w:tc>
          <w:tcPr>
            <w:tcW w:w="6480" w:type="dxa"/>
            <w:vAlign w:val="center"/>
          </w:tcPr>
          <w:p w14:paraId="4C0D5AFC" w14:textId="77777777" w:rsidR="005C79A9" w:rsidRPr="009B6C44" w:rsidRDefault="005C79A9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実在しない日付が入力されている。</w:t>
            </w:r>
          </w:p>
        </w:tc>
      </w:tr>
      <w:tr w:rsidR="009B6C44" w:rsidRPr="009B6C44" w14:paraId="68AB7739" w14:textId="77777777" w:rsidTr="00F234D6">
        <w:trPr>
          <w:jc w:val="center"/>
        </w:trPr>
        <w:tc>
          <w:tcPr>
            <w:tcW w:w="1539" w:type="dxa"/>
            <w:vAlign w:val="center"/>
          </w:tcPr>
          <w:p w14:paraId="3819365F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HE70013E</w:t>
            </w:r>
          </w:p>
        </w:tc>
        <w:tc>
          <w:tcPr>
            <w:tcW w:w="6480" w:type="dxa"/>
            <w:vAlign w:val="center"/>
          </w:tcPr>
          <w:p w14:paraId="3A479EFF" w14:textId="77777777" w:rsidR="005C79A9" w:rsidRPr="009B6C44" w:rsidRDefault="005C79A9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指定されたファイルが存在しない。</w:t>
            </w:r>
          </w:p>
        </w:tc>
      </w:tr>
      <w:tr w:rsidR="009B6C44" w:rsidRPr="009B6C44" w14:paraId="559EFE02" w14:textId="77777777" w:rsidTr="00F234D6">
        <w:trPr>
          <w:jc w:val="center"/>
        </w:trPr>
        <w:tc>
          <w:tcPr>
            <w:tcW w:w="1539" w:type="dxa"/>
            <w:vAlign w:val="center"/>
          </w:tcPr>
          <w:p w14:paraId="1509B6B4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HE70014E</w:t>
            </w:r>
          </w:p>
        </w:tc>
        <w:tc>
          <w:tcPr>
            <w:tcW w:w="6480" w:type="dxa"/>
            <w:vAlign w:val="center"/>
          </w:tcPr>
          <w:p w14:paraId="30B2C792" w14:textId="77777777" w:rsidR="005C79A9" w:rsidRPr="009B6C44" w:rsidRDefault="005C79A9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指定されたファイルのアクセス権がない。</w:t>
            </w:r>
          </w:p>
        </w:tc>
      </w:tr>
      <w:tr w:rsidR="009B6C44" w:rsidRPr="009B6C44" w14:paraId="49063BB4" w14:textId="77777777" w:rsidTr="00F234D6">
        <w:trPr>
          <w:jc w:val="center"/>
        </w:trPr>
        <w:tc>
          <w:tcPr>
            <w:tcW w:w="1539" w:type="dxa"/>
            <w:vAlign w:val="center"/>
          </w:tcPr>
          <w:p w14:paraId="4F8387FD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HE70015E</w:t>
            </w:r>
          </w:p>
        </w:tc>
        <w:tc>
          <w:tcPr>
            <w:tcW w:w="6480" w:type="dxa"/>
            <w:vAlign w:val="center"/>
          </w:tcPr>
          <w:p w14:paraId="0404D905" w14:textId="77777777" w:rsidR="005C79A9" w:rsidRPr="009B6C44" w:rsidRDefault="005C79A9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指定されたファイルの拡張子に誤りがある。</w:t>
            </w:r>
          </w:p>
        </w:tc>
      </w:tr>
      <w:tr w:rsidR="009B6C44" w:rsidRPr="009B6C44" w14:paraId="1B839B01" w14:textId="77777777" w:rsidTr="00F234D6">
        <w:trPr>
          <w:jc w:val="center"/>
        </w:trPr>
        <w:tc>
          <w:tcPr>
            <w:tcW w:w="1539" w:type="dxa"/>
            <w:vAlign w:val="center"/>
          </w:tcPr>
          <w:p w14:paraId="0F2D4CA6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HE70016E</w:t>
            </w:r>
          </w:p>
        </w:tc>
        <w:tc>
          <w:tcPr>
            <w:tcW w:w="6480" w:type="dxa"/>
            <w:vAlign w:val="center"/>
          </w:tcPr>
          <w:p w14:paraId="57E23121" w14:textId="77777777" w:rsidR="005C79A9" w:rsidRPr="009B6C44" w:rsidRDefault="005C79A9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申告等データの作成に失敗した。</w:t>
            </w:r>
          </w:p>
        </w:tc>
      </w:tr>
      <w:tr w:rsidR="009B6C44" w:rsidRPr="009B6C44" w14:paraId="7585ED9E" w14:textId="77777777" w:rsidTr="00F234D6">
        <w:trPr>
          <w:jc w:val="center"/>
        </w:trPr>
        <w:tc>
          <w:tcPr>
            <w:tcW w:w="1539" w:type="dxa"/>
            <w:vAlign w:val="center"/>
          </w:tcPr>
          <w:p w14:paraId="22DE2AF0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HE70017E</w:t>
            </w:r>
          </w:p>
        </w:tc>
        <w:tc>
          <w:tcPr>
            <w:tcW w:w="6480" w:type="dxa"/>
            <w:vAlign w:val="center"/>
          </w:tcPr>
          <w:p w14:paraId="40220E28" w14:textId="77777777" w:rsidR="005C79A9" w:rsidRPr="009B6C44" w:rsidRDefault="005C79A9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詳細エラー情報が存在しない。</w:t>
            </w:r>
          </w:p>
        </w:tc>
      </w:tr>
      <w:tr w:rsidR="009B6C44" w:rsidRPr="009B6C44" w14:paraId="0F56F96E" w14:textId="77777777" w:rsidTr="00F234D6">
        <w:trPr>
          <w:jc w:val="center"/>
        </w:trPr>
        <w:tc>
          <w:tcPr>
            <w:tcW w:w="1539" w:type="dxa"/>
            <w:vAlign w:val="center"/>
          </w:tcPr>
          <w:p w14:paraId="2DF9C57A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HE70018E</w:t>
            </w:r>
          </w:p>
        </w:tc>
        <w:tc>
          <w:tcPr>
            <w:tcW w:w="6480" w:type="dxa"/>
            <w:vAlign w:val="center"/>
          </w:tcPr>
          <w:p w14:paraId="6219B58E" w14:textId="77777777" w:rsidR="005C79A9" w:rsidRPr="009B6C44" w:rsidRDefault="005C79A9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想定しないエラーが発生した。</w:t>
            </w:r>
          </w:p>
        </w:tc>
      </w:tr>
      <w:tr w:rsidR="009B6C44" w:rsidRPr="009B6C44" w14:paraId="341FFDFB" w14:textId="77777777" w:rsidTr="00F234D6">
        <w:trPr>
          <w:jc w:val="center"/>
        </w:trPr>
        <w:tc>
          <w:tcPr>
            <w:tcW w:w="1539" w:type="dxa"/>
            <w:vAlign w:val="center"/>
          </w:tcPr>
          <w:p w14:paraId="16ABB992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HE70019E</w:t>
            </w:r>
          </w:p>
        </w:tc>
        <w:tc>
          <w:tcPr>
            <w:tcW w:w="6480" w:type="dxa"/>
            <w:vAlign w:val="center"/>
          </w:tcPr>
          <w:p w14:paraId="54FAC9E3" w14:textId="77777777" w:rsidR="005C79A9" w:rsidRPr="009B6C44" w:rsidRDefault="005C79A9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CSVファイルのカラム数に誤りがある。</w:t>
            </w:r>
          </w:p>
        </w:tc>
      </w:tr>
      <w:tr w:rsidR="009B6C44" w:rsidRPr="009B6C44" w14:paraId="5BCB244F" w14:textId="77777777" w:rsidTr="00F234D6">
        <w:trPr>
          <w:jc w:val="center"/>
        </w:trPr>
        <w:tc>
          <w:tcPr>
            <w:tcW w:w="1539" w:type="dxa"/>
            <w:vAlign w:val="center"/>
          </w:tcPr>
          <w:p w14:paraId="4A5F4AF8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HE70020E</w:t>
            </w:r>
          </w:p>
        </w:tc>
        <w:tc>
          <w:tcPr>
            <w:tcW w:w="6480" w:type="dxa"/>
            <w:vAlign w:val="center"/>
          </w:tcPr>
          <w:p w14:paraId="44CBDC31" w14:textId="77777777" w:rsidR="005C79A9" w:rsidRPr="009B6C44" w:rsidRDefault="005C79A9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CSVファイルのレコード数が5000件を超えている。</w:t>
            </w:r>
          </w:p>
        </w:tc>
      </w:tr>
      <w:tr w:rsidR="009B6C44" w:rsidRPr="009B6C44" w14:paraId="1400D1DA" w14:textId="77777777" w:rsidTr="00F234D6">
        <w:trPr>
          <w:jc w:val="center"/>
        </w:trPr>
        <w:tc>
          <w:tcPr>
            <w:tcW w:w="1539" w:type="dxa"/>
            <w:vAlign w:val="center"/>
          </w:tcPr>
          <w:p w14:paraId="1B3CC2BE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HE70021E</w:t>
            </w:r>
          </w:p>
        </w:tc>
        <w:tc>
          <w:tcPr>
            <w:tcW w:w="6480" w:type="dxa"/>
            <w:vAlign w:val="center"/>
          </w:tcPr>
          <w:p w14:paraId="0507B6EA" w14:textId="77777777" w:rsidR="005C79A9" w:rsidRPr="009B6C44" w:rsidRDefault="005C79A9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CSVファイルに異なる申請区分の情報が含まれている。</w:t>
            </w:r>
          </w:p>
        </w:tc>
      </w:tr>
      <w:tr w:rsidR="009B6C44" w:rsidRPr="009B6C44" w14:paraId="0B28FB16" w14:textId="77777777" w:rsidTr="00F234D6">
        <w:trPr>
          <w:jc w:val="center"/>
        </w:trPr>
        <w:tc>
          <w:tcPr>
            <w:tcW w:w="1539" w:type="dxa"/>
            <w:vAlign w:val="center"/>
          </w:tcPr>
          <w:p w14:paraId="7E7F5D6D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HE70022E</w:t>
            </w:r>
          </w:p>
        </w:tc>
        <w:tc>
          <w:tcPr>
            <w:tcW w:w="6480" w:type="dxa"/>
            <w:vAlign w:val="center"/>
          </w:tcPr>
          <w:p w14:paraId="77301881" w14:textId="77777777" w:rsidR="005C79A9" w:rsidRPr="009B6C44" w:rsidRDefault="005C79A9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詳細エラー情報が2MBを超えている。</w:t>
            </w:r>
          </w:p>
        </w:tc>
      </w:tr>
      <w:tr w:rsidR="009B6C44" w:rsidRPr="009B6C44" w14:paraId="07EDFE2A" w14:textId="77777777" w:rsidTr="00F234D6">
        <w:trPr>
          <w:jc w:val="center"/>
        </w:trPr>
        <w:tc>
          <w:tcPr>
            <w:tcW w:w="1539" w:type="dxa"/>
            <w:vAlign w:val="center"/>
          </w:tcPr>
          <w:p w14:paraId="3E3535F6" w14:textId="77777777" w:rsidR="005C79A9" w:rsidRPr="009B6C44" w:rsidRDefault="005C79A9" w:rsidP="00F234D6">
            <w:pPr>
              <w:jc w:val="center"/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HE70023E</w:t>
            </w:r>
          </w:p>
        </w:tc>
        <w:tc>
          <w:tcPr>
            <w:tcW w:w="6480" w:type="dxa"/>
            <w:vAlign w:val="center"/>
          </w:tcPr>
          <w:p w14:paraId="1A63F656" w14:textId="77777777" w:rsidR="005C79A9" w:rsidRPr="009B6C44" w:rsidRDefault="005C79A9" w:rsidP="00F234D6">
            <w:pPr>
              <w:rPr>
                <w:rFonts w:ascii="ＭＳ 明朝" w:hAnsi="ＭＳ 明朝" w:cs="ＭＳ Ｐゴシック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申告等データのファイルサイズが10MBを超えている。</w:t>
            </w:r>
          </w:p>
        </w:tc>
      </w:tr>
      <w:tr w:rsidR="009B6C44" w:rsidRPr="009B6C44" w14:paraId="583A3CBE" w14:textId="77777777" w:rsidTr="000501C5">
        <w:trPr>
          <w:trHeight w:val="325"/>
          <w:jc w:val="center"/>
        </w:trPr>
        <w:tc>
          <w:tcPr>
            <w:tcW w:w="1539" w:type="dxa"/>
            <w:vAlign w:val="center"/>
          </w:tcPr>
          <w:p w14:paraId="503C3838" w14:textId="77777777" w:rsidR="005C79A9" w:rsidRPr="009B6C44" w:rsidRDefault="005C79A9" w:rsidP="00F234D6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HE70024E</w:t>
            </w:r>
          </w:p>
        </w:tc>
        <w:tc>
          <w:tcPr>
            <w:tcW w:w="6480" w:type="dxa"/>
            <w:vAlign w:val="center"/>
          </w:tcPr>
          <w:p w14:paraId="3145A791" w14:textId="77777777" w:rsidR="000501C5" w:rsidRPr="009B6C44" w:rsidRDefault="005C79A9" w:rsidP="00F234D6">
            <w:pPr>
              <w:rPr>
                <w:rFonts w:ascii="ＭＳ 明朝" w:hAnsi="ＭＳ 明朝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CSVファイル</w:t>
            </w:r>
            <w:r w:rsidR="00755623" w:rsidRPr="009B6C44">
              <w:rPr>
                <w:rFonts w:ascii="ＭＳ 明朝" w:hAnsi="ＭＳ 明朝" w:hint="eastAsia"/>
                <w:sz w:val="20"/>
                <w:szCs w:val="20"/>
              </w:rPr>
              <w:t>が空</w:t>
            </w:r>
            <w:r w:rsidRPr="009B6C44">
              <w:rPr>
                <w:rFonts w:ascii="ＭＳ 明朝" w:hAnsi="ＭＳ 明朝" w:hint="eastAsia"/>
                <w:sz w:val="20"/>
                <w:szCs w:val="20"/>
              </w:rPr>
              <w:t>である。</w:t>
            </w:r>
          </w:p>
        </w:tc>
      </w:tr>
      <w:tr w:rsidR="000501C5" w:rsidRPr="009B6C44" w14:paraId="20B401AE" w14:textId="77777777" w:rsidTr="002952E3">
        <w:trPr>
          <w:trHeight w:val="217"/>
          <w:jc w:val="center"/>
        </w:trPr>
        <w:tc>
          <w:tcPr>
            <w:tcW w:w="1539" w:type="dxa"/>
            <w:vAlign w:val="center"/>
          </w:tcPr>
          <w:p w14:paraId="4D392169" w14:textId="77777777" w:rsidR="000501C5" w:rsidRPr="009B6C44" w:rsidRDefault="000501C5" w:rsidP="00F234D6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009B6C44">
              <w:rPr>
                <w:rFonts w:ascii="ＭＳ 明朝" w:hAnsi="ＭＳ 明朝"/>
                <w:sz w:val="20"/>
                <w:szCs w:val="20"/>
              </w:rPr>
              <w:t>HE70025E</w:t>
            </w:r>
          </w:p>
        </w:tc>
        <w:tc>
          <w:tcPr>
            <w:tcW w:w="6480" w:type="dxa"/>
            <w:vAlign w:val="center"/>
          </w:tcPr>
          <w:p w14:paraId="23C39190" w14:textId="77777777" w:rsidR="000501C5" w:rsidRPr="009B6C44" w:rsidRDefault="000501C5" w:rsidP="00F234D6">
            <w:pPr>
              <w:rPr>
                <w:rFonts w:ascii="ＭＳ 明朝" w:hAnsi="ＭＳ 明朝"/>
                <w:sz w:val="20"/>
                <w:szCs w:val="20"/>
              </w:rPr>
            </w:pPr>
            <w:r w:rsidRPr="009B6C44">
              <w:rPr>
                <w:rFonts w:ascii="ＭＳ 明朝" w:hAnsi="ＭＳ 明朝" w:hint="eastAsia"/>
                <w:sz w:val="20"/>
                <w:szCs w:val="20"/>
              </w:rPr>
              <w:t>指定された日付の関連性に誤りがある。</w:t>
            </w:r>
          </w:p>
        </w:tc>
      </w:tr>
    </w:tbl>
    <w:p w14:paraId="34B124D0" w14:textId="77777777" w:rsidR="00E75260" w:rsidRPr="009B6C44" w:rsidRDefault="00E75260" w:rsidP="00C52F0E"/>
    <w:p w14:paraId="0ADE06AC" w14:textId="77777777" w:rsidR="00E75260" w:rsidRPr="009B6C44" w:rsidRDefault="00E75260" w:rsidP="00E75260">
      <w:pPr>
        <w:pStyle w:val="10"/>
      </w:pPr>
      <w:r w:rsidRPr="009B6C44">
        <w:br w:type="page"/>
      </w:r>
    </w:p>
    <w:p w14:paraId="02B2B66D" w14:textId="77777777" w:rsidR="00E75260" w:rsidRPr="009B6C44" w:rsidRDefault="00E75260" w:rsidP="00E75260">
      <w:pPr>
        <w:pStyle w:val="af1"/>
        <w:jc w:val="center"/>
      </w:pPr>
      <w:r w:rsidRPr="009B6C44">
        <w:rPr>
          <w:rFonts w:hint="eastAsia"/>
        </w:rPr>
        <w:lastRenderedPageBreak/>
        <w:t>表</w:t>
      </w:r>
      <w:r w:rsidRPr="009B6C44">
        <w:rPr>
          <w:rFonts w:hint="eastAsia"/>
        </w:rPr>
        <w:t xml:space="preserve"> 2 </w:t>
      </w:r>
      <w:r w:rsidRPr="009B6C44">
        <w:rPr>
          <w:rFonts w:hint="eastAsia"/>
        </w:rPr>
        <w:t>エラーコード（金融機関申請等）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39"/>
        <w:gridCol w:w="6480"/>
      </w:tblGrid>
      <w:tr w:rsidR="009B6C44" w:rsidRPr="009B6C44" w14:paraId="6B2D418A" w14:textId="77777777" w:rsidTr="00084645">
        <w:trPr>
          <w:jc w:val="center"/>
        </w:trPr>
        <w:tc>
          <w:tcPr>
            <w:tcW w:w="1539" w:type="dxa"/>
          </w:tcPr>
          <w:p w14:paraId="1D0D2115" w14:textId="77777777" w:rsidR="00E75260" w:rsidRPr="009B6C44" w:rsidRDefault="00E75260" w:rsidP="00E75260">
            <w:pPr>
              <w:snapToGrid w:val="0"/>
              <w:jc w:val="center"/>
              <w:rPr>
                <w:b/>
                <w:bCs/>
              </w:rPr>
            </w:pPr>
            <w:r w:rsidRPr="009B6C44">
              <w:rPr>
                <w:rFonts w:hint="eastAsia"/>
                <w:b/>
                <w:bCs/>
              </w:rPr>
              <w:t>コード</w:t>
            </w:r>
          </w:p>
        </w:tc>
        <w:tc>
          <w:tcPr>
            <w:tcW w:w="6480" w:type="dxa"/>
          </w:tcPr>
          <w:p w14:paraId="1BBADFED" w14:textId="77777777" w:rsidR="00E75260" w:rsidRPr="009B6C44" w:rsidRDefault="00E75260" w:rsidP="00E75260">
            <w:pPr>
              <w:snapToGrid w:val="0"/>
              <w:jc w:val="center"/>
              <w:rPr>
                <w:b/>
                <w:bCs/>
              </w:rPr>
            </w:pPr>
            <w:r w:rsidRPr="009B6C44">
              <w:rPr>
                <w:rFonts w:hint="eastAsia"/>
                <w:b/>
                <w:bCs/>
              </w:rPr>
              <w:t>説明</w:t>
            </w:r>
          </w:p>
        </w:tc>
      </w:tr>
      <w:tr w:rsidR="009B6C44" w:rsidRPr="009B6C44" w14:paraId="21B73B34" w14:textId="77777777" w:rsidTr="00084645">
        <w:trPr>
          <w:jc w:val="center"/>
        </w:trPr>
        <w:tc>
          <w:tcPr>
            <w:tcW w:w="1539" w:type="dxa"/>
            <w:vAlign w:val="center"/>
          </w:tcPr>
          <w:p w14:paraId="42383F0C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HE70001E</w:t>
            </w:r>
          </w:p>
        </w:tc>
        <w:tc>
          <w:tcPr>
            <w:tcW w:w="6480" w:type="dxa"/>
            <w:vAlign w:val="center"/>
          </w:tcPr>
          <w:p w14:paraId="02D78934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値の入力がされていない。</w:t>
            </w:r>
          </w:p>
        </w:tc>
      </w:tr>
      <w:tr w:rsidR="009B6C44" w:rsidRPr="009B6C44" w14:paraId="35D14EA2" w14:textId="77777777" w:rsidTr="00084645">
        <w:trPr>
          <w:jc w:val="center"/>
        </w:trPr>
        <w:tc>
          <w:tcPr>
            <w:tcW w:w="1539" w:type="dxa"/>
            <w:vAlign w:val="center"/>
          </w:tcPr>
          <w:p w14:paraId="0D66ECEC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HE70003E</w:t>
            </w:r>
          </w:p>
        </w:tc>
        <w:tc>
          <w:tcPr>
            <w:tcW w:w="6480" w:type="dxa"/>
            <w:vAlign w:val="center"/>
          </w:tcPr>
          <w:p w14:paraId="409BD899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全角カタカナ以外の文字が含まれている。</w:t>
            </w:r>
          </w:p>
        </w:tc>
      </w:tr>
      <w:tr w:rsidR="009B6C44" w:rsidRPr="009B6C44" w14:paraId="505771DF" w14:textId="77777777" w:rsidTr="00084645">
        <w:trPr>
          <w:jc w:val="center"/>
        </w:trPr>
        <w:tc>
          <w:tcPr>
            <w:tcW w:w="1539" w:type="dxa"/>
            <w:vAlign w:val="center"/>
          </w:tcPr>
          <w:p w14:paraId="39C269A7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HE70004E</w:t>
            </w:r>
          </w:p>
        </w:tc>
        <w:tc>
          <w:tcPr>
            <w:tcW w:w="6480" w:type="dxa"/>
            <w:vAlign w:val="center"/>
          </w:tcPr>
          <w:p w14:paraId="725C0C79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半角数字以外の文字が含まれている。</w:t>
            </w:r>
          </w:p>
        </w:tc>
      </w:tr>
      <w:tr w:rsidR="009B6C44" w:rsidRPr="009B6C44" w14:paraId="7BA0C309" w14:textId="77777777" w:rsidTr="00084645">
        <w:trPr>
          <w:jc w:val="center"/>
        </w:trPr>
        <w:tc>
          <w:tcPr>
            <w:tcW w:w="1539" w:type="dxa"/>
            <w:vAlign w:val="center"/>
          </w:tcPr>
          <w:p w14:paraId="45B851DA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HE70006E</w:t>
            </w:r>
          </w:p>
        </w:tc>
        <w:tc>
          <w:tcPr>
            <w:tcW w:w="6480" w:type="dxa"/>
            <w:vAlign w:val="center"/>
          </w:tcPr>
          <w:p w14:paraId="4B28E9DE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文字コード範囲外の文字が含まれている。</w:t>
            </w:r>
          </w:p>
        </w:tc>
      </w:tr>
      <w:tr w:rsidR="009B6C44" w:rsidRPr="009B6C44" w14:paraId="4147D3D3" w14:textId="77777777" w:rsidTr="00084645">
        <w:trPr>
          <w:jc w:val="center"/>
        </w:trPr>
        <w:tc>
          <w:tcPr>
            <w:tcW w:w="1539" w:type="dxa"/>
            <w:vAlign w:val="center"/>
          </w:tcPr>
          <w:p w14:paraId="616724DB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HE70007E</w:t>
            </w:r>
          </w:p>
        </w:tc>
        <w:tc>
          <w:tcPr>
            <w:tcW w:w="6480" w:type="dxa"/>
            <w:vAlign w:val="center"/>
          </w:tcPr>
          <w:p w14:paraId="4CFDD7AD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入力された文字数に誤りがある。</w:t>
            </w:r>
          </w:p>
        </w:tc>
      </w:tr>
      <w:tr w:rsidR="009B6C44" w:rsidRPr="009B6C44" w14:paraId="26D02E87" w14:textId="77777777" w:rsidTr="00084645">
        <w:trPr>
          <w:jc w:val="center"/>
        </w:trPr>
        <w:tc>
          <w:tcPr>
            <w:tcW w:w="1539" w:type="dxa"/>
            <w:vAlign w:val="center"/>
          </w:tcPr>
          <w:p w14:paraId="7B962688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HE70008E</w:t>
            </w:r>
          </w:p>
        </w:tc>
        <w:tc>
          <w:tcPr>
            <w:tcW w:w="6480" w:type="dxa"/>
            <w:vAlign w:val="center"/>
          </w:tcPr>
          <w:p w14:paraId="4A512A4A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入力されたバイト数に誤りがある。</w:t>
            </w:r>
          </w:p>
        </w:tc>
      </w:tr>
      <w:tr w:rsidR="009B6C44" w:rsidRPr="009B6C44" w14:paraId="01A835DD" w14:textId="77777777" w:rsidTr="00084645">
        <w:trPr>
          <w:jc w:val="center"/>
        </w:trPr>
        <w:tc>
          <w:tcPr>
            <w:tcW w:w="1539" w:type="dxa"/>
            <w:vAlign w:val="center"/>
          </w:tcPr>
          <w:p w14:paraId="1B95BC20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HE70009E</w:t>
            </w:r>
          </w:p>
        </w:tc>
        <w:tc>
          <w:tcPr>
            <w:tcW w:w="6480" w:type="dxa"/>
            <w:vAlign w:val="center"/>
          </w:tcPr>
          <w:p w14:paraId="5A5ECB40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範囲外の値が入力されている。</w:t>
            </w:r>
          </w:p>
        </w:tc>
      </w:tr>
      <w:tr w:rsidR="009B6C44" w:rsidRPr="009B6C44" w14:paraId="78F14F29" w14:textId="77777777" w:rsidTr="00084645">
        <w:trPr>
          <w:jc w:val="center"/>
        </w:trPr>
        <w:tc>
          <w:tcPr>
            <w:tcW w:w="1539" w:type="dxa"/>
            <w:vAlign w:val="center"/>
          </w:tcPr>
          <w:p w14:paraId="2D270A12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HE70010E</w:t>
            </w:r>
          </w:p>
        </w:tc>
        <w:tc>
          <w:tcPr>
            <w:tcW w:w="6480" w:type="dxa"/>
            <w:vAlign w:val="center"/>
          </w:tcPr>
          <w:p w14:paraId="4DBA2384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入力内容に誤りがある。</w:t>
            </w:r>
          </w:p>
        </w:tc>
      </w:tr>
      <w:tr w:rsidR="009B6C44" w:rsidRPr="009B6C44" w14:paraId="42E88274" w14:textId="77777777" w:rsidTr="00084645">
        <w:trPr>
          <w:jc w:val="center"/>
        </w:trPr>
        <w:tc>
          <w:tcPr>
            <w:tcW w:w="1539" w:type="dxa"/>
            <w:vAlign w:val="center"/>
          </w:tcPr>
          <w:p w14:paraId="5C76D613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HE70011E</w:t>
            </w:r>
          </w:p>
        </w:tc>
        <w:tc>
          <w:tcPr>
            <w:tcW w:w="6480" w:type="dxa"/>
            <w:vAlign w:val="center"/>
          </w:tcPr>
          <w:p w14:paraId="55FF6C3F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局署番号に誤りがある。</w:t>
            </w:r>
          </w:p>
        </w:tc>
      </w:tr>
      <w:tr w:rsidR="009B6C44" w:rsidRPr="009B6C44" w14:paraId="554951AD" w14:textId="77777777" w:rsidTr="00084645">
        <w:trPr>
          <w:jc w:val="center"/>
        </w:trPr>
        <w:tc>
          <w:tcPr>
            <w:tcW w:w="1539" w:type="dxa"/>
            <w:vAlign w:val="center"/>
          </w:tcPr>
          <w:p w14:paraId="6CE1869C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HE70012E</w:t>
            </w:r>
          </w:p>
        </w:tc>
        <w:tc>
          <w:tcPr>
            <w:tcW w:w="6480" w:type="dxa"/>
            <w:vAlign w:val="center"/>
          </w:tcPr>
          <w:p w14:paraId="22F61326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実在しない日付が入力されている。</w:t>
            </w:r>
          </w:p>
        </w:tc>
      </w:tr>
      <w:tr w:rsidR="009B6C44" w:rsidRPr="009B6C44" w14:paraId="710287AE" w14:textId="77777777" w:rsidTr="00084645">
        <w:trPr>
          <w:jc w:val="center"/>
        </w:trPr>
        <w:tc>
          <w:tcPr>
            <w:tcW w:w="1539" w:type="dxa"/>
            <w:vAlign w:val="center"/>
          </w:tcPr>
          <w:p w14:paraId="78CF2E83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HE70013E</w:t>
            </w:r>
          </w:p>
        </w:tc>
        <w:tc>
          <w:tcPr>
            <w:tcW w:w="6480" w:type="dxa"/>
            <w:vAlign w:val="center"/>
          </w:tcPr>
          <w:p w14:paraId="3F386189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指定されたファイルが存在しない。</w:t>
            </w:r>
          </w:p>
        </w:tc>
      </w:tr>
      <w:tr w:rsidR="009B6C44" w:rsidRPr="009B6C44" w14:paraId="3080569A" w14:textId="77777777" w:rsidTr="00084645">
        <w:trPr>
          <w:jc w:val="center"/>
        </w:trPr>
        <w:tc>
          <w:tcPr>
            <w:tcW w:w="1539" w:type="dxa"/>
            <w:vAlign w:val="center"/>
          </w:tcPr>
          <w:p w14:paraId="091BFFEC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HE70014E</w:t>
            </w:r>
          </w:p>
        </w:tc>
        <w:tc>
          <w:tcPr>
            <w:tcW w:w="6480" w:type="dxa"/>
            <w:vAlign w:val="center"/>
          </w:tcPr>
          <w:p w14:paraId="1235AED2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指定されたファイルのアクセス権がない。</w:t>
            </w:r>
          </w:p>
        </w:tc>
      </w:tr>
      <w:tr w:rsidR="009B6C44" w:rsidRPr="009B6C44" w14:paraId="6E319637" w14:textId="77777777" w:rsidTr="00084645">
        <w:trPr>
          <w:jc w:val="center"/>
        </w:trPr>
        <w:tc>
          <w:tcPr>
            <w:tcW w:w="1539" w:type="dxa"/>
            <w:vAlign w:val="center"/>
          </w:tcPr>
          <w:p w14:paraId="46872125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HE70015E</w:t>
            </w:r>
          </w:p>
        </w:tc>
        <w:tc>
          <w:tcPr>
            <w:tcW w:w="6480" w:type="dxa"/>
            <w:vAlign w:val="center"/>
          </w:tcPr>
          <w:p w14:paraId="490F620E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指定されたファイルの拡張子に誤りがある。</w:t>
            </w:r>
          </w:p>
        </w:tc>
      </w:tr>
      <w:tr w:rsidR="009B6C44" w:rsidRPr="009B6C44" w14:paraId="0F91BD31" w14:textId="77777777" w:rsidTr="00084645">
        <w:trPr>
          <w:jc w:val="center"/>
        </w:trPr>
        <w:tc>
          <w:tcPr>
            <w:tcW w:w="1539" w:type="dxa"/>
            <w:vAlign w:val="center"/>
          </w:tcPr>
          <w:p w14:paraId="7F5CA1BB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HE70016E</w:t>
            </w:r>
          </w:p>
        </w:tc>
        <w:tc>
          <w:tcPr>
            <w:tcW w:w="6480" w:type="dxa"/>
            <w:vAlign w:val="center"/>
          </w:tcPr>
          <w:p w14:paraId="1FB5768D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申告等データの作成に失敗した。</w:t>
            </w:r>
          </w:p>
        </w:tc>
      </w:tr>
      <w:tr w:rsidR="009B6C44" w:rsidRPr="009B6C44" w14:paraId="72E66D7B" w14:textId="77777777" w:rsidTr="00084645">
        <w:trPr>
          <w:jc w:val="center"/>
        </w:trPr>
        <w:tc>
          <w:tcPr>
            <w:tcW w:w="1539" w:type="dxa"/>
            <w:vAlign w:val="center"/>
          </w:tcPr>
          <w:p w14:paraId="6513BC97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HE70017E</w:t>
            </w:r>
          </w:p>
        </w:tc>
        <w:tc>
          <w:tcPr>
            <w:tcW w:w="6480" w:type="dxa"/>
            <w:vAlign w:val="center"/>
          </w:tcPr>
          <w:p w14:paraId="4136EB1C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詳細エラー情報が存在しない。</w:t>
            </w:r>
          </w:p>
        </w:tc>
      </w:tr>
      <w:tr w:rsidR="009B6C44" w:rsidRPr="009B6C44" w14:paraId="5C99E138" w14:textId="77777777" w:rsidTr="00084645">
        <w:trPr>
          <w:jc w:val="center"/>
        </w:trPr>
        <w:tc>
          <w:tcPr>
            <w:tcW w:w="1539" w:type="dxa"/>
            <w:vAlign w:val="center"/>
          </w:tcPr>
          <w:p w14:paraId="0D02FF7F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HE70018E</w:t>
            </w:r>
          </w:p>
        </w:tc>
        <w:tc>
          <w:tcPr>
            <w:tcW w:w="6480" w:type="dxa"/>
            <w:vAlign w:val="center"/>
          </w:tcPr>
          <w:p w14:paraId="47106FB2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想定しないエラーが発生した。</w:t>
            </w:r>
          </w:p>
        </w:tc>
      </w:tr>
      <w:tr w:rsidR="009B6C44" w:rsidRPr="009B6C44" w14:paraId="7C228800" w14:textId="77777777" w:rsidTr="00084645">
        <w:trPr>
          <w:jc w:val="center"/>
        </w:trPr>
        <w:tc>
          <w:tcPr>
            <w:tcW w:w="1539" w:type="dxa"/>
            <w:vAlign w:val="center"/>
          </w:tcPr>
          <w:p w14:paraId="16620E38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HE70019E</w:t>
            </w:r>
          </w:p>
        </w:tc>
        <w:tc>
          <w:tcPr>
            <w:tcW w:w="6480" w:type="dxa"/>
            <w:vAlign w:val="center"/>
          </w:tcPr>
          <w:p w14:paraId="4AC82AE6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CSVファイルのカラム数に誤りがある。</w:t>
            </w:r>
          </w:p>
        </w:tc>
      </w:tr>
      <w:tr w:rsidR="009B6C44" w:rsidRPr="009B6C44" w14:paraId="08F6257F" w14:textId="77777777" w:rsidTr="00084645">
        <w:trPr>
          <w:jc w:val="center"/>
        </w:trPr>
        <w:tc>
          <w:tcPr>
            <w:tcW w:w="1539" w:type="dxa"/>
            <w:vAlign w:val="center"/>
          </w:tcPr>
          <w:p w14:paraId="53C86F05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HE70021E</w:t>
            </w:r>
          </w:p>
        </w:tc>
        <w:tc>
          <w:tcPr>
            <w:tcW w:w="6480" w:type="dxa"/>
            <w:vAlign w:val="center"/>
          </w:tcPr>
          <w:p w14:paraId="4B57F8F1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CSVファイルに異なる申請区分の情報が含まれている。</w:t>
            </w:r>
          </w:p>
        </w:tc>
      </w:tr>
      <w:tr w:rsidR="009B6C44" w:rsidRPr="009B6C44" w14:paraId="6B5E145E" w14:textId="77777777" w:rsidTr="00084645">
        <w:trPr>
          <w:jc w:val="center"/>
        </w:trPr>
        <w:tc>
          <w:tcPr>
            <w:tcW w:w="1539" w:type="dxa"/>
            <w:vAlign w:val="center"/>
          </w:tcPr>
          <w:p w14:paraId="66093AD9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HE70022E</w:t>
            </w:r>
          </w:p>
        </w:tc>
        <w:tc>
          <w:tcPr>
            <w:tcW w:w="6480" w:type="dxa"/>
            <w:vAlign w:val="center"/>
          </w:tcPr>
          <w:p w14:paraId="0B237C23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詳細エラー情報が</w:t>
            </w:r>
            <w:r w:rsidRPr="009B6C44">
              <w:t>100,000件を超えています。</w:t>
            </w:r>
          </w:p>
        </w:tc>
      </w:tr>
      <w:tr w:rsidR="009B6C44" w:rsidRPr="009B6C44" w14:paraId="7C3EF650" w14:textId="77777777" w:rsidTr="00084645">
        <w:trPr>
          <w:jc w:val="center"/>
        </w:trPr>
        <w:tc>
          <w:tcPr>
            <w:tcW w:w="1539" w:type="dxa"/>
            <w:vAlign w:val="center"/>
          </w:tcPr>
          <w:p w14:paraId="13404932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HE70023E</w:t>
            </w:r>
          </w:p>
        </w:tc>
        <w:tc>
          <w:tcPr>
            <w:tcW w:w="6480" w:type="dxa"/>
            <w:vAlign w:val="center"/>
          </w:tcPr>
          <w:p w14:paraId="2444BE22" w14:textId="77777777" w:rsidR="00E75260" w:rsidRPr="009B6C44" w:rsidRDefault="00E75260" w:rsidP="00E75260">
            <w:pPr>
              <w:pStyle w:val="af4"/>
              <w:rPr>
                <w:rFonts w:cs="ＭＳ Ｐゴシック"/>
              </w:rPr>
            </w:pPr>
            <w:r w:rsidRPr="009B6C44">
              <w:rPr>
                <w:rFonts w:hint="eastAsia"/>
              </w:rPr>
              <w:t>申告等データのファイルサイズが10MBを超えている。</w:t>
            </w:r>
          </w:p>
        </w:tc>
      </w:tr>
      <w:tr w:rsidR="009B6C44" w:rsidRPr="009B6C44" w14:paraId="7F40675B" w14:textId="77777777" w:rsidTr="00084645">
        <w:trPr>
          <w:trHeight w:val="312"/>
          <w:jc w:val="center"/>
        </w:trPr>
        <w:tc>
          <w:tcPr>
            <w:tcW w:w="1539" w:type="dxa"/>
            <w:vAlign w:val="center"/>
          </w:tcPr>
          <w:p w14:paraId="167C64B5" w14:textId="77777777" w:rsidR="00E75260" w:rsidRPr="009B6C44" w:rsidRDefault="00E75260" w:rsidP="00E75260">
            <w:pPr>
              <w:pStyle w:val="af4"/>
            </w:pPr>
            <w:r w:rsidRPr="009B6C44">
              <w:rPr>
                <w:rFonts w:hint="eastAsia"/>
              </w:rPr>
              <w:t>HE70024E</w:t>
            </w:r>
          </w:p>
        </w:tc>
        <w:tc>
          <w:tcPr>
            <w:tcW w:w="6480" w:type="dxa"/>
            <w:vAlign w:val="center"/>
          </w:tcPr>
          <w:p w14:paraId="3D304128" w14:textId="77777777" w:rsidR="00E75260" w:rsidRPr="009B6C44" w:rsidRDefault="00E75260" w:rsidP="00E75260">
            <w:pPr>
              <w:pStyle w:val="af4"/>
            </w:pPr>
            <w:r w:rsidRPr="009B6C44">
              <w:rPr>
                <w:rFonts w:hint="eastAsia"/>
              </w:rPr>
              <w:t>CSVファイルが空である。</w:t>
            </w:r>
          </w:p>
        </w:tc>
      </w:tr>
      <w:tr w:rsidR="009B6C44" w:rsidRPr="009B6C44" w14:paraId="76B30868" w14:textId="77777777" w:rsidTr="00084645">
        <w:trPr>
          <w:trHeight w:val="312"/>
          <w:jc w:val="center"/>
        </w:trPr>
        <w:tc>
          <w:tcPr>
            <w:tcW w:w="1539" w:type="dxa"/>
            <w:vAlign w:val="center"/>
          </w:tcPr>
          <w:p w14:paraId="64CA075E" w14:textId="77777777" w:rsidR="00E75260" w:rsidRPr="009B6C44" w:rsidRDefault="00E75260" w:rsidP="00E75260">
            <w:pPr>
              <w:pStyle w:val="af4"/>
            </w:pPr>
            <w:r w:rsidRPr="009B6C44">
              <w:t>HE70025E</w:t>
            </w:r>
          </w:p>
        </w:tc>
        <w:tc>
          <w:tcPr>
            <w:tcW w:w="6480" w:type="dxa"/>
            <w:vAlign w:val="center"/>
          </w:tcPr>
          <w:p w14:paraId="35897DFC" w14:textId="77777777" w:rsidR="00E75260" w:rsidRPr="009B6C44" w:rsidRDefault="00E75260" w:rsidP="00E75260">
            <w:pPr>
              <w:pStyle w:val="af4"/>
            </w:pPr>
            <w:r w:rsidRPr="009B6C44">
              <w:rPr>
                <w:rFonts w:hint="eastAsia"/>
              </w:rPr>
              <w:t>指定された日付の関連性に誤りがある。</w:t>
            </w:r>
          </w:p>
        </w:tc>
      </w:tr>
      <w:tr w:rsidR="009B6C44" w:rsidRPr="009B6C44" w14:paraId="455208E1" w14:textId="77777777" w:rsidTr="00084645">
        <w:trPr>
          <w:trHeight w:val="127"/>
          <w:jc w:val="center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67225" w14:textId="77777777" w:rsidR="00E75260" w:rsidRPr="009B6C44" w:rsidRDefault="00E75260" w:rsidP="00E75260">
            <w:pPr>
              <w:pStyle w:val="af4"/>
              <w:rPr>
                <w:szCs w:val="20"/>
              </w:rPr>
            </w:pPr>
            <w:r w:rsidRPr="009B6C44">
              <w:rPr>
                <w:rFonts w:hint="eastAsia"/>
                <w:szCs w:val="20"/>
              </w:rPr>
              <w:t>HE7002</w:t>
            </w:r>
            <w:r w:rsidRPr="009B6C44">
              <w:rPr>
                <w:szCs w:val="20"/>
              </w:rPr>
              <w:t>9</w:t>
            </w:r>
            <w:r w:rsidRPr="009B6C44">
              <w:rPr>
                <w:rFonts w:hint="eastAsia"/>
                <w:szCs w:val="20"/>
              </w:rPr>
              <w:t>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5D2BB" w14:textId="77777777" w:rsidR="00E75260" w:rsidRPr="009B6C44" w:rsidRDefault="00E75260" w:rsidP="00E75260">
            <w:pPr>
              <w:pStyle w:val="af4"/>
            </w:pPr>
            <w:r w:rsidRPr="009B6C44">
              <w:rPr>
                <w:rFonts w:hint="eastAsia"/>
              </w:rPr>
              <w:t>作成可能なCSVレコード数を超えてしまうため、読み込むことができません。</w:t>
            </w:r>
          </w:p>
        </w:tc>
      </w:tr>
      <w:tr w:rsidR="009B6C44" w:rsidRPr="009B6C44" w14:paraId="6FBF339A" w14:textId="77777777" w:rsidTr="00084645">
        <w:trPr>
          <w:trHeight w:val="127"/>
          <w:jc w:val="center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B5F" w14:textId="77777777" w:rsidR="00E75260" w:rsidRPr="009B6C44" w:rsidRDefault="00E75260" w:rsidP="00E75260">
            <w:pPr>
              <w:pStyle w:val="af4"/>
              <w:rPr>
                <w:szCs w:val="20"/>
              </w:rPr>
            </w:pPr>
            <w:r w:rsidRPr="009B6C44">
              <w:rPr>
                <w:rFonts w:hint="eastAsia"/>
                <w:szCs w:val="20"/>
              </w:rPr>
              <w:t>HE7</w:t>
            </w:r>
            <w:r w:rsidRPr="009B6C44">
              <w:rPr>
                <w:szCs w:val="20"/>
              </w:rPr>
              <w:t>0</w:t>
            </w:r>
            <w:r w:rsidRPr="009B6C44">
              <w:rPr>
                <w:rFonts w:hint="eastAsia"/>
                <w:szCs w:val="20"/>
              </w:rPr>
              <w:t>0</w:t>
            </w:r>
            <w:r w:rsidRPr="009B6C44">
              <w:rPr>
                <w:szCs w:val="20"/>
              </w:rPr>
              <w:t>3</w:t>
            </w:r>
            <w:r w:rsidRPr="009B6C44">
              <w:rPr>
                <w:rFonts w:hint="eastAsia"/>
                <w:szCs w:val="20"/>
              </w:rPr>
              <w:t>0E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8F155" w14:textId="77777777" w:rsidR="00E75260" w:rsidRPr="009B6C44" w:rsidRDefault="00E75260" w:rsidP="00E75260">
            <w:pPr>
              <w:pStyle w:val="af4"/>
            </w:pPr>
            <w:r w:rsidRPr="009B6C44">
              <w:rPr>
                <w:rFonts w:hint="eastAsia"/>
              </w:rPr>
              <w:t>いずれかの項目に1を設定してください。</w:t>
            </w:r>
          </w:p>
        </w:tc>
      </w:tr>
      <w:tr w:rsidR="009B6C44" w:rsidRPr="009B6C44" w14:paraId="24B0D8EC" w14:textId="77777777" w:rsidTr="00084645">
        <w:trPr>
          <w:trHeight w:val="127"/>
          <w:jc w:val="center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B801A" w14:textId="77777777" w:rsidR="00E75260" w:rsidRPr="009B6C44" w:rsidRDefault="00E75260" w:rsidP="00E75260">
            <w:pPr>
              <w:pStyle w:val="af4"/>
              <w:rPr>
                <w:szCs w:val="20"/>
              </w:rPr>
            </w:pPr>
            <w:r w:rsidRPr="009B6C44">
              <w:rPr>
                <w:rFonts w:hint="eastAsia"/>
                <w:szCs w:val="20"/>
              </w:rPr>
              <w:t>HE7</w:t>
            </w:r>
            <w:r w:rsidRPr="009B6C44">
              <w:rPr>
                <w:szCs w:val="20"/>
              </w:rPr>
              <w:t>0031</w:t>
            </w:r>
            <w:r w:rsidRPr="009B6C44">
              <w:rPr>
                <w:rFonts w:hint="eastAsia"/>
                <w:szCs w:val="20"/>
              </w:rPr>
              <w:t>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E2150" w14:textId="77777777" w:rsidR="00E75260" w:rsidRPr="009B6C44" w:rsidRDefault="00E75260" w:rsidP="00E75260">
            <w:pPr>
              <w:pStyle w:val="af4"/>
            </w:pPr>
            <w:r w:rsidRPr="009B6C44">
              <w:rPr>
                <w:rFonts w:hint="eastAsia"/>
              </w:rPr>
              <w:t>値が重複しています。</w:t>
            </w:r>
          </w:p>
        </w:tc>
      </w:tr>
      <w:tr w:rsidR="009B6C44" w:rsidRPr="009B6C44" w14:paraId="0B8BD4B3" w14:textId="77777777" w:rsidTr="00B77D9C">
        <w:trPr>
          <w:trHeight w:val="127"/>
          <w:jc w:val="center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EADED" w14:textId="77777777" w:rsidR="00D221EA" w:rsidRPr="009B6C44" w:rsidRDefault="00D221EA" w:rsidP="00B77D9C">
            <w:pPr>
              <w:pStyle w:val="af4"/>
              <w:rPr>
                <w:szCs w:val="20"/>
              </w:rPr>
            </w:pPr>
            <w:r w:rsidRPr="009B6C44">
              <w:rPr>
                <w:rFonts w:hint="eastAsia"/>
                <w:szCs w:val="20"/>
              </w:rPr>
              <w:t>HE7</w:t>
            </w:r>
            <w:r w:rsidRPr="009B6C44">
              <w:rPr>
                <w:szCs w:val="20"/>
              </w:rPr>
              <w:t>003</w:t>
            </w:r>
            <w:r w:rsidRPr="009B6C44">
              <w:rPr>
                <w:rFonts w:hint="eastAsia"/>
                <w:szCs w:val="20"/>
              </w:rPr>
              <w:t>2E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32EEC" w14:textId="77777777" w:rsidR="00D221EA" w:rsidRPr="009B6C44" w:rsidRDefault="00D221EA" w:rsidP="00B77D9C">
            <w:pPr>
              <w:pStyle w:val="af4"/>
            </w:pPr>
            <w:r w:rsidRPr="009B6C44">
              <w:rPr>
                <w:rFonts w:hint="eastAsia"/>
              </w:rPr>
              <w:t>半角英字以外の文字が含まれています。</w:t>
            </w:r>
          </w:p>
        </w:tc>
      </w:tr>
      <w:tr w:rsidR="009B6C44" w:rsidRPr="009B6C44" w14:paraId="4EB4B427" w14:textId="77777777" w:rsidTr="00B77D9C">
        <w:trPr>
          <w:trHeight w:val="127"/>
          <w:jc w:val="center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B9D04" w14:textId="77777777" w:rsidR="008E05A6" w:rsidRPr="009B6C44" w:rsidRDefault="008E05A6" w:rsidP="008E05A6">
            <w:pPr>
              <w:pStyle w:val="af4"/>
              <w:rPr>
                <w:szCs w:val="20"/>
              </w:rPr>
            </w:pPr>
            <w:r w:rsidRPr="009B6C44">
              <w:rPr>
                <w:rFonts w:hint="eastAsia"/>
                <w:szCs w:val="20"/>
              </w:rPr>
              <w:t>HE7</w:t>
            </w:r>
            <w:r w:rsidRPr="009B6C44">
              <w:rPr>
                <w:szCs w:val="20"/>
              </w:rPr>
              <w:t>003</w:t>
            </w:r>
            <w:r w:rsidRPr="009B6C44">
              <w:rPr>
                <w:rFonts w:hint="eastAsia"/>
                <w:szCs w:val="20"/>
              </w:rPr>
              <w:t>3E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4897" w14:textId="77777777" w:rsidR="008E05A6" w:rsidRPr="009B6C44" w:rsidRDefault="008E05A6" w:rsidP="008E05A6">
            <w:pPr>
              <w:pStyle w:val="af4"/>
            </w:pPr>
            <w:r w:rsidRPr="009B6C44">
              <w:t>2レコード目以降の入力が必要です。</w:t>
            </w:r>
          </w:p>
        </w:tc>
      </w:tr>
      <w:tr w:rsidR="005D1FEC" w:rsidRPr="009B6C44" w14:paraId="6FFA7852" w14:textId="77777777" w:rsidTr="00B77D9C">
        <w:trPr>
          <w:trHeight w:val="127"/>
          <w:jc w:val="center"/>
        </w:trPr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01A35" w14:textId="77777777" w:rsidR="005D1FEC" w:rsidRPr="009B6C44" w:rsidRDefault="005D1FEC" w:rsidP="008E05A6">
            <w:pPr>
              <w:pStyle w:val="af4"/>
              <w:rPr>
                <w:szCs w:val="20"/>
              </w:rPr>
            </w:pPr>
            <w:r w:rsidRPr="009B6C44">
              <w:rPr>
                <w:rFonts w:hint="eastAsia"/>
                <w:szCs w:val="20"/>
              </w:rPr>
              <w:t>HE70034E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A1528" w14:textId="77777777" w:rsidR="005D1FEC" w:rsidRPr="009B6C44" w:rsidRDefault="005D1FEC" w:rsidP="008E05A6">
            <w:pPr>
              <w:pStyle w:val="af4"/>
            </w:pPr>
            <w:r w:rsidRPr="009B6C44">
              <w:rPr>
                <w:rFonts w:hint="eastAsia"/>
              </w:rPr>
              <w:t>全角カタカナ及び英数字以外の文字が含まれています。</w:t>
            </w:r>
          </w:p>
        </w:tc>
      </w:tr>
    </w:tbl>
    <w:p w14:paraId="76E6C4FE" w14:textId="77777777" w:rsidR="00137F3D" w:rsidRPr="009B6C44" w:rsidRDefault="00137F3D" w:rsidP="00C52F0E"/>
    <w:p w14:paraId="0E2030FF" w14:textId="77777777" w:rsidR="00133D70" w:rsidRPr="009B6C44" w:rsidRDefault="00133D70">
      <w:pPr>
        <w:widowControl/>
        <w:jc w:val="left"/>
      </w:pPr>
      <w:r w:rsidRPr="009B6C44">
        <w:br w:type="page"/>
      </w:r>
    </w:p>
    <w:p w14:paraId="371D69CF" w14:textId="71054361" w:rsidR="00F34273" w:rsidRPr="009B6C44" w:rsidRDefault="00F34273" w:rsidP="00F34273">
      <w:pPr>
        <w:pStyle w:val="af1"/>
        <w:jc w:val="center"/>
      </w:pPr>
      <w:r w:rsidRPr="009B6C44">
        <w:rPr>
          <w:rFonts w:hint="eastAsia"/>
        </w:rPr>
        <w:lastRenderedPageBreak/>
        <w:t>表</w:t>
      </w:r>
      <w:r w:rsidRPr="009B6C44">
        <w:rPr>
          <w:rFonts w:hint="eastAsia"/>
        </w:rPr>
        <w:t xml:space="preserve"> 3 </w:t>
      </w:r>
      <w:r w:rsidRPr="009B6C44">
        <w:rPr>
          <w:rFonts w:hint="eastAsia"/>
        </w:rPr>
        <w:t>エラーコード（</w:t>
      </w:r>
      <w:r w:rsidR="00F00644" w:rsidRPr="009B6C44">
        <w:rPr>
          <w:rFonts w:hint="eastAsia"/>
        </w:rPr>
        <w:t>振替国債等の利子</w:t>
      </w:r>
      <w:r w:rsidRPr="009B6C44">
        <w:rPr>
          <w:rFonts w:hint="eastAsia"/>
        </w:rPr>
        <w:t>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39"/>
        <w:gridCol w:w="6480"/>
      </w:tblGrid>
      <w:tr w:rsidR="009B6C44" w:rsidRPr="009B6C44" w14:paraId="640AD74E" w14:textId="77777777" w:rsidTr="002E5DC8">
        <w:trPr>
          <w:jc w:val="center"/>
        </w:trPr>
        <w:tc>
          <w:tcPr>
            <w:tcW w:w="1539" w:type="dxa"/>
            <w:shd w:val="clear" w:color="auto" w:fill="auto"/>
          </w:tcPr>
          <w:p w14:paraId="7E70EDB5" w14:textId="77777777" w:rsidR="00F34273" w:rsidRPr="009B6C44" w:rsidRDefault="00F34273" w:rsidP="00A11F06">
            <w:pPr>
              <w:pStyle w:val="af4"/>
              <w:ind w:firstLine="193"/>
            </w:pPr>
            <w:r w:rsidRPr="009B6C44">
              <w:rPr>
                <w:rFonts w:hint="eastAsia"/>
              </w:rPr>
              <w:t>コード</w:t>
            </w:r>
          </w:p>
        </w:tc>
        <w:tc>
          <w:tcPr>
            <w:tcW w:w="6480" w:type="dxa"/>
            <w:shd w:val="clear" w:color="auto" w:fill="auto"/>
          </w:tcPr>
          <w:p w14:paraId="4D5C2BD8" w14:textId="77777777" w:rsidR="00F34273" w:rsidRPr="009B6C44" w:rsidRDefault="00F34273" w:rsidP="00A11F06">
            <w:pPr>
              <w:pStyle w:val="af4"/>
              <w:ind w:firstLine="193"/>
            </w:pPr>
            <w:r w:rsidRPr="009B6C44">
              <w:rPr>
                <w:rFonts w:hint="eastAsia"/>
              </w:rPr>
              <w:t>説明</w:t>
            </w:r>
          </w:p>
        </w:tc>
      </w:tr>
      <w:tr w:rsidR="009B6C44" w:rsidRPr="009B6C44" w14:paraId="6CB62824" w14:textId="77777777" w:rsidTr="002E5DC8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0EF2C360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HE70001E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123DECE7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値の入力がされていない。</w:t>
            </w:r>
          </w:p>
        </w:tc>
      </w:tr>
      <w:tr w:rsidR="009B6C44" w:rsidRPr="009B6C44" w14:paraId="0FE01ED6" w14:textId="77777777" w:rsidTr="002E5DC8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232EDF32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HE70004E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58354D37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半角数字以外の文字が含まれている。</w:t>
            </w:r>
          </w:p>
        </w:tc>
      </w:tr>
      <w:tr w:rsidR="009B6C44" w:rsidRPr="009B6C44" w14:paraId="5086359E" w14:textId="77777777" w:rsidTr="002E5DC8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240BA1C7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HE70006E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6D4A254F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文字コード範囲外の文字が含まれている。</w:t>
            </w:r>
          </w:p>
        </w:tc>
      </w:tr>
      <w:tr w:rsidR="009B6C44" w:rsidRPr="009B6C44" w14:paraId="31E81387" w14:textId="77777777" w:rsidTr="002E5DC8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47C3DA38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HE70007E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3F977ECB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入力された文字数に誤りがある。</w:t>
            </w:r>
          </w:p>
        </w:tc>
      </w:tr>
      <w:tr w:rsidR="009B6C44" w:rsidRPr="009B6C44" w14:paraId="0AFDDB07" w14:textId="77777777" w:rsidTr="002E5DC8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2F41FD75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HE70008E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11A53C10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入力されたバイト数に誤りがある。</w:t>
            </w:r>
          </w:p>
        </w:tc>
      </w:tr>
      <w:tr w:rsidR="009B6C44" w:rsidRPr="009B6C44" w14:paraId="186B9A45" w14:textId="77777777" w:rsidTr="002E5DC8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47C84B46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HE70009E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69FC8AF4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範囲外の値が入力されている。</w:t>
            </w:r>
          </w:p>
        </w:tc>
      </w:tr>
      <w:tr w:rsidR="009B6C44" w:rsidRPr="009B6C44" w14:paraId="4241B763" w14:textId="77777777" w:rsidTr="002E5DC8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730A048F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HE70010E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625DC454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入力内容に誤りがある。</w:t>
            </w:r>
          </w:p>
        </w:tc>
      </w:tr>
      <w:tr w:rsidR="009B6C44" w:rsidRPr="009B6C44" w14:paraId="6A951CF4" w14:textId="77777777" w:rsidTr="002E5DC8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6E2527E1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HE70012E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2277D78E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実在しない日付が入力されている。</w:t>
            </w:r>
          </w:p>
        </w:tc>
      </w:tr>
      <w:tr w:rsidR="009B6C44" w:rsidRPr="009B6C44" w14:paraId="02EFFCA5" w14:textId="77777777" w:rsidTr="002E5DC8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7584A995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HE70013E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7D6ABD60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指定されたファイルが存在しない。</w:t>
            </w:r>
          </w:p>
        </w:tc>
      </w:tr>
      <w:tr w:rsidR="009B6C44" w:rsidRPr="009B6C44" w14:paraId="19A70F1E" w14:textId="77777777" w:rsidTr="002E5DC8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4BBC07A7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HE70014E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077E76FA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指定されたファイルのアクセス権がない。</w:t>
            </w:r>
          </w:p>
        </w:tc>
      </w:tr>
      <w:tr w:rsidR="009B6C44" w:rsidRPr="009B6C44" w14:paraId="67B04789" w14:textId="77777777" w:rsidTr="002E5DC8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38FBB183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HE70015E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2AD5D099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指定されたファイルの拡張子に誤りがある。</w:t>
            </w:r>
          </w:p>
        </w:tc>
      </w:tr>
      <w:tr w:rsidR="009B6C44" w:rsidRPr="009B6C44" w14:paraId="03BCE5CD" w14:textId="77777777" w:rsidTr="002E5DC8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70B53752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HE70016E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73183BD9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申告等データの作成に失敗した。</w:t>
            </w:r>
          </w:p>
        </w:tc>
      </w:tr>
      <w:tr w:rsidR="009B6C44" w:rsidRPr="009B6C44" w14:paraId="1292EB25" w14:textId="77777777" w:rsidTr="002E5DC8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00C8A798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HE70017E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2CD21596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詳細エラー情報が存在しない。</w:t>
            </w:r>
          </w:p>
        </w:tc>
      </w:tr>
      <w:tr w:rsidR="009B6C44" w:rsidRPr="009B6C44" w14:paraId="127350E7" w14:textId="77777777" w:rsidTr="002E5DC8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2953ACA4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HE70018E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0A12E8A2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想定しないエラーが発生した。</w:t>
            </w:r>
          </w:p>
        </w:tc>
      </w:tr>
      <w:tr w:rsidR="009B6C44" w:rsidRPr="009B6C44" w14:paraId="1AF616B8" w14:textId="77777777" w:rsidTr="002E5DC8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6CF37908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HE70019E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5377188F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CSVファイルのカラム数に誤りがある。</w:t>
            </w:r>
          </w:p>
        </w:tc>
      </w:tr>
      <w:tr w:rsidR="009B6C44" w:rsidRPr="009B6C44" w14:paraId="4986E8AB" w14:textId="77777777" w:rsidTr="002E5DC8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6DD2527A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HE70021E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38B31705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CSVファイルに異なる申請区分の情報が含まれている。</w:t>
            </w:r>
          </w:p>
        </w:tc>
      </w:tr>
      <w:tr w:rsidR="009B6C44" w:rsidRPr="009B6C44" w14:paraId="2BB92271" w14:textId="77777777" w:rsidTr="002E5DC8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5798B765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HE70022E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18C07E47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詳細エラー情報が</w:t>
            </w:r>
            <w:r w:rsidRPr="009B6C44">
              <w:t>100,000件を超えています。</w:t>
            </w:r>
          </w:p>
        </w:tc>
      </w:tr>
      <w:tr w:rsidR="009B6C44" w:rsidRPr="009B6C44" w14:paraId="0F195418" w14:textId="77777777" w:rsidTr="002E5DC8">
        <w:trPr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786B08D0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HE70023E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3D3E0382" w14:textId="77777777" w:rsidR="00F34273" w:rsidRPr="009B6C44" w:rsidRDefault="00F34273" w:rsidP="00A11F06">
            <w:pPr>
              <w:pStyle w:val="af4"/>
              <w:ind w:firstLine="193"/>
              <w:rPr>
                <w:rFonts w:cs="ＭＳ Ｐゴシック"/>
              </w:rPr>
            </w:pPr>
            <w:r w:rsidRPr="009B6C44">
              <w:rPr>
                <w:rFonts w:hint="eastAsia"/>
              </w:rPr>
              <w:t>申告等データのファイルサイズが10MBを超えている。</w:t>
            </w:r>
          </w:p>
        </w:tc>
      </w:tr>
      <w:tr w:rsidR="009B6C44" w:rsidRPr="009B6C44" w14:paraId="3CB85F0C" w14:textId="77777777" w:rsidTr="002E5DC8">
        <w:trPr>
          <w:trHeight w:val="312"/>
          <w:jc w:val="center"/>
        </w:trPr>
        <w:tc>
          <w:tcPr>
            <w:tcW w:w="1539" w:type="dxa"/>
            <w:shd w:val="clear" w:color="auto" w:fill="auto"/>
            <w:vAlign w:val="center"/>
          </w:tcPr>
          <w:p w14:paraId="59BBC33B" w14:textId="77777777" w:rsidR="00F34273" w:rsidRPr="009B6C44" w:rsidRDefault="00F34273" w:rsidP="00A11F06">
            <w:pPr>
              <w:pStyle w:val="af4"/>
              <w:ind w:firstLine="193"/>
            </w:pPr>
            <w:r w:rsidRPr="009B6C44">
              <w:rPr>
                <w:rFonts w:hint="eastAsia"/>
              </w:rPr>
              <w:t>HE70024E</w:t>
            </w:r>
          </w:p>
        </w:tc>
        <w:tc>
          <w:tcPr>
            <w:tcW w:w="6480" w:type="dxa"/>
            <w:shd w:val="clear" w:color="auto" w:fill="auto"/>
            <w:vAlign w:val="center"/>
          </w:tcPr>
          <w:p w14:paraId="133D9636" w14:textId="77777777" w:rsidR="00F34273" w:rsidRPr="009B6C44" w:rsidRDefault="00F34273" w:rsidP="00A11F06">
            <w:pPr>
              <w:pStyle w:val="af4"/>
              <w:ind w:firstLine="193"/>
            </w:pPr>
            <w:r w:rsidRPr="009B6C44">
              <w:rPr>
                <w:rFonts w:hint="eastAsia"/>
              </w:rPr>
              <w:t>CSVファイルが空である。</w:t>
            </w:r>
          </w:p>
        </w:tc>
      </w:tr>
      <w:tr w:rsidR="009B6C44" w:rsidRPr="009B6C44" w14:paraId="690CEF43" w14:textId="77777777" w:rsidTr="002E5DC8">
        <w:trPr>
          <w:trHeight w:val="312"/>
          <w:jc w:val="center"/>
        </w:trPr>
        <w:tc>
          <w:tcPr>
            <w:tcW w:w="1539" w:type="dxa"/>
            <w:shd w:val="clear" w:color="auto" w:fill="auto"/>
          </w:tcPr>
          <w:p w14:paraId="1D9FF7F2" w14:textId="77777777" w:rsidR="00F34273" w:rsidRPr="009B6C44" w:rsidRDefault="00F34273" w:rsidP="00A11F06">
            <w:pPr>
              <w:pStyle w:val="af4"/>
              <w:ind w:firstLine="193"/>
            </w:pPr>
            <w:r w:rsidRPr="009B6C44">
              <w:t>HE70029E</w:t>
            </w:r>
          </w:p>
        </w:tc>
        <w:tc>
          <w:tcPr>
            <w:tcW w:w="6480" w:type="dxa"/>
            <w:shd w:val="clear" w:color="auto" w:fill="auto"/>
          </w:tcPr>
          <w:p w14:paraId="1CF7C9FF" w14:textId="77777777" w:rsidR="00F34273" w:rsidRPr="009B6C44" w:rsidRDefault="00F34273" w:rsidP="00A11F06">
            <w:pPr>
              <w:pStyle w:val="af4"/>
              <w:ind w:firstLine="193"/>
            </w:pPr>
            <w:r w:rsidRPr="009B6C44">
              <w:t>作成可能なCSVレコード数を超えてしまうため、読み込むことがでない。</w:t>
            </w:r>
          </w:p>
        </w:tc>
      </w:tr>
      <w:tr w:rsidR="002E5DC8" w:rsidRPr="009B6C44" w14:paraId="75BC2F92" w14:textId="77777777" w:rsidTr="002E5DC8">
        <w:trPr>
          <w:trHeight w:val="312"/>
          <w:jc w:val="center"/>
        </w:trPr>
        <w:tc>
          <w:tcPr>
            <w:tcW w:w="1539" w:type="dxa"/>
            <w:shd w:val="clear" w:color="auto" w:fill="auto"/>
          </w:tcPr>
          <w:p w14:paraId="3043BCF3" w14:textId="77777777" w:rsidR="00F34273" w:rsidRPr="009B6C44" w:rsidRDefault="00F34273" w:rsidP="00A11F06">
            <w:pPr>
              <w:pStyle w:val="af4"/>
              <w:ind w:firstLine="193"/>
            </w:pPr>
            <w:r w:rsidRPr="009B6C44">
              <w:t>HE70035E</w:t>
            </w:r>
          </w:p>
        </w:tc>
        <w:tc>
          <w:tcPr>
            <w:tcW w:w="6480" w:type="dxa"/>
            <w:shd w:val="clear" w:color="auto" w:fill="auto"/>
          </w:tcPr>
          <w:p w14:paraId="31B4876D" w14:textId="77777777" w:rsidR="00F34273" w:rsidRPr="009B6C44" w:rsidRDefault="00F34273" w:rsidP="00A11F06">
            <w:pPr>
              <w:pStyle w:val="af4"/>
              <w:ind w:firstLine="193"/>
            </w:pPr>
            <w:r w:rsidRPr="009B6C44">
              <w:t>半角英数字以外の文字が含まれている。</w:t>
            </w:r>
          </w:p>
        </w:tc>
      </w:tr>
    </w:tbl>
    <w:p w14:paraId="7DAE6E07" w14:textId="77777777" w:rsidR="00133D70" w:rsidRPr="009B6C44" w:rsidRDefault="00133D70" w:rsidP="00C52F0E"/>
    <w:p w14:paraId="7CFEB2F4" w14:textId="77777777" w:rsidR="009B6C44" w:rsidRPr="009B6C44" w:rsidRDefault="009B6C44"/>
    <w:sectPr w:rsidR="009B6C44" w:rsidRPr="009B6C44" w:rsidSect="00EC328E">
      <w:footerReference w:type="default" r:id="rId8"/>
      <w:pgSz w:w="11906" w:h="16838"/>
      <w:pgMar w:top="1985" w:right="1701" w:bottom="1701" w:left="1701" w:header="851" w:footer="992" w:gutter="0"/>
      <w:pgNumType w:start="8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844ED" w14:textId="77777777" w:rsidR="00C244C0" w:rsidRDefault="00C244C0">
      <w:r>
        <w:separator/>
      </w:r>
    </w:p>
  </w:endnote>
  <w:endnote w:type="continuationSeparator" w:id="0">
    <w:p w14:paraId="7B2A9578" w14:textId="77777777" w:rsidR="00C244C0" w:rsidRDefault="00C24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0A026" w14:textId="7F472D9E" w:rsidR="00E803C1" w:rsidRDefault="003E2DAF" w:rsidP="003E2DAF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66EE4" w:rsidRPr="00A66EE4">
      <w:rPr>
        <w:noProof/>
        <w:lang w:val="ja-JP"/>
      </w:rPr>
      <w:t>8</w:t>
    </w:r>
    <w:r>
      <w:rPr>
        <w:noProof/>
        <w:lang w:val="ja-JP"/>
      </w:rPr>
      <w:fldChar w:fldCharType="end"/>
    </w:r>
  </w:p>
  <w:p w14:paraId="4AECAF17" w14:textId="77777777" w:rsidR="00DF65B2" w:rsidRDefault="00DF65B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B7125" w14:textId="77777777" w:rsidR="00C244C0" w:rsidRDefault="00C244C0">
      <w:r>
        <w:separator/>
      </w:r>
    </w:p>
  </w:footnote>
  <w:footnote w:type="continuationSeparator" w:id="0">
    <w:p w14:paraId="726D673F" w14:textId="77777777" w:rsidR="00C244C0" w:rsidRDefault="00C244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07A78"/>
    <w:multiLevelType w:val="hybridMultilevel"/>
    <w:tmpl w:val="B2CCD0F8"/>
    <w:lvl w:ilvl="0" w:tplc="983EFCB0">
      <w:start w:val="1"/>
      <w:numFmt w:val="decimal"/>
      <w:lvlText w:val="(%1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680"/>
        </w:tabs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940"/>
        </w:tabs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200"/>
        </w:tabs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620"/>
        </w:tabs>
        <w:ind w:left="4620" w:hanging="420"/>
      </w:pPr>
    </w:lvl>
  </w:abstractNum>
  <w:abstractNum w:abstractNumId="1" w15:restartNumberingAfterBreak="0">
    <w:nsid w:val="17430836"/>
    <w:multiLevelType w:val="hybridMultilevel"/>
    <w:tmpl w:val="FBCC62F6"/>
    <w:lvl w:ilvl="0" w:tplc="C52E04FE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A3230DD"/>
    <w:multiLevelType w:val="hybridMultilevel"/>
    <w:tmpl w:val="164E0CC8"/>
    <w:lvl w:ilvl="0" w:tplc="03982836">
      <w:start w:val="1"/>
      <w:numFmt w:val="decimal"/>
      <w:lvlText w:val="(%1)"/>
      <w:lvlJc w:val="left"/>
      <w:pPr>
        <w:tabs>
          <w:tab w:val="num" w:pos="1410"/>
        </w:tabs>
        <w:ind w:left="14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890"/>
        </w:tabs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310"/>
        </w:tabs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0"/>
        </w:tabs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150"/>
        </w:tabs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570"/>
        </w:tabs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90"/>
        </w:tabs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410"/>
        </w:tabs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830"/>
        </w:tabs>
        <w:ind w:left="4830" w:hanging="420"/>
      </w:pPr>
    </w:lvl>
  </w:abstractNum>
  <w:abstractNum w:abstractNumId="3" w15:restartNumberingAfterBreak="0">
    <w:nsid w:val="1BBE02C7"/>
    <w:multiLevelType w:val="hybridMultilevel"/>
    <w:tmpl w:val="12B4E1D0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7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4" w15:restartNumberingAfterBreak="0">
    <w:nsid w:val="20CA1FAB"/>
    <w:multiLevelType w:val="hybridMultilevel"/>
    <w:tmpl w:val="BD864586"/>
    <w:lvl w:ilvl="0" w:tplc="F676C22C">
      <w:start w:val="2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5" w15:restartNumberingAfterBreak="0">
    <w:nsid w:val="27CB53A4"/>
    <w:multiLevelType w:val="hybridMultilevel"/>
    <w:tmpl w:val="F3080BCC"/>
    <w:lvl w:ilvl="0" w:tplc="22F21892">
      <w:start w:val="2003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82D02EC"/>
    <w:multiLevelType w:val="hybridMultilevel"/>
    <w:tmpl w:val="19589964"/>
    <w:lvl w:ilvl="0" w:tplc="D7706892">
      <w:start w:val="1"/>
      <w:numFmt w:val="decimal"/>
      <w:pStyle w:val="2"/>
      <w:lvlText w:val="（%1）"/>
      <w:lvlJc w:val="left"/>
      <w:pPr>
        <w:tabs>
          <w:tab w:val="num" w:pos="720"/>
        </w:tabs>
        <w:ind w:left="420" w:hanging="4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D3F0D63"/>
    <w:multiLevelType w:val="hybridMultilevel"/>
    <w:tmpl w:val="E6E8FC86"/>
    <w:lvl w:ilvl="0" w:tplc="283AA11A">
      <w:start w:val="2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8" w15:restartNumberingAfterBreak="0">
    <w:nsid w:val="2E8F67E7"/>
    <w:multiLevelType w:val="hybridMultilevel"/>
    <w:tmpl w:val="60D2C936"/>
    <w:lvl w:ilvl="0" w:tplc="33C2291C">
      <w:start w:val="1"/>
      <w:numFmt w:val="bullet"/>
      <w:lvlText w:val="※"/>
      <w:lvlJc w:val="left"/>
      <w:pPr>
        <w:tabs>
          <w:tab w:val="num" w:pos="570"/>
        </w:tabs>
        <w:ind w:left="57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9" w15:restartNumberingAfterBreak="0">
    <w:nsid w:val="30683E85"/>
    <w:multiLevelType w:val="hybridMultilevel"/>
    <w:tmpl w:val="7242E276"/>
    <w:lvl w:ilvl="0" w:tplc="29B0AEF4">
      <w:start w:val="2"/>
      <w:numFmt w:val="decimal"/>
      <w:lvlText w:val="%1"/>
      <w:lvlJc w:val="left"/>
      <w:pPr>
        <w:tabs>
          <w:tab w:val="num" w:pos="1485"/>
        </w:tabs>
        <w:ind w:left="1485" w:hanging="1275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0" w15:restartNumberingAfterBreak="0">
    <w:nsid w:val="50CD0551"/>
    <w:multiLevelType w:val="hybridMultilevel"/>
    <w:tmpl w:val="76E013B8"/>
    <w:lvl w:ilvl="0" w:tplc="44E0C050">
      <w:start w:val="1"/>
      <w:numFmt w:val="decimal"/>
      <w:pStyle w:val="3"/>
      <w:lvlText w:val="(%1)"/>
      <w:lvlJc w:val="left"/>
      <w:pPr>
        <w:ind w:left="1680" w:hanging="52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995" w:hanging="420"/>
      </w:pPr>
    </w:lvl>
    <w:lvl w:ilvl="2" w:tplc="04090011" w:tentative="1">
      <w:start w:val="1"/>
      <w:numFmt w:val="decimalEnclosedCircle"/>
      <w:lvlText w:val="%3"/>
      <w:lvlJc w:val="left"/>
      <w:pPr>
        <w:ind w:left="2415" w:hanging="420"/>
      </w:pPr>
    </w:lvl>
    <w:lvl w:ilvl="3" w:tplc="0409000F" w:tentative="1">
      <w:start w:val="1"/>
      <w:numFmt w:val="decimal"/>
      <w:lvlText w:val="%4."/>
      <w:lvlJc w:val="left"/>
      <w:pPr>
        <w:ind w:left="2835" w:hanging="420"/>
      </w:pPr>
    </w:lvl>
    <w:lvl w:ilvl="4" w:tplc="04090017" w:tentative="1">
      <w:start w:val="1"/>
      <w:numFmt w:val="aiueoFullWidth"/>
      <w:lvlText w:val="(%5)"/>
      <w:lvlJc w:val="left"/>
      <w:pPr>
        <w:ind w:left="3255" w:hanging="420"/>
      </w:pPr>
    </w:lvl>
    <w:lvl w:ilvl="5" w:tplc="04090011" w:tentative="1">
      <w:start w:val="1"/>
      <w:numFmt w:val="decimalEnclosedCircle"/>
      <w:lvlText w:val="%6"/>
      <w:lvlJc w:val="left"/>
      <w:pPr>
        <w:ind w:left="3675" w:hanging="420"/>
      </w:pPr>
    </w:lvl>
    <w:lvl w:ilvl="6" w:tplc="0409000F" w:tentative="1">
      <w:start w:val="1"/>
      <w:numFmt w:val="decimal"/>
      <w:lvlText w:val="%7."/>
      <w:lvlJc w:val="left"/>
      <w:pPr>
        <w:ind w:left="4095" w:hanging="420"/>
      </w:pPr>
    </w:lvl>
    <w:lvl w:ilvl="7" w:tplc="04090017" w:tentative="1">
      <w:start w:val="1"/>
      <w:numFmt w:val="aiueoFullWidth"/>
      <w:lvlText w:val="(%8)"/>
      <w:lvlJc w:val="left"/>
      <w:pPr>
        <w:ind w:left="4515" w:hanging="420"/>
      </w:pPr>
    </w:lvl>
    <w:lvl w:ilvl="8" w:tplc="04090011" w:tentative="1">
      <w:start w:val="1"/>
      <w:numFmt w:val="decimalEnclosedCircle"/>
      <w:lvlText w:val="%9"/>
      <w:lvlJc w:val="left"/>
      <w:pPr>
        <w:ind w:left="4935" w:hanging="420"/>
      </w:pPr>
    </w:lvl>
  </w:abstractNum>
  <w:abstractNum w:abstractNumId="11" w15:restartNumberingAfterBreak="0">
    <w:nsid w:val="537326AD"/>
    <w:multiLevelType w:val="hybridMultilevel"/>
    <w:tmpl w:val="85C431A8"/>
    <w:lvl w:ilvl="0" w:tplc="392E1930">
      <w:start w:val="1"/>
      <w:numFmt w:val="decimal"/>
      <w:lvlText w:val="(%1)"/>
      <w:lvlJc w:val="left"/>
      <w:pPr>
        <w:tabs>
          <w:tab w:val="num" w:pos="1410"/>
        </w:tabs>
        <w:ind w:left="14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890"/>
        </w:tabs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310"/>
        </w:tabs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0"/>
        </w:tabs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150"/>
        </w:tabs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570"/>
        </w:tabs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90"/>
        </w:tabs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410"/>
        </w:tabs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830"/>
        </w:tabs>
        <w:ind w:left="4830" w:hanging="420"/>
      </w:pPr>
    </w:lvl>
  </w:abstractNum>
  <w:abstractNum w:abstractNumId="12" w15:restartNumberingAfterBreak="0">
    <w:nsid w:val="54340640"/>
    <w:multiLevelType w:val="multilevel"/>
    <w:tmpl w:val="0409001D"/>
    <w:lvl w:ilvl="0">
      <w:start w:val="1"/>
      <w:numFmt w:val="decimal"/>
      <w:lvlText w:val="%1"/>
      <w:lvlJc w:val="left"/>
      <w:pPr>
        <w:ind w:left="635" w:hanging="425"/>
      </w:pPr>
    </w:lvl>
    <w:lvl w:ilvl="1">
      <w:start w:val="1"/>
      <w:numFmt w:val="decimal"/>
      <w:lvlText w:val="%1.%2"/>
      <w:lvlJc w:val="left"/>
      <w:pPr>
        <w:ind w:left="1202" w:hanging="567"/>
      </w:pPr>
    </w:lvl>
    <w:lvl w:ilvl="2">
      <w:start w:val="1"/>
      <w:numFmt w:val="decimal"/>
      <w:lvlText w:val="%1.%2.%3"/>
      <w:lvlJc w:val="left"/>
      <w:pPr>
        <w:ind w:left="1628" w:hanging="567"/>
      </w:pPr>
    </w:lvl>
    <w:lvl w:ilvl="3">
      <w:start w:val="1"/>
      <w:numFmt w:val="decimal"/>
      <w:lvlText w:val="%1.%2.%3.%4"/>
      <w:lvlJc w:val="left"/>
      <w:pPr>
        <w:ind w:left="2194" w:hanging="708"/>
      </w:pPr>
    </w:lvl>
    <w:lvl w:ilvl="4">
      <w:start w:val="1"/>
      <w:numFmt w:val="decimal"/>
      <w:lvlText w:val="%1.%2.%3.%4.%5"/>
      <w:lvlJc w:val="left"/>
      <w:pPr>
        <w:ind w:left="2761" w:hanging="850"/>
      </w:pPr>
    </w:lvl>
    <w:lvl w:ilvl="5">
      <w:start w:val="1"/>
      <w:numFmt w:val="decimal"/>
      <w:lvlText w:val="%1.%2.%3.%4.%5.%6"/>
      <w:lvlJc w:val="left"/>
      <w:pPr>
        <w:ind w:left="3470" w:hanging="1134"/>
      </w:pPr>
    </w:lvl>
    <w:lvl w:ilvl="6">
      <w:start w:val="1"/>
      <w:numFmt w:val="decimal"/>
      <w:lvlText w:val="%1.%2.%3.%4.%5.%6.%7"/>
      <w:lvlJc w:val="left"/>
      <w:pPr>
        <w:ind w:left="4037" w:hanging="1276"/>
      </w:pPr>
    </w:lvl>
    <w:lvl w:ilvl="7">
      <w:start w:val="1"/>
      <w:numFmt w:val="decimal"/>
      <w:lvlText w:val="%1.%2.%3.%4.%5.%6.%7.%8"/>
      <w:lvlJc w:val="left"/>
      <w:pPr>
        <w:ind w:left="4604" w:hanging="1418"/>
      </w:pPr>
    </w:lvl>
    <w:lvl w:ilvl="8">
      <w:start w:val="1"/>
      <w:numFmt w:val="decimal"/>
      <w:lvlText w:val="%1.%2.%3.%4.%5.%6.%7.%8.%9"/>
      <w:lvlJc w:val="left"/>
      <w:pPr>
        <w:ind w:left="5312" w:hanging="1700"/>
      </w:pPr>
    </w:lvl>
  </w:abstractNum>
  <w:abstractNum w:abstractNumId="13" w15:restartNumberingAfterBreak="0">
    <w:nsid w:val="5FB027F4"/>
    <w:multiLevelType w:val="hybridMultilevel"/>
    <w:tmpl w:val="E362AA30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7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4" w15:restartNumberingAfterBreak="0">
    <w:nsid w:val="7744471D"/>
    <w:multiLevelType w:val="multilevel"/>
    <w:tmpl w:val="0409001D"/>
    <w:lvl w:ilvl="0">
      <w:start w:val="1"/>
      <w:numFmt w:val="decimal"/>
      <w:lvlText w:val="%1"/>
      <w:lvlJc w:val="left"/>
      <w:pPr>
        <w:ind w:left="1055" w:hanging="425"/>
      </w:pPr>
    </w:lvl>
    <w:lvl w:ilvl="1">
      <w:start w:val="1"/>
      <w:numFmt w:val="decimal"/>
      <w:lvlText w:val="%1.%2"/>
      <w:lvlJc w:val="left"/>
      <w:pPr>
        <w:ind w:left="1622" w:hanging="567"/>
      </w:pPr>
    </w:lvl>
    <w:lvl w:ilvl="2">
      <w:start w:val="1"/>
      <w:numFmt w:val="decimal"/>
      <w:lvlText w:val="%1.%2.%3"/>
      <w:lvlJc w:val="left"/>
      <w:pPr>
        <w:ind w:left="2048" w:hanging="567"/>
      </w:pPr>
    </w:lvl>
    <w:lvl w:ilvl="3">
      <w:start w:val="1"/>
      <w:numFmt w:val="decimal"/>
      <w:lvlText w:val="%1.%2.%3.%4"/>
      <w:lvlJc w:val="left"/>
      <w:pPr>
        <w:ind w:left="2614" w:hanging="708"/>
      </w:pPr>
    </w:lvl>
    <w:lvl w:ilvl="4">
      <w:start w:val="1"/>
      <w:numFmt w:val="decimal"/>
      <w:lvlText w:val="%1.%2.%3.%4.%5"/>
      <w:lvlJc w:val="left"/>
      <w:pPr>
        <w:ind w:left="3181" w:hanging="850"/>
      </w:pPr>
    </w:lvl>
    <w:lvl w:ilvl="5">
      <w:start w:val="1"/>
      <w:numFmt w:val="decimal"/>
      <w:lvlText w:val="%1.%2.%3.%4.%5.%6"/>
      <w:lvlJc w:val="left"/>
      <w:pPr>
        <w:ind w:left="3890" w:hanging="1134"/>
      </w:pPr>
    </w:lvl>
    <w:lvl w:ilvl="6">
      <w:start w:val="1"/>
      <w:numFmt w:val="decimal"/>
      <w:lvlText w:val="%1.%2.%3.%4.%5.%6.%7"/>
      <w:lvlJc w:val="left"/>
      <w:pPr>
        <w:ind w:left="4457" w:hanging="1276"/>
      </w:pPr>
    </w:lvl>
    <w:lvl w:ilvl="7">
      <w:start w:val="1"/>
      <w:numFmt w:val="decimal"/>
      <w:lvlText w:val="%1.%2.%3.%4.%5.%6.%7.%8"/>
      <w:lvlJc w:val="left"/>
      <w:pPr>
        <w:ind w:left="5024" w:hanging="1418"/>
      </w:pPr>
    </w:lvl>
    <w:lvl w:ilvl="8">
      <w:start w:val="1"/>
      <w:numFmt w:val="decimal"/>
      <w:lvlText w:val="%1.%2.%3.%4.%5.%6.%7.%8.%9"/>
      <w:lvlJc w:val="left"/>
      <w:pPr>
        <w:ind w:left="5732" w:hanging="1700"/>
      </w:pPr>
    </w:lvl>
  </w:abstractNum>
  <w:abstractNum w:abstractNumId="15" w15:restartNumberingAfterBreak="0">
    <w:nsid w:val="78BA4BAF"/>
    <w:multiLevelType w:val="hybridMultilevel"/>
    <w:tmpl w:val="A87AE5D2"/>
    <w:lvl w:ilvl="0" w:tplc="42C038CE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6" w15:restartNumberingAfterBreak="0">
    <w:nsid w:val="7FCA3516"/>
    <w:multiLevelType w:val="multilevel"/>
    <w:tmpl w:val="B94E5E28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35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1800"/>
      </w:pPr>
      <w:rPr>
        <w:rFonts w:hint="default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7"/>
  </w:num>
  <w:num w:numId="5">
    <w:abstractNumId w:val="4"/>
  </w:num>
  <w:num w:numId="6">
    <w:abstractNumId w:val="15"/>
  </w:num>
  <w:num w:numId="7">
    <w:abstractNumId w:val="1"/>
  </w:num>
  <w:num w:numId="8">
    <w:abstractNumId w:val="5"/>
  </w:num>
  <w:num w:numId="9">
    <w:abstractNumId w:val="6"/>
    <w:lvlOverride w:ilvl="0">
      <w:startOverride w:val="1"/>
    </w:lvlOverride>
  </w:num>
  <w:num w:numId="10">
    <w:abstractNumId w:val="0"/>
  </w:num>
  <w:num w:numId="11">
    <w:abstractNumId w:val="2"/>
  </w:num>
  <w:num w:numId="12">
    <w:abstractNumId w:val="11"/>
  </w:num>
  <w:num w:numId="13">
    <w:abstractNumId w:val="13"/>
  </w:num>
  <w:num w:numId="14">
    <w:abstractNumId w:val="12"/>
  </w:num>
  <w:num w:numId="15">
    <w:abstractNumId w:val="14"/>
  </w:num>
  <w:num w:numId="16">
    <w:abstractNumId w:val="16"/>
  </w:num>
  <w:num w:numId="17">
    <w:abstractNumId w:val="3"/>
  </w:num>
  <w:num w:numId="18">
    <w:abstractNumId w:val="10"/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4096" w:nlCheck="1" w:checkStyle="0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1"/>
    <w:rsid w:val="000028F9"/>
    <w:rsid w:val="00021DF1"/>
    <w:rsid w:val="00023804"/>
    <w:rsid w:val="000437E9"/>
    <w:rsid w:val="00044A1F"/>
    <w:rsid w:val="00046775"/>
    <w:rsid w:val="000501C5"/>
    <w:rsid w:val="00051B26"/>
    <w:rsid w:val="0005518C"/>
    <w:rsid w:val="00061AB9"/>
    <w:rsid w:val="00084E2B"/>
    <w:rsid w:val="000A230B"/>
    <w:rsid w:val="000B5706"/>
    <w:rsid w:val="000C0379"/>
    <w:rsid w:val="000C1FFD"/>
    <w:rsid w:val="000C697F"/>
    <w:rsid w:val="000E3BA9"/>
    <w:rsid w:val="000F09B8"/>
    <w:rsid w:val="000F6CEB"/>
    <w:rsid w:val="00110C30"/>
    <w:rsid w:val="001137FD"/>
    <w:rsid w:val="0012242E"/>
    <w:rsid w:val="00133D70"/>
    <w:rsid w:val="00137F3D"/>
    <w:rsid w:val="00143490"/>
    <w:rsid w:val="0014613A"/>
    <w:rsid w:val="001515EA"/>
    <w:rsid w:val="00151CC1"/>
    <w:rsid w:val="001714D9"/>
    <w:rsid w:val="00181F93"/>
    <w:rsid w:val="001961B4"/>
    <w:rsid w:val="001A4ECC"/>
    <w:rsid w:val="001A578C"/>
    <w:rsid w:val="001C1AD6"/>
    <w:rsid w:val="001E58EE"/>
    <w:rsid w:val="00212671"/>
    <w:rsid w:val="00215706"/>
    <w:rsid w:val="0022230F"/>
    <w:rsid w:val="002306A6"/>
    <w:rsid w:val="00235B5F"/>
    <w:rsid w:val="00245C30"/>
    <w:rsid w:val="0025035F"/>
    <w:rsid w:val="00252BB5"/>
    <w:rsid w:val="002536FD"/>
    <w:rsid w:val="00257C34"/>
    <w:rsid w:val="0026355F"/>
    <w:rsid w:val="00266380"/>
    <w:rsid w:val="00284DED"/>
    <w:rsid w:val="002853D2"/>
    <w:rsid w:val="002952E3"/>
    <w:rsid w:val="002A7CBD"/>
    <w:rsid w:val="002C4B28"/>
    <w:rsid w:val="002C509D"/>
    <w:rsid w:val="002D1DE8"/>
    <w:rsid w:val="002D2BD8"/>
    <w:rsid w:val="002E5DC8"/>
    <w:rsid w:val="002E72F5"/>
    <w:rsid w:val="002F6F16"/>
    <w:rsid w:val="00311FEB"/>
    <w:rsid w:val="0031204E"/>
    <w:rsid w:val="003135AF"/>
    <w:rsid w:val="00316592"/>
    <w:rsid w:val="003232D1"/>
    <w:rsid w:val="00332C8D"/>
    <w:rsid w:val="00337D47"/>
    <w:rsid w:val="00340147"/>
    <w:rsid w:val="00343CF1"/>
    <w:rsid w:val="0036203E"/>
    <w:rsid w:val="00364C6C"/>
    <w:rsid w:val="0037038E"/>
    <w:rsid w:val="00376485"/>
    <w:rsid w:val="00376DB0"/>
    <w:rsid w:val="00387753"/>
    <w:rsid w:val="00391779"/>
    <w:rsid w:val="00393565"/>
    <w:rsid w:val="003936AD"/>
    <w:rsid w:val="003A191C"/>
    <w:rsid w:val="003A2D3A"/>
    <w:rsid w:val="003A31EC"/>
    <w:rsid w:val="003A7714"/>
    <w:rsid w:val="003D36B4"/>
    <w:rsid w:val="003E0AEA"/>
    <w:rsid w:val="003E2DAF"/>
    <w:rsid w:val="003F6487"/>
    <w:rsid w:val="00403C4A"/>
    <w:rsid w:val="0040559F"/>
    <w:rsid w:val="00426FC2"/>
    <w:rsid w:val="00430A18"/>
    <w:rsid w:val="004331BA"/>
    <w:rsid w:val="00437E2E"/>
    <w:rsid w:val="00447F68"/>
    <w:rsid w:val="004549C8"/>
    <w:rsid w:val="0045523C"/>
    <w:rsid w:val="0048078C"/>
    <w:rsid w:val="00482E51"/>
    <w:rsid w:val="0048432F"/>
    <w:rsid w:val="004973D9"/>
    <w:rsid w:val="004B06D8"/>
    <w:rsid w:val="004C71D9"/>
    <w:rsid w:val="004D22A9"/>
    <w:rsid w:val="004F4ADE"/>
    <w:rsid w:val="004F4C81"/>
    <w:rsid w:val="005046E9"/>
    <w:rsid w:val="00514D4B"/>
    <w:rsid w:val="00547C85"/>
    <w:rsid w:val="005511CC"/>
    <w:rsid w:val="00552BEA"/>
    <w:rsid w:val="00564261"/>
    <w:rsid w:val="00567D82"/>
    <w:rsid w:val="00574BFB"/>
    <w:rsid w:val="00577882"/>
    <w:rsid w:val="0059220C"/>
    <w:rsid w:val="005A0061"/>
    <w:rsid w:val="005B1E32"/>
    <w:rsid w:val="005C1346"/>
    <w:rsid w:val="005C6128"/>
    <w:rsid w:val="005C79A9"/>
    <w:rsid w:val="005D1FEC"/>
    <w:rsid w:val="005D5790"/>
    <w:rsid w:val="005E21E9"/>
    <w:rsid w:val="006024A1"/>
    <w:rsid w:val="006050D3"/>
    <w:rsid w:val="0060707F"/>
    <w:rsid w:val="006116E5"/>
    <w:rsid w:val="00611F5D"/>
    <w:rsid w:val="00624133"/>
    <w:rsid w:val="0062513C"/>
    <w:rsid w:val="006423B1"/>
    <w:rsid w:val="0064569D"/>
    <w:rsid w:val="00646ED0"/>
    <w:rsid w:val="00657E4F"/>
    <w:rsid w:val="00663845"/>
    <w:rsid w:val="00670EA0"/>
    <w:rsid w:val="006B5BB0"/>
    <w:rsid w:val="006C2E35"/>
    <w:rsid w:val="006C5183"/>
    <w:rsid w:val="006C5CB0"/>
    <w:rsid w:val="006D58A4"/>
    <w:rsid w:val="006E64EE"/>
    <w:rsid w:val="006F2541"/>
    <w:rsid w:val="006F4889"/>
    <w:rsid w:val="00702396"/>
    <w:rsid w:val="007108DE"/>
    <w:rsid w:val="00715E17"/>
    <w:rsid w:val="00716E43"/>
    <w:rsid w:val="007250FB"/>
    <w:rsid w:val="007460F4"/>
    <w:rsid w:val="00751F6C"/>
    <w:rsid w:val="00755623"/>
    <w:rsid w:val="00760BE0"/>
    <w:rsid w:val="007615A2"/>
    <w:rsid w:val="00786186"/>
    <w:rsid w:val="007A7170"/>
    <w:rsid w:val="007B6F44"/>
    <w:rsid w:val="007C75FA"/>
    <w:rsid w:val="007D6C62"/>
    <w:rsid w:val="007D7865"/>
    <w:rsid w:val="007E1523"/>
    <w:rsid w:val="007E3493"/>
    <w:rsid w:val="007E3B23"/>
    <w:rsid w:val="007E5FC6"/>
    <w:rsid w:val="007E6808"/>
    <w:rsid w:val="007F5AC3"/>
    <w:rsid w:val="00810BA3"/>
    <w:rsid w:val="0081768F"/>
    <w:rsid w:val="008214A3"/>
    <w:rsid w:val="00821ABD"/>
    <w:rsid w:val="00834288"/>
    <w:rsid w:val="00841AD5"/>
    <w:rsid w:val="00844614"/>
    <w:rsid w:val="00856674"/>
    <w:rsid w:val="00857AD1"/>
    <w:rsid w:val="00860E3F"/>
    <w:rsid w:val="008621B3"/>
    <w:rsid w:val="00864785"/>
    <w:rsid w:val="008A0792"/>
    <w:rsid w:val="008C5065"/>
    <w:rsid w:val="008C603C"/>
    <w:rsid w:val="008C7286"/>
    <w:rsid w:val="008D17C9"/>
    <w:rsid w:val="008D42B4"/>
    <w:rsid w:val="008D7240"/>
    <w:rsid w:val="008E05A6"/>
    <w:rsid w:val="008E0E21"/>
    <w:rsid w:val="008E31FC"/>
    <w:rsid w:val="008F2819"/>
    <w:rsid w:val="00910F1D"/>
    <w:rsid w:val="009144B3"/>
    <w:rsid w:val="00944DB2"/>
    <w:rsid w:val="00963AC3"/>
    <w:rsid w:val="00981542"/>
    <w:rsid w:val="0098673B"/>
    <w:rsid w:val="00993782"/>
    <w:rsid w:val="00994BB6"/>
    <w:rsid w:val="009B0CB0"/>
    <w:rsid w:val="009B14B4"/>
    <w:rsid w:val="009B36C0"/>
    <w:rsid w:val="009B4020"/>
    <w:rsid w:val="009B6C44"/>
    <w:rsid w:val="009C0F65"/>
    <w:rsid w:val="009F0A90"/>
    <w:rsid w:val="009F5DBB"/>
    <w:rsid w:val="009F7934"/>
    <w:rsid w:val="00A271F2"/>
    <w:rsid w:val="00A27811"/>
    <w:rsid w:val="00A310E1"/>
    <w:rsid w:val="00A3205E"/>
    <w:rsid w:val="00A33EAD"/>
    <w:rsid w:val="00A37188"/>
    <w:rsid w:val="00A41FB1"/>
    <w:rsid w:val="00A42682"/>
    <w:rsid w:val="00A633B4"/>
    <w:rsid w:val="00A66EE4"/>
    <w:rsid w:val="00A907C1"/>
    <w:rsid w:val="00A9237F"/>
    <w:rsid w:val="00A93B51"/>
    <w:rsid w:val="00A96874"/>
    <w:rsid w:val="00AA2F7D"/>
    <w:rsid w:val="00AA7E28"/>
    <w:rsid w:val="00AB355B"/>
    <w:rsid w:val="00AB725D"/>
    <w:rsid w:val="00AD0EBB"/>
    <w:rsid w:val="00AE01D0"/>
    <w:rsid w:val="00AE053C"/>
    <w:rsid w:val="00AE1791"/>
    <w:rsid w:val="00AE55F9"/>
    <w:rsid w:val="00B03550"/>
    <w:rsid w:val="00B12EC4"/>
    <w:rsid w:val="00B13942"/>
    <w:rsid w:val="00B173DE"/>
    <w:rsid w:val="00B27865"/>
    <w:rsid w:val="00B37A6D"/>
    <w:rsid w:val="00B469A2"/>
    <w:rsid w:val="00B5001B"/>
    <w:rsid w:val="00B51D2D"/>
    <w:rsid w:val="00B60052"/>
    <w:rsid w:val="00B61A60"/>
    <w:rsid w:val="00B64E70"/>
    <w:rsid w:val="00B65F1E"/>
    <w:rsid w:val="00B73562"/>
    <w:rsid w:val="00B75BA4"/>
    <w:rsid w:val="00B843C9"/>
    <w:rsid w:val="00BB02BF"/>
    <w:rsid w:val="00BC09F4"/>
    <w:rsid w:val="00BC0DD6"/>
    <w:rsid w:val="00BC47E2"/>
    <w:rsid w:val="00BD5A2C"/>
    <w:rsid w:val="00BD74FC"/>
    <w:rsid w:val="00BE473B"/>
    <w:rsid w:val="00BE7ECD"/>
    <w:rsid w:val="00C056CF"/>
    <w:rsid w:val="00C244C0"/>
    <w:rsid w:val="00C27108"/>
    <w:rsid w:val="00C35B85"/>
    <w:rsid w:val="00C42792"/>
    <w:rsid w:val="00C52F0E"/>
    <w:rsid w:val="00C5466C"/>
    <w:rsid w:val="00C54C2F"/>
    <w:rsid w:val="00C72751"/>
    <w:rsid w:val="00C74A32"/>
    <w:rsid w:val="00C9290D"/>
    <w:rsid w:val="00C95F28"/>
    <w:rsid w:val="00CA0241"/>
    <w:rsid w:val="00CC40AE"/>
    <w:rsid w:val="00CD2F4D"/>
    <w:rsid w:val="00CE3E7D"/>
    <w:rsid w:val="00CE431E"/>
    <w:rsid w:val="00CE6750"/>
    <w:rsid w:val="00D031C7"/>
    <w:rsid w:val="00D1356E"/>
    <w:rsid w:val="00D221EA"/>
    <w:rsid w:val="00D22AF5"/>
    <w:rsid w:val="00D25FB1"/>
    <w:rsid w:val="00D31991"/>
    <w:rsid w:val="00D40B78"/>
    <w:rsid w:val="00D44FB6"/>
    <w:rsid w:val="00D46989"/>
    <w:rsid w:val="00D64F5B"/>
    <w:rsid w:val="00D70509"/>
    <w:rsid w:val="00D7453E"/>
    <w:rsid w:val="00D83861"/>
    <w:rsid w:val="00D959EE"/>
    <w:rsid w:val="00DC49C3"/>
    <w:rsid w:val="00DD6C36"/>
    <w:rsid w:val="00DE11F0"/>
    <w:rsid w:val="00DE7B25"/>
    <w:rsid w:val="00DF58E2"/>
    <w:rsid w:val="00DF65B2"/>
    <w:rsid w:val="00E07229"/>
    <w:rsid w:val="00E143BF"/>
    <w:rsid w:val="00E17E4D"/>
    <w:rsid w:val="00E42D38"/>
    <w:rsid w:val="00E6534F"/>
    <w:rsid w:val="00E75260"/>
    <w:rsid w:val="00E803C1"/>
    <w:rsid w:val="00E84C46"/>
    <w:rsid w:val="00E87001"/>
    <w:rsid w:val="00EB18A2"/>
    <w:rsid w:val="00EB367F"/>
    <w:rsid w:val="00EC328E"/>
    <w:rsid w:val="00EC40B2"/>
    <w:rsid w:val="00ED1D5F"/>
    <w:rsid w:val="00ED1DCC"/>
    <w:rsid w:val="00ED4A96"/>
    <w:rsid w:val="00F00644"/>
    <w:rsid w:val="00F05959"/>
    <w:rsid w:val="00F05992"/>
    <w:rsid w:val="00F05EA8"/>
    <w:rsid w:val="00F22766"/>
    <w:rsid w:val="00F234D6"/>
    <w:rsid w:val="00F34273"/>
    <w:rsid w:val="00F412AE"/>
    <w:rsid w:val="00F46FE9"/>
    <w:rsid w:val="00F5660E"/>
    <w:rsid w:val="00F61F65"/>
    <w:rsid w:val="00F6672D"/>
    <w:rsid w:val="00F845B0"/>
    <w:rsid w:val="00F87CEE"/>
    <w:rsid w:val="00FA5CF6"/>
    <w:rsid w:val="00FB69F2"/>
    <w:rsid w:val="00FB6F48"/>
    <w:rsid w:val="00FC043E"/>
    <w:rsid w:val="00FC5CF4"/>
    <w:rsid w:val="00FC79A5"/>
    <w:rsid w:val="00FD3621"/>
    <w:rsid w:val="00FE031D"/>
    <w:rsid w:val="00FE2B39"/>
    <w:rsid w:val="00FE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74A56652"/>
  <w15:docId w15:val="{5DDD99D9-1B9F-4882-B242-23E4C811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07229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961B4"/>
    <w:pPr>
      <w:keepNext/>
      <w:outlineLvl w:val="0"/>
    </w:pPr>
    <w:rPr>
      <w:rFonts w:ascii="Arial" w:eastAsia="ＭＳ ゴシック" w:hAnsi="Arial"/>
      <w:sz w:val="24"/>
    </w:rPr>
  </w:style>
  <w:style w:type="paragraph" w:styleId="20">
    <w:name w:val="heading 2"/>
    <w:basedOn w:val="a"/>
    <w:next w:val="a"/>
    <w:qFormat/>
    <w:rsid w:val="001961B4"/>
    <w:pPr>
      <w:keepNext/>
      <w:outlineLvl w:val="1"/>
    </w:pPr>
    <w:rPr>
      <w:rFonts w:ascii="Arial" w:eastAsia="ＭＳ ゴシック" w:hAnsi="Arial"/>
    </w:rPr>
  </w:style>
  <w:style w:type="paragraph" w:styleId="3">
    <w:name w:val="heading 3"/>
    <w:basedOn w:val="2"/>
    <w:next w:val="a"/>
    <w:link w:val="30"/>
    <w:qFormat/>
    <w:rsid w:val="003135AF"/>
    <w:pPr>
      <w:numPr>
        <w:numId w:val="18"/>
      </w:numPr>
      <w:outlineLvl w:val="2"/>
    </w:pPr>
    <w:rPr>
      <w:rFonts w:ascii="ＭＳ 明朝" w:eastAsia="ＭＳ 明朝" w:hAnsi="ＭＳ 明朝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961B4"/>
    <w:pPr>
      <w:tabs>
        <w:tab w:val="center" w:pos="4252"/>
        <w:tab w:val="right" w:pos="8504"/>
      </w:tabs>
      <w:snapToGrid w:val="0"/>
    </w:pPr>
  </w:style>
  <w:style w:type="paragraph" w:customStyle="1" w:styleId="a5">
    <w:name w:val="仕様書タイトル"/>
    <w:basedOn w:val="1"/>
    <w:next w:val="10"/>
    <w:rsid w:val="001961B4"/>
    <w:pPr>
      <w:jc w:val="center"/>
    </w:pPr>
    <w:rPr>
      <w:b/>
      <w:sz w:val="32"/>
    </w:rPr>
  </w:style>
  <w:style w:type="paragraph" w:customStyle="1" w:styleId="10">
    <w:name w:val="仕様書見出し1"/>
    <w:basedOn w:val="20"/>
    <w:rsid w:val="001961B4"/>
    <w:rPr>
      <w:b/>
    </w:rPr>
  </w:style>
  <w:style w:type="paragraph" w:styleId="a6">
    <w:name w:val="Body Text"/>
    <w:basedOn w:val="a"/>
    <w:link w:val="a7"/>
    <w:rsid w:val="001961B4"/>
  </w:style>
  <w:style w:type="paragraph" w:customStyle="1" w:styleId="2">
    <w:name w:val="仕様書見出し2"/>
    <w:basedOn w:val="20"/>
    <w:rsid w:val="001961B4"/>
    <w:pPr>
      <w:numPr>
        <w:numId w:val="1"/>
      </w:numPr>
    </w:pPr>
  </w:style>
  <w:style w:type="paragraph" w:customStyle="1" w:styleId="a8">
    <w:name w:val="プロトタイプ"/>
    <w:basedOn w:val="a"/>
    <w:rsid w:val="001961B4"/>
    <w:pPr>
      <w:keepLines/>
      <w:ind w:left="839"/>
    </w:pPr>
    <w:rPr>
      <w:b/>
    </w:rPr>
  </w:style>
  <w:style w:type="paragraph" w:customStyle="1" w:styleId="31">
    <w:name w:val="仕様書見出し3"/>
    <w:basedOn w:val="3"/>
    <w:next w:val="a6"/>
    <w:rsid w:val="001961B4"/>
    <w:pPr>
      <w:ind w:left="840"/>
    </w:pPr>
  </w:style>
  <w:style w:type="paragraph" w:styleId="a9">
    <w:name w:val="footer"/>
    <w:basedOn w:val="a"/>
    <w:link w:val="aa"/>
    <w:uiPriority w:val="99"/>
    <w:rsid w:val="001961B4"/>
    <w:pPr>
      <w:tabs>
        <w:tab w:val="center" w:pos="4252"/>
        <w:tab w:val="right" w:pos="8504"/>
      </w:tabs>
      <w:snapToGrid w:val="0"/>
    </w:pPr>
  </w:style>
  <w:style w:type="character" w:styleId="ab">
    <w:name w:val="page number"/>
    <w:basedOn w:val="a0"/>
    <w:rsid w:val="001961B4"/>
  </w:style>
  <w:style w:type="character" w:styleId="ac">
    <w:name w:val="Hyperlink"/>
    <w:basedOn w:val="a0"/>
    <w:rsid w:val="001961B4"/>
    <w:rPr>
      <w:strike w:val="0"/>
      <w:dstrike w:val="0"/>
      <w:color w:val="000099"/>
      <w:u w:val="none"/>
      <w:effect w:val="none"/>
    </w:rPr>
  </w:style>
  <w:style w:type="character" w:customStyle="1" w:styleId="t1">
    <w:name w:val="t1"/>
    <w:basedOn w:val="a0"/>
    <w:rsid w:val="001961B4"/>
    <w:rPr>
      <w:color w:val="990000"/>
    </w:rPr>
  </w:style>
  <w:style w:type="paragraph" w:styleId="ad">
    <w:name w:val="footnote text"/>
    <w:basedOn w:val="a"/>
    <w:semiHidden/>
    <w:rsid w:val="001961B4"/>
    <w:pPr>
      <w:snapToGrid w:val="0"/>
      <w:jc w:val="left"/>
    </w:pPr>
  </w:style>
  <w:style w:type="character" w:styleId="ae">
    <w:name w:val="footnote reference"/>
    <w:basedOn w:val="a0"/>
    <w:semiHidden/>
    <w:rsid w:val="001961B4"/>
    <w:rPr>
      <w:vertAlign w:val="superscript"/>
    </w:rPr>
  </w:style>
  <w:style w:type="character" w:styleId="af">
    <w:name w:val="FollowedHyperlink"/>
    <w:basedOn w:val="a0"/>
    <w:rsid w:val="001961B4"/>
    <w:rPr>
      <w:color w:val="800080"/>
      <w:u w:val="single"/>
    </w:rPr>
  </w:style>
  <w:style w:type="paragraph" w:styleId="af0">
    <w:name w:val="Balloon Text"/>
    <w:basedOn w:val="a"/>
    <w:semiHidden/>
    <w:rsid w:val="00C72751"/>
    <w:rPr>
      <w:rFonts w:ascii="Arial" w:eastAsia="ＭＳ ゴシック" w:hAnsi="Arial"/>
      <w:sz w:val="18"/>
      <w:szCs w:val="18"/>
    </w:rPr>
  </w:style>
  <w:style w:type="character" w:customStyle="1" w:styleId="aa">
    <w:name w:val="フッター (文字)"/>
    <w:basedOn w:val="a0"/>
    <w:link w:val="a9"/>
    <w:uiPriority w:val="99"/>
    <w:rsid w:val="00B12EC4"/>
    <w:rPr>
      <w:kern w:val="2"/>
      <w:sz w:val="21"/>
      <w:szCs w:val="24"/>
    </w:rPr>
  </w:style>
  <w:style w:type="character" w:customStyle="1" w:styleId="a4">
    <w:name w:val="ヘッダー (文字)"/>
    <w:basedOn w:val="a0"/>
    <w:link w:val="a3"/>
    <w:rsid w:val="00143490"/>
    <w:rPr>
      <w:kern w:val="2"/>
      <w:sz w:val="21"/>
      <w:szCs w:val="24"/>
    </w:rPr>
  </w:style>
  <w:style w:type="character" w:customStyle="1" w:styleId="a7">
    <w:name w:val="本文 (文字)"/>
    <w:basedOn w:val="a0"/>
    <w:link w:val="a6"/>
    <w:rsid w:val="00143490"/>
    <w:rPr>
      <w:kern w:val="2"/>
      <w:sz w:val="21"/>
      <w:szCs w:val="24"/>
    </w:rPr>
  </w:style>
  <w:style w:type="paragraph" w:styleId="af1">
    <w:name w:val="caption"/>
    <w:basedOn w:val="a"/>
    <w:next w:val="a"/>
    <w:qFormat/>
    <w:rsid w:val="005C79A9"/>
    <w:pPr>
      <w:spacing w:before="120" w:after="240"/>
    </w:pPr>
    <w:rPr>
      <w:b/>
      <w:bCs/>
      <w:sz w:val="20"/>
      <w:szCs w:val="20"/>
    </w:rPr>
  </w:style>
  <w:style w:type="paragraph" w:styleId="af2">
    <w:name w:val="List Paragraph"/>
    <w:basedOn w:val="a"/>
    <w:uiPriority w:val="34"/>
    <w:qFormat/>
    <w:rsid w:val="00AA2F7D"/>
    <w:pPr>
      <w:ind w:leftChars="400" w:left="840"/>
    </w:pPr>
  </w:style>
  <w:style w:type="character" w:customStyle="1" w:styleId="30">
    <w:name w:val="見出し 3 (文字)"/>
    <w:basedOn w:val="a0"/>
    <w:link w:val="3"/>
    <w:rsid w:val="00864785"/>
    <w:rPr>
      <w:rFonts w:ascii="ＭＳ 明朝" w:hAnsi="ＭＳ 明朝"/>
      <w:kern w:val="2"/>
      <w:sz w:val="21"/>
      <w:szCs w:val="24"/>
    </w:rPr>
  </w:style>
  <w:style w:type="character" w:customStyle="1" w:styleId="af3">
    <w:name w:val="表内 (文字)"/>
    <w:basedOn w:val="a0"/>
    <w:link w:val="af4"/>
    <w:locked/>
    <w:rsid w:val="00311FEB"/>
    <w:rPr>
      <w:rFonts w:ascii="ＭＳ 明朝" w:hAnsi="ＭＳ 明朝"/>
      <w:kern w:val="2"/>
      <w:sz w:val="21"/>
      <w:szCs w:val="24"/>
    </w:rPr>
  </w:style>
  <w:style w:type="paragraph" w:customStyle="1" w:styleId="af4">
    <w:name w:val="表内"/>
    <w:basedOn w:val="a"/>
    <w:link w:val="af3"/>
    <w:qFormat/>
    <w:rsid w:val="00311FEB"/>
    <w:rPr>
      <w:rFonts w:ascii="ＭＳ 明朝" w:hAnsi="ＭＳ 明朝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1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Awano\Application%20Data\Microsoft\Templates\&#38651;&#23376;&#30003;&#21578;\&#12452;&#12531;&#12479;&#12540;&#12501;&#12455;&#12451;&#12473;&#20181;&#27096;&#26360;.dot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DF3E54-AD0E-41D1-BB22-169EC5B83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インターフェィス仕様書.dot</Template>
  <TotalTime>321</TotalTime>
  <Pages>13</Pages>
  <Words>1374</Words>
  <Characters>7838</Characters>
  <Application>Microsoft Office Word</Application>
  <DocSecurity>0</DocSecurity>
  <Lines>65</Lines>
  <Paragraphs>18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国税庁</Company>
  <LinksUpToDate>false</LinksUpToDate>
  <CharactersWithSpaces>9194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NTA</dc:creator>
  <cp:lastPrinted>2013-05-29T08:20:00Z</cp:lastPrinted>
  <dcterms:created xsi:type="dcterms:W3CDTF">2013-08-13T01:53:00Z</dcterms:created>
  <dcterms:modified xsi:type="dcterms:W3CDTF">2024-04-30T04:20:00Z</dcterms:modified>
</cp:coreProperties>
</file>