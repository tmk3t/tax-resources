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7B66DA" w14:textId="77777777" w:rsidR="00266380" w:rsidRPr="00000B74" w:rsidRDefault="00FC5CF4" w:rsidP="00D369B5">
      <w:pPr>
        <w:pStyle w:val="a5"/>
        <w:ind w:firstLine="193"/>
      </w:pPr>
      <w:r w:rsidRPr="00000B74">
        <w:rPr>
          <w:rFonts w:ascii="ＭＳ Ｐゴシック" w:eastAsia="ＭＳ Ｐゴシック" w:hAnsi="ＭＳ Ｐゴシック" w:hint="eastAsia"/>
        </w:rPr>
        <w:t>Ⅱ</w:t>
      </w:r>
      <w:r w:rsidRPr="00000B74">
        <w:rPr>
          <w:rFonts w:hint="eastAsia"/>
        </w:rPr>
        <w:t xml:space="preserve">　</w:t>
      </w:r>
      <w:r w:rsidR="00266380" w:rsidRPr="00000B74">
        <w:rPr>
          <w:rFonts w:hint="eastAsia"/>
        </w:rPr>
        <w:t>インターフ</w:t>
      </w:r>
      <w:bookmarkStart w:id="0" w:name="_GoBack"/>
      <w:bookmarkEnd w:id="0"/>
      <w:r w:rsidR="00266380" w:rsidRPr="00000B74">
        <w:rPr>
          <w:rFonts w:hint="eastAsia"/>
        </w:rPr>
        <w:t>ェイス仕様書</w:t>
      </w:r>
    </w:p>
    <w:p w14:paraId="1F25822E" w14:textId="77777777" w:rsidR="00FC5CF4" w:rsidRPr="00000B74" w:rsidRDefault="00FC5CF4" w:rsidP="004D2885">
      <w:pPr>
        <w:pStyle w:val="2"/>
      </w:pPr>
      <w:r w:rsidRPr="00000B74">
        <w:rPr>
          <w:rFonts w:hint="eastAsia"/>
        </w:rPr>
        <w:t>名称</w:t>
      </w:r>
    </w:p>
    <w:p w14:paraId="7CFFCF09" w14:textId="77777777" w:rsidR="00266380" w:rsidRPr="00000B74" w:rsidRDefault="00552BEA" w:rsidP="00D369B5">
      <w:r w:rsidRPr="00000B74">
        <w:rPr>
          <w:rFonts w:hint="eastAsia"/>
        </w:rPr>
        <w:t>CLICsvConvXtx</w:t>
      </w:r>
      <w:r w:rsidR="00821ABD" w:rsidRPr="00000B74">
        <w:rPr>
          <w:rFonts w:hint="eastAsia"/>
        </w:rPr>
        <w:t>Isa</w:t>
      </w:r>
    </w:p>
    <w:p w14:paraId="7CB6928A" w14:textId="77777777" w:rsidR="00266380" w:rsidRPr="00000B74" w:rsidRDefault="00266380" w:rsidP="004D2885">
      <w:pPr>
        <w:pStyle w:val="2"/>
      </w:pPr>
      <w:r w:rsidRPr="00000B74">
        <w:rPr>
          <w:rFonts w:hint="eastAsia"/>
        </w:rPr>
        <w:t>概要</w:t>
      </w:r>
    </w:p>
    <w:p w14:paraId="0320A528" w14:textId="7C72495A" w:rsidR="00266380" w:rsidRPr="00000B74" w:rsidRDefault="002850D0" w:rsidP="00D369B5">
      <w:r w:rsidRPr="00000B74">
        <w:rPr>
          <w:rFonts w:hint="eastAsia"/>
        </w:rPr>
        <w:t>N</w:t>
      </w:r>
      <w:r w:rsidR="00FC5CF4" w:rsidRPr="00000B74">
        <w:rPr>
          <w:rFonts w:hint="eastAsia"/>
        </w:rPr>
        <w:t>ISA</w:t>
      </w:r>
      <w:r w:rsidR="00821ABD" w:rsidRPr="00000B74">
        <w:rPr>
          <w:rFonts w:hint="eastAsia"/>
        </w:rPr>
        <w:t>に係る手続</w:t>
      </w:r>
      <w:r w:rsidR="00266380" w:rsidRPr="00000B74">
        <w:rPr>
          <w:rFonts w:hint="eastAsia"/>
        </w:rPr>
        <w:t>用</w:t>
      </w:r>
      <w:r w:rsidR="00552BEA" w:rsidRPr="00000B74">
        <w:rPr>
          <w:rFonts w:hint="eastAsia"/>
        </w:rPr>
        <w:t>CSV</w:t>
      </w:r>
      <w:r w:rsidR="00266380" w:rsidRPr="00000B74">
        <w:rPr>
          <w:rFonts w:hint="eastAsia"/>
        </w:rPr>
        <w:t>ファイル</w:t>
      </w:r>
      <w:r w:rsidR="00376490" w:rsidRPr="00000B74">
        <w:rPr>
          <w:rFonts w:hint="eastAsia"/>
        </w:rPr>
        <w:t>または金融機関申請等CSVファイル</w:t>
      </w:r>
      <w:r w:rsidR="000708AF" w:rsidRPr="00000B74">
        <w:rPr>
          <w:rFonts w:hint="eastAsia"/>
        </w:rPr>
        <w:t>、</w:t>
      </w:r>
      <w:r w:rsidR="00F80E9C" w:rsidRPr="00000B74">
        <w:rPr>
          <w:rFonts w:hint="eastAsia"/>
        </w:rPr>
        <w:t>振替国債等の利子</w:t>
      </w:r>
      <w:r w:rsidR="000708AF" w:rsidRPr="00000B74">
        <w:rPr>
          <w:rFonts w:hint="eastAsia"/>
        </w:rPr>
        <w:t>CSVファイル</w:t>
      </w:r>
      <w:r w:rsidR="00552BEA" w:rsidRPr="00000B74">
        <w:rPr>
          <w:rFonts w:hint="eastAsia"/>
        </w:rPr>
        <w:t>の</w:t>
      </w:r>
      <w:r w:rsidR="00266380" w:rsidRPr="00000B74">
        <w:rPr>
          <w:rFonts w:hint="eastAsia"/>
        </w:rPr>
        <w:t>検証</w:t>
      </w:r>
      <w:r w:rsidR="00ED07F8" w:rsidRPr="00000B74">
        <w:rPr>
          <w:rFonts w:hint="eastAsia"/>
        </w:rPr>
        <w:t>および</w:t>
      </w:r>
      <w:r w:rsidR="008D7240" w:rsidRPr="00000B74">
        <w:rPr>
          <w:rFonts w:hint="eastAsia"/>
        </w:rPr>
        <w:t>申告等データ</w:t>
      </w:r>
      <w:r w:rsidR="00ED07F8" w:rsidRPr="00000B74">
        <w:rPr>
          <w:rFonts w:hint="eastAsia"/>
        </w:rPr>
        <w:t>を作成</w:t>
      </w:r>
      <w:r w:rsidR="00266380" w:rsidRPr="00000B74">
        <w:rPr>
          <w:rFonts w:hint="eastAsia"/>
        </w:rPr>
        <w:t>するためのインターフェイス</w:t>
      </w:r>
      <w:r w:rsidR="007F5AC3" w:rsidRPr="00000B74">
        <w:rPr>
          <w:rFonts w:hint="eastAsia"/>
        </w:rPr>
        <w:t>。</w:t>
      </w:r>
    </w:p>
    <w:p w14:paraId="166CAE19" w14:textId="77777777" w:rsidR="000708AF" w:rsidRPr="00000B74" w:rsidRDefault="000708AF" w:rsidP="00D369B5"/>
    <w:p w14:paraId="625FC242" w14:textId="77777777" w:rsidR="00266380" w:rsidRPr="00000B74" w:rsidRDefault="00266380" w:rsidP="004D2885">
      <w:pPr>
        <w:pStyle w:val="2"/>
      </w:pPr>
      <w:r w:rsidRPr="00000B74">
        <w:rPr>
          <w:rFonts w:hint="eastAsia"/>
        </w:rPr>
        <w:t>メンバー関数</w:t>
      </w:r>
    </w:p>
    <w:p w14:paraId="0EAC5245" w14:textId="77777777" w:rsidR="00FC5CF4" w:rsidRPr="00000B74" w:rsidRDefault="00387753" w:rsidP="004D2885">
      <w:pPr>
        <w:pStyle w:val="3"/>
      </w:pPr>
      <w:r w:rsidRPr="00000B74">
        <w:t>CsvCheck</w:t>
      </w:r>
    </w:p>
    <w:p w14:paraId="03DCD0F3" w14:textId="77777777" w:rsidR="006423B1" w:rsidRPr="00000B74" w:rsidRDefault="00266380" w:rsidP="002A6B9E">
      <w:pPr>
        <w:ind w:leftChars="600" w:left="2268" w:hangingChars="480" w:hanging="1008"/>
      </w:pPr>
      <w:r w:rsidRPr="00000B74">
        <w:rPr>
          <w:rFonts w:hint="eastAsia"/>
        </w:rPr>
        <w:t xml:space="preserve">HRESULT </w:t>
      </w:r>
      <w:r w:rsidR="00552BEA" w:rsidRPr="00000B74">
        <w:t>Csv</w:t>
      </w:r>
      <w:r w:rsidR="007D6C62" w:rsidRPr="00000B74">
        <w:rPr>
          <w:rFonts w:hint="eastAsia"/>
        </w:rPr>
        <w:t>C</w:t>
      </w:r>
      <w:r w:rsidR="007D6C62" w:rsidRPr="00000B74">
        <w:t>heck</w:t>
      </w:r>
      <w:r w:rsidR="00552BEA" w:rsidRPr="00000B74">
        <w:rPr>
          <w:rFonts w:hint="eastAsia"/>
        </w:rPr>
        <w:t xml:space="preserve"> </w:t>
      </w:r>
      <w:r w:rsidRPr="00000B74">
        <w:rPr>
          <w:rFonts w:hint="eastAsia"/>
        </w:rPr>
        <w:t>(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bCs/>
          <w:i/>
          <w:iCs/>
        </w:rPr>
        <w:t>bstr</w:t>
      </w:r>
      <w:r w:rsidR="00552BEA" w:rsidRPr="00000B74">
        <w:rPr>
          <w:rFonts w:hint="eastAsia"/>
          <w:bCs/>
          <w:i/>
          <w:iCs/>
        </w:rPr>
        <w:t>C</w:t>
      </w:r>
      <w:r w:rsidR="000C697F" w:rsidRPr="00000B74">
        <w:rPr>
          <w:rFonts w:hint="eastAsia"/>
          <w:bCs/>
          <w:i/>
          <w:iCs/>
        </w:rPr>
        <w:t>sv</w:t>
      </w:r>
      <w:r w:rsidR="00D25FB1" w:rsidRPr="00000B74">
        <w:rPr>
          <w:rFonts w:hint="eastAsia"/>
          <w:bCs/>
          <w:i/>
          <w:iCs/>
        </w:rPr>
        <w:t>Path</w:t>
      </w:r>
      <w:r w:rsidR="00CE6750" w:rsidRPr="00000B74">
        <w:rPr>
          <w:rFonts w:hint="eastAsia"/>
          <w:bCs/>
          <w:i/>
          <w:iCs/>
        </w:rPr>
        <w:t>Name</w:t>
      </w:r>
      <w:r w:rsidRPr="00000B74">
        <w:rPr>
          <w:rFonts w:hint="eastAsia"/>
          <w:bCs/>
          <w:i/>
          <w:iCs/>
        </w:rPr>
        <w:t>,</w:t>
      </w:r>
      <w:r w:rsidR="000C697F" w:rsidRPr="00000B74">
        <w:rPr>
          <w:bCs/>
          <w:i/>
          <w:iCs/>
        </w:rPr>
        <w:t xml:space="preserve"> </w:t>
      </w:r>
      <w:r w:rsidR="006423B1" w:rsidRPr="00000B74">
        <w:rPr>
          <w:bCs/>
          <w:i/>
          <w:iCs/>
        </w:rPr>
        <w:br/>
      </w:r>
      <w:r w:rsidR="006423B1" w:rsidRPr="00000B74">
        <w:t>[out, retval]</w:t>
      </w:r>
      <w:r w:rsidR="006423B1" w:rsidRPr="00000B74">
        <w:rPr>
          <w:rFonts w:hint="eastAsia"/>
        </w:rPr>
        <w:t xml:space="preserve"> BSTR</w:t>
      </w:r>
      <w:r w:rsidR="006423B1" w:rsidRPr="00000B74">
        <w:t xml:space="preserve">* </w:t>
      </w:r>
      <w:r w:rsidR="006423B1" w:rsidRPr="00000B74">
        <w:rPr>
          <w:bCs/>
          <w:i/>
          <w:iCs/>
        </w:rPr>
        <w:t>pbstr</w:t>
      </w:r>
      <w:r w:rsidR="006423B1" w:rsidRPr="00000B74">
        <w:rPr>
          <w:rFonts w:hint="eastAsia"/>
          <w:bCs/>
          <w:i/>
          <w:iCs/>
        </w:rPr>
        <w:t>Proc</w:t>
      </w:r>
      <w:r w:rsidR="006423B1" w:rsidRPr="00000B74">
        <w:rPr>
          <w:bCs/>
          <w:i/>
          <w:iCs/>
        </w:rPr>
        <w:t>Info</w:t>
      </w:r>
      <w:r w:rsidR="006423B1" w:rsidRPr="00000B74">
        <w:rPr>
          <w:rFonts w:hint="eastAsia"/>
        </w:rPr>
        <w:t>);</w:t>
      </w:r>
    </w:p>
    <w:p w14:paraId="4948B060" w14:textId="77777777" w:rsidR="00266380" w:rsidRPr="00000B74" w:rsidRDefault="00266380" w:rsidP="002A6B9E"/>
    <w:p w14:paraId="04A33243" w14:textId="77777777" w:rsidR="00266380" w:rsidRPr="00000B74" w:rsidRDefault="00266380" w:rsidP="004D2885">
      <w:pPr>
        <w:pStyle w:val="23"/>
        <w:ind w:leftChars="0" w:left="1050" w:firstLineChars="0" w:firstLine="0"/>
      </w:pPr>
      <w:r w:rsidRPr="00000B74">
        <w:rPr>
          <w:rFonts w:hint="eastAsia"/>
        </w:rPr>
        <w:t>説明</w:t>
      </w:r>
    </w:p>
    <w:p w14:paraId="03CBF096" w14:textId="77777777" w:rsidR="00266380" w:rsidRPr="00000B74" w:rsidRDefault="002850D0" w:rsidP="00D369B5">
      <w:pPr>
        <w:pStyle w:val="a6"/>
      </w:pPr>
      <w:r w:rsidRPr="00000B74">
        <w:rPr>
          <w:rFonts w:hint="eastAsia"/>
        </w:rPr>
        <w:t>N</w:t>
      </w:r>
      <w:r w:rsidR="00FC5CF4" w:rsidRPr="00000B74">
        <w:rPr>
          <w:rFonts w:hint="eastAsia"/>
        </w:rPr>
        <w:t>ISA</w:t>
      </w:r>
      <w:r w:rsidR="004331BA" w:rsidRPr="00000B74">
        <w:rPr>
          <w:rFonts w:hint="eastAsia"/>
        </w:rPr>
        <w:t>に係る手続用</w:t>
      </w:r>
      <w:r w:rsidR="00B03550" w:rsidRPr="00000B74">
        <w:rPr>
          <w:rFonts w:hint="eastAsia"/>
        </w:rPr>
        <w:t>CSVファイル</w:t>
      </w:r>
      <w:r w:rsidR="00376DB0" w:rsidRPr="00000B74">
        <w:rPr>
          <w:rFonts w:hint="eastAsia"/>
        </w:rPr>
        <w:t>を</w:t>
      </w:r>
      <w:r w:rsidR="00B03550" w:rsidRPr="00000B74">
        <w:rPr>
          <w:rFonts w:hint="eastAsia"/>
        </w:rPr>
        <w:t>検証</w:t>
      </w:r>
      <w:r w:rsidR="00AE55F9" w:rsidRPr="00000B74">
        <w:rPr>
          <w:rFonts w:hint="eastAsia"/>
        </w:rPr>
        <w:t>する。</w:t>
      </w:r>
    </w:p>
    <w:p w14:paraId="41D95F77" w14:textId="77777777" w:rsidR="00266380" w:rsidRPr="00000B74" w:rsidRDefault="00266380" w:rsidP="00D369B5"/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000B74" w:rsidRPr="00000B74" w14:paraId="46341580" w14:textId="77777777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4B30422E" w14:textId="77777777" w:rsidR="00266380" w:rsidRPr="00000B74" w:rsidRDefault="00266380" w:rsidP="00D369B5">
            <w:pPr>
              <w:pStyle w:val="af3"/>
            </w:pPr>
            <w:r w:rsidRPr="00000B74">
              <w:rPr>
                <w:rFonts w:hint="eastAsia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1567B269" w14:textId="77777777" w:rsidR="00266380" w:rsidRPr="00000B74" w:rsidRDefault="00266380" w:rsidP="00D369B5">
            <w:pPr>
              <w:pStyle w:val="af3"/>
            </w:pPr>
            <w:r w:rsidRPr="00000B74">
              <w:rPr>
                <w:rFonts w:hint="eastAsia"/>
              </w:rPr>
              <w:t>説明</w:t>
            </w:r>
          </w:p>
        </w:tc>
      </w:tr>
      <w:tr w:rsidR="00000B74" w:rsidRPr="00000B74" w14:paraId="45DDB88E" w14:textId="77777777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5729A18C" w14:textId="77777777" w:rsidR="00266380" w:rsidRPr="00000B74" w:rsidRDefault="00061AB9" w:rsidP="00D369B5">
            <w:pPr>
              <w:pStyle w:val="af3"/>
            </w:pPr>
            <w:r w:rsidRPr="00000B74">
              <w:t>bstr</w:t>
            </w:r>
            <w:r w:rsidRPr="00000B74">
              <w:rPr>
                <w:rFonts w:hint="eastAsia"/>
              </w:rPr>
              <w:t>C</w:t>
            </w:r>
            <w:r w:rsidR="000C697F" w:rsidRPr="00000B74">
              <w:rPr>
                <w:rFonts w:hint="eastAsia"/>
              </w:rPr>
              <w:t>sv</w:t>
            </w:r>
            <w:r w:rsidR="00D25FB1" w:rsidRPr="00000B74">
              <w:rPr>
                <w:rFonts w:hint="eastAsia"/>
              </w:rPr>
              <w:t>Path</w:t>
            </w:r>
            <w:r w:rsidR="00D40B78" w:rsidRPr="00000B74">
              <w:rPr>
                <w:rFonts w:hint="eastAsia"/>
              </w:rPr>
              <w:t>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73274DB9" w14:textId="77777777" w:rsidR="00266380" w:rsidRPr="00000B74" w:rsidRDefault="00061AB9" w:rsidP="00D369B5">
            <w:pPr>
              <w:pStyle w:val="af3"/>
            </w:pPr>
            <w:r w:rsidRPr="00000B74">
              <w:rPr>
                <w:rFonts w:hint="eastAsia"/>
              </w:rPr>
              <w:t>CSV</w:t>
            </w:r>
            <w:r w:rsidR="00D40B78" w:rsidRPr="00000B74">
              <w:rPr>
                <w:rFonts w:hint="eastAsia"/>
              </w:rPr>
              <w:t>ファイル</w:t>
            </w:r>
            <w:r w:rsidR="00D25FB1" w:rsidRPr="00000B74">
              <w:rPr>
                <w:rFonts w:hint="eastAsia"/>
              </w:rPr>
              <w:t>のフルパス</w:t>
            </w:r>
            <w:r w:rsidR="00D40B78" w:rsidRPr="00000B74">
              <w:rPr>
                <w:rFonts w:hint="eastAsia"/>
              </w:rPr>
              <w:t>名（ファイル名含む）</w:t>
            </w:r>
          </w:p>
        </w:tc>
      </w:tr>
      <w:tr w:rsidR="006423B1" w:rsidRPr="00000B74" w14:paraId="5C26DA2B" w14:textId="77777777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65FDED49" w14:textId="77777777" w:rsidR="006423B1" w:rsidRPr="00000B74" w:rsidRDefault="006423B1" w:rsidP="00D369B5">
            <w:pPr>
              <w:pStyle w:val="af3"/>
            </w:pPr>
            <w:r w:rsidRPr="00000B74">
              <w:rPr>
                <w:rFonts w:hint="eastAsia"/>
              </w:rPr>
              <w:t>p</w:t>
            </w:r>
            <w:r w:rsidRPr="00000B74">
              <w:t>bstr</w:t>
            </w:r>
            <w:r w:rsidRPr="00000B74">
              <w:rPr>
                <w:rFonts w:hint="eastAsia"/>
              </w:rPr>
              <w:t>ProcInfo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5984F138" w14:textId="77777777" w:rsidR="006423B1" w:rsidRPr="00000B74" w:rsidRDefault="006423B1" w:rsidP="00D369B5">
            <w:pPr>
              <w:pStyle w:val="af3"/>
            </w:pPr>
            <w:r w:rsidRPr="00000B74">
              <w:rPr>
                <w:rFonts w:hint="eastAsia"/>
              </w:rPr>
              <w:t>CSVファイルにおける手続きIDを受け取る変数へのポインタ</w:t>
            </w:r>
          </w:p>
        </w:tc>
      </w:tr>
    </w:tbl>
    <w:p w14:paraId="598C81E1" w14:textId="77777777" w:rsidR="00266380" w:rsidRPr="00000B74" w:rsidRDefault="00266380" w:rsidP="00D369B5"/>
    <w:p w14:paraId="7E5F81E8" w14:textId="77777777" w:rsidR="00266380" w:rsidRPr="00000B74" w:rsidRDefault="00266380" w:rsidP="004D2885">
      <w:pPr>
        <w:pStyle w:val="23"/>
        <w:ind w:leftChars="0" w:left="1050" w:firstLineChars="0" w:firstLine="0"/>
      </w:pPr>
      <w:r w:rsidRPr="00000B74">
        <w:rPr>
          <w:rFonts w:hint="eastAsia"/>
        </w:rPr>
        <w:t>戻り値</w:t>
      </w:r>
      <w:r w:rsidR="008621B3" w:rsidRPr="00000B74">
        <w:rPr>
          <w:rFonts w:hint="eastAsia"/>
        </w:rPr>
        <w:t>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000B74" w:rsidRPr="00000B74" w14:paraId="4352D8CE" w14:textId="77777777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31079413" w14:textId="77777777" w:rsidR="00266380" w:rsidRPr="00000B74" w:rsidRDefault="00266380" w:rsidP="00D369B5">
            <w:pPr>
              <w:pStyle w:val="af3"/>
            </w:pPr>
            <w:r w:rsidRPr="00000B74">
              <w:rPr>
                <w:rFonts w:hint="eastAsia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0AC85ADF" w14:textId="77777777" w:rsidR="00266380" w:rsidRPr="00000B74" w:rsidRDefault="00266380" w:rsidP="00D369B5">
            <w:pPr>
              <w:pStyle w:val="af3"/>
            </w:pPr>
            <w:r w:rsidRPr="00000B74">
              <w:rPr>
                <w:rFonts w:hint="eastAsia"/>
              </w:rPr>
              <w:t>説明</w:t>
            </w:r>
          </w:p>
        </w:tc>
      </w:tr>
      <w:tr w:rsidR="00000B74" w:rsidRPr="00000B74" w14:paraId="7ACABC8C" w14:textId="77777777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5C542EBA" w14:textId="77777777" w:rsidR="00AE1791" w:rsidRPr="00000B74" w:rsidRDefault="00AE1791" w:rsidP="00D369B5">
            <w:pPr>
              <w:pStyle w:val="af3"/>
            </w:pPr>
            <w:r w:rsidRPr="00000B74">
              <w:rPr>
                <w:rFonts w:hint="eastAsia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249171E2" w14:textId="77777777" w:rsidR="00AE1791" w:rsidRPr="00000B74" w:rsidRDefault="00AE1791" w:rsidP="00D369B5">
            <w:pPr>
              <w:pStyle w:val="af3"/>
            </w:pPr>
            <w:r w:rsidRPr="00000B74">
              <w:rPr>
                <w:rFonts w:hint="eastAsia"/>
              </w:rPr>
              <w:t>成功</w:t>
            </w:r>
          </w:p>
        </w:tc>
      </w:tr>
      <w:tr w:rsidR="00000B74" w:rsidRPr="00000B74" w14:paraId="53450556" w14:textId="77777777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4EB031B5" w14:textId="77777777" w:rsidR="00D83861" w:rsidRPr="00000B74" w:rsidRDefault="00D83861" w:rsidP="00D369B5">
            <w:pPr>
              <w:pStyle w:val="af3"/>
            </w:pPr>
            <w:r w:rsidRPr="00000B74"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586FC77E" w14:textId="77777777" w:rsidR="00D83861" w:rsidRPr="00000B74" w:rsidRDefault="00D83861" w:rsidP="00D369B5">
            <w:pPr>
              <w:pStyle w:val="af3"/>
            </w:pPr>
            <w:r w:rsidRPr="00000B74">
              <w:rPr>
                <w:rFonts w:hint="eastAsia"/>
              </w:rPr>
              <w:t>インターフェイス受け取りポインタが不正</w:t>
            </w:r>
          </w:p>
        </w:tc>
      </w:tr>
      <w:tr w:rsidR="00D83861" w:rsidRPr="00000B74" w14:paraId="7B06B137" w14:textId="77777777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19EAA8E8" w14:textId="77777777" w:rsidR="00D83861" w:rsidRPr="00000B74" w:rsidRDefault="00D83861" w:rsidP="00D369B5">
            <w:pPr>
              <w:pStyle w:val="af3"/>
            </w:pPr>
            <w:r w:rsidRPr="00000B74">
              <w:rPr>
                <w:rFonts w:hint="eastAsia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5A5E9F00" w14:textId="77777777" w:rsidR="00D83861" w:rsidRPr="00000B74" w:rsidRDefault="00D83861" w:rsidP="00D369B5">
            <w:pPr>
              <w:pStyle w:val="af3"/>
            </w:pPr>
            <w:r w:rsidRPr="00000B74">
              <w:rPr>
                <w:rFonts w:hint="eastAsia"/>
              </w:rPr>
              <w:t>失敗</w:t>
            </w:r>
          </w:p>
        </w:tc>
      </w:tr>
    </w:tbl>
    <w:p w14:paraId="4AC9929A" w14:textId="77777777" w:rsidR="00266380" w:rsidRPr="00000B74" w:rsidRDefault="00266380" w:rsidP="00D369B5"/>
    <w:p w14:paraId="3209EF18" w14:textId="77777777" w:rsidR="001A4ECC" w:rsidRPr="00000B74" w:rsidRDefault="00266380" w:rsidP="004D2885">
      <w:pPr>
        <w:pStyle w:val="20"/>
        <w:ind w:left="1130" w:hanging="282"/>
      </w:pPr>
      <w:r w:rsidRPr="00000B74">
        <w:br w:type="page"/>
      </w:r>
    </w:p>
    <w:p w14:paraId="42263AB2" w14:textId="77777777" w:rsidR="00FC5CF4" w:rsidRPr="00000B74" w:rsidRDefault="00FC5CF4" w:rsidP="004D2885">
      <w:pPr>
        <w:pStyle w:val="3"/>
      </w:pPr>
      <w:r w:rsidRPr="00000B74">
        <w:lastRenderedPageBreak/>
        <w:t>CsvConvXtx</w:t>
      </w:r>
    </w:p>
    <w:p w14:paraId="4FA6835F" w14:textId="77777777" w:rsidR="001A4ECC" w:rsidRPr="00000B74" w:rsidRDefault="00143490" w:rsidP="00D369B5">
      <w:pPr>
        <w:rPr>
          <w:b/>
        </w:rPr>
      </w:pPr>
      <w:r w:rsidRPr="00000B74">
        <w:rPr>
          <w:rFonts w:hint="eastAsia"/>
        </w:rPr>
        <w:t xml:space="preserve">HRESULT </w:t>
      </w:r>
      <w:r w:rsidRPr="00000B74">
        <w:t>CsvConvXtx</w:t>
      </w:r>
      <w:r w:rsidRPr="00000B74">
        <w:rPr>
          <w:rFonts w:hint="eastAsia"/>
        </w:rPr>
        <w:t xml:space="preserve"> (</w:t>
      </w:r>
    </w:p>
    <w:p w14:paraId="420AC301" w14:textId="77777777" w:rsidR="008E3A01" w:rsidRPr="00000B74" w:rsidRDefault="00143490" w:rsidP="00623E0F">
      <w:pPr>
        <w:ind w:leftChars="1215" w:left="2551" w:firstLineChars="0" w:firstLine="0"/>
        <w:rPr>
          <w:b/>
        </w:rPr>
      </w:pPr>
      <w:r w:rsidRPr="00000B74">
        <w:rPr>
          <w:rFonts w:hint="eastAsia"/>
        </w:rPr>
        <w:t xml:space="preserve">[in] BSTR </w:t>
      </w:r>
      <w:r w:rsidRPr="00000B74">
        <w:rPr>
          <w:i/>
        </w:rPr>
        <w:t>bstr</w:t>
      </w:r>
      <w:r w:rsidRPr="00000B74">
        <w:rPr>
          <w:rFonts w:hint="eastAsia"/>
          <w:i/>
        </w:rPr>
        <w:t>CsvPathName</w:t>
      </w:r>
      <w:r w:rsidRPr="00000B74">
        <w:rPr>
          <w:rFonts w:hint="eastAsia"/>
        </w:rPr>
        <w:t>,</w:t>
      </w:r>
      <w:r w:rsidRPr="00000B74">
        <w:t xml:space="preserve"> 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</w:t>
      </w:r>
      <w:r w:rsidRPr="00000B74">
        <w:rPr>
          <w:rFonts w:hint="eastAsia"/>
          <w:i/>
        </w:rPr>
        <w:t>XtxPathName</w:t>
      </w:r>
      <w:r w:rsidRPr="00000B74">
        <w:rPr>
          <w:rFonts w:hint="eastAsia"/>
        </w:rPr>
        <w:t>,</w:t>
      </w:r>
      <w:r w:rsidRPr="00000B74">
        <w:t xml:space="preserve"> 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bstrZeimushoCD</w:t>
      </w:r>
      <w:r w:rsidRPr="00000B74">
        <w:rPr>
          <w:rFonts w:hint="eastAsia"/>
        </w:rPr>
        <w:t>,</w:t>
      </w:r>
      <w:r w:rsidRPr="00000B74">
        <w:t xml:space="preserve"> 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bstrNozeishaId</w:t>
      </w:r>
      <w:r w:rsidRPr="00000B74">
        <w:rPr>
          <w:rFonts w:hint="eastAsia"/>
        </w:rPr>
        <w:t>,</w:t>
      </w:r>
      <w:r w:rsidRPr="00000B74">
        <w:t xml:space="preserve"> </w:t>
      </w:r>
    </w:p>
    <w:p w14:paraId="31E7E1FE" w14:textId="77777777" w:rsidR="008E3A01" w:rsidRPr="00000B74" w:rsidRDefault="008E3A01" w:rsidP="00623E0F">
      <w:pPr>
        <w:ind w:leftChars="1215" w:left="2551" w:firstLineChars="0" w:firstLine="0"/>
        <w:rPr>
          <w:b/>
        </w:rPr>
      </w:pPr>
      <w:r w:rsidRPr="00000B74">
        <w:rPr>
          <w:rFonts w:hint="eastAsia"/>
        </w:rPr>
        <w:t xml:space="preserve">[in] BSTR </w:t>
      </w:r>
      <w:r w:rsidRPr="00000B74">
        <w:rPr>
          <w:i/>
        </w:rPr>
        <w:t>bstrKojinBango</w:t>
      </w:r>
      <w:r w:rsidRPr="00000B74">
        <w:rPr>
          <w:rFonts w:hint="eastAsia"/>
        </w:rPr>
        <w:t>,</w:t>
      </w:r>
      <w:r w:rsidRPr="00000B74">
        <w:t xml:space="preserve"> </w:t>
      </w:r>
    </w:p>
    <w:p w14:paraId="27D5A4F1" w14:textId="77777777" w:rsidR="008E3A01" w:rsidRPr="00000B74" w:rsidRDefault="008E3A01" w:rsidP="00623E0F">
      <w:pPr>
        <w:ind w:leftChars="1215" w:left="2551" w:firstLineChars="0" w:firstLine="0"/>
        <w:rPr>
          <w:b/>
        </w:rPr>
      </w:pPr>
      <w:r w:rsidRPr="00000B74">
        <w:rPr>
          <w:rFonts w:hint="eastAsia"/>
        </w:rPr>
        <w:t xml:space="preserve">[in] BSTR </w:t>
      </w:r>
      <w:r w:rsidRPr="00000B74">
        <w:rPr>
          <w:i/>
        </w:rPr>
        <w:t>bstrHojinBango</w:t>
      </w:r>
      <w:r w:rsidRPr="00000B74">
        <w:rPr>
          <w:rFonts w:hint="eastAsia"/>
        </w:rPr>
        <w:t>,</w:t>
      </w:r>
      <w:r w:rsidRPr="00000B74">
        <w:t xml:space="preserve"> </w:t>
      </w:r>
    </w:p>
    <w:p w14:paraId="4A2578F5" w14:textId="77777777" w:rsidR="00143490" w:rsidRPr="00000B74" w:rsidRDefault="00143490" w:rsidP="00623E0F">
      <w:pPr>
        <w:ind w:leftChars="1215" w:left="2551" w:firstLineChars="0" w:firstLine="0"/>
        <w:rPr>
          <w:b/>
        </w:rPr>
      </w:pPr>
      <w:r w:rsidRPr="00000B74">
        <w:rPr>
          <w:rFonts w:hint="eastAsia"/>
        </w:rPr>
        <w:t xml:space="preserve">[in] BSTR </w:t>
      </w:r>
      <w:r w:rsidRPr="00000B74">
        <w:rPr>
          <w:i/>
        </w:rPr>
        <w:t>bstrNozeishaNm</w:t>
      </w:r>
      <w:r w:rsidRPr="00000B74">
        <w:rPr>
          <w:rFonts w:hint="eastAsia"/>
        </w:rPr>
        <w:t>,</w:t>
      </w:r>
      <w:r w:rsidRPr="00000B74">
        <w:t xml:space="preserve"> 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bstrNozeishaAdr</w:t>
      </w:r>
      <w:r w:rsidRPr="00000B74">
        <w:rPr>
          <w:rFonts w:hint="eastAsia"/>
        </w:rPr>
        <w:t>,</w:t>
      </w:r>
      <w:r w:rsidRPr="00000B74">
        <w:t xml:space="preserve"> 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bstrDaihyoNm</w:t>
      </w:r>
      <w:r w:rsidRPr="00000B74">
        <w:rPr>
          <w:rFonts w:hint="eastAsia"/>
        </w:rPr>
        <w:t>,</w:t>
      </w:r>
      <w:r w:rsidRPr="00000B74">
        <w:t xml:space="preserve"> 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bstrDairiId</w:t>
      </w:r>
      <w:r w:rsidRPr="00000B74">
        <w:rPr>
          <w:rFonts w:hint="eastAsia"/>
        </w:rPr>
        <w:t>,</w:t>
      </w:r>
      <w:r w:rsidRPr="00000B74">
        <w:t xml:space="preserve"> </w:t>
      </w:r>
      <w:r w:rsidRPr="00000B74">
        <w:br/>
      </w:r>
      <w:r w:rsidR="00364C6C" w:rsidRPr="00000B74">
        <w:rPr>
          <w:rFonts w:hint="eastAsia"/>
        </w:rPr>
        <w:t>[in</w:t>
      </w:r>
      <w:r w:rsidRPr="00000B74">
        <w:rPr>
          <w:rFonts w:hint="eastAsia"/>
        </w:rPr>
        <w:t xml:space="preserve">] BSTR </w:t>
      </w:r>
      <w:r w:rsidRPr="00000B74">
        <w:rPr>
          <w:i/>
        </w:rPr>
        <w:t>bstrDairiNm</w:t>
      </w:r>
      <w:r w:rsidRPr="00000B74">
        <w:rPr>
          <w:rFonts w:hint="eastAsia"/>
        </w:rPr>
        <w:t>,</w:t>
      </w:r>
      <w:r w:rsidRPr="00000B74">
        <w:t xml:space="preserve"> </w:t>
      </w:r>
      <w:r w:rsidRPr="00000B74">
        <w:br/>
      </w:r>
      <w:r w:rsidR="005146C5" w:rsidRPr="00000B74">
        <w:rPr>
          <w:rFonts w:hint="eastAsia"/>
        </w:rPr>
        <w:t xml:space="preserve">[in] BSTR </w:t>
      </w:r>
      <w:r w:rsidR="005146C5" w:rsidRPr="00000B74">
        <w:rPr>
          <w:i/>
        </w:rPr>
        <w:t>bstrDairi</w:t>
      </w:r>
      <w:r w:rsidR="005146C5" w:rsidRPr="00000B74">
        <w:rPr>
          <w:rFonts w:hint="eastAsia"/>
          <w:i/>
        </w:rPr>
        <w:t>Adr</w:t>
      </w:r>
      <w:r w:rsidR="005146C5" w:rsidRPr="00000B74">
        <w:rPr>
          <w:rFonts w:hint="eastAsia"/>
        </w:rPr>
        <w:t>,</w:t>
      </w:r>
      <w:r w:rsidR="005146C5" w:rsidRPr="00000B74">
        <w:t xml:space="preserve"> </w:t>
      </w:r>
      <w:r w:rsidR="005146C5"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bstrTetsuzuki</w:t>
      </w:r>
      <w:r w:rsidR="004C1873" w:rsidRPr="00000B74">
        <w:rPr>
          <w:rFonts w:hint="eastAsia"/>
        </w:rPr>
        <w:t>,</w:t>
      </w:r>
    </w:p>
    <w:p w14:paraId="1A9E2CD1" w14:textId="77777777" w:rsidR="00C3119F" w:rsidRPr="00000B74" w:rsidRDefault="00C3119F" w:rsidP="00623E0F">
      <w:pPr>
        <w:ind w:leftChars="1215" w:left="2551" w:firstLineChars="0" w:firstLine="0"/>
        <w:rPr>
          <w:b/>
        </w:rPr>
      </w:pPr>
      <w:r w:rsidRPr="00000B74">
        <w:rPr>
          <w:rFonts w:hint="eastAsia"/>
        </w:rPr>
        <w:t xml:space="preserve">[in] BSTR </w:t>
      </w:r>
      <w:r w:rsidRPr="00000B74">
        <w:rPr>
          <w:bCs/>
          <w:i/>
          <w:iCs/>
        </w:rPr>
        <w:t>bstr</w:t>
      </w:r>
      <w:r w:rsidR="00E849A1" w:rsidRPr="00000B74">
        <w:rPr>
          <w:rFonts w:hint="eastAsia"/>
          <w:bCs/>
          <w:i/>
          <w:iCs/>
        </w:rPr>
        <w:t>SoftName</w:t>
      </w:r>
      <w:r w:rsidRPr="00000B74">
        <w:rPr>
          <w:rFonts w:hint="eastAsia"/>
        </w:rPr>
        <w:t>);</w:t>
      </w:r>
    </w:p>
    <w:p w14:paraId="412A1149" w14:textId="77777777" w:rsidR="00143490" w:rsidRPr="00000B74" w:rsidRDefault="00143490" w:rsidP="004D2885">
      <w:pPr>
        <w:pStyle w:val="23"/>
        <w:ind w:leftChars="0" w:left="1050" w:firstLineChars="0" w:firstLine="0"/>
      </w:pPr>
      <w:r w:rsidRPr="00000B74">
        <w:rPr>
          <w:rFonts w:hint="eastAsia"/>
        </w:rPr>
        <w:t>説明</w:t>
      </w:r>
    </w:p>
    <w:p w14:paraId="05E602AD" w14:textId="77777777" w:rsidR="00143490" w:rsidRPr="00000B74" w:rsidRDefault="002850D0" w:rsidP="00D369B5">
      <w:pPr>
        <w:pStyle w:val="a6"/>
      </w:pPr>
      <w:r w:rsidRPr="00000B74">
        <w:rPr>
          <w:rFonts w:hint="eastAsia"/>
        </w:rPr>
        <w:t>N</w:t>
      </w:r>
      <w:r w:rsidR="001A4ECC" w:rsidRPr="00000B74">
        <w:rPr>
          <w:rFonts w:hint="eastAsia"/>
        </w:rPr>
        <w:t>ISA</w:t>
      </w:r>
      <w:r w:rsidR="00143490" w:rsidRPr="00000B74">
        <w:rPr>
          <w:rFonts w:hint="eastAsia"/>
        </w:rPr>
        <w:t>に係る手続用CSVファイル</w:t>
      </w:r>
      <w:r w:rsidR="006423B1" w:rsidRPr="00000B74">
        <w:rPr>
          <w:rFonts w:hint="eastAsia"/>
        </w:rPr>
        <w:t>を</w:t>
      </w:r>
      <w:r w:rsidR="007C75FA" w:rsidRPr="00000B74">
        <w:rPr>
          <w:rFonts w:hint="eastAsia"/>
        </w:rPr>
        <w:t>申告等データ</w:t>
      </w:r>
      <w:r w:rsidR="006423B1" w:rsidRPr="00000B74">
        <w:rPr>
          <w:rFonts w:hint="eastAsia"/>
        </w:rPr>
        <w:t>に変換する。</w:t>
      </w:r>
    </w:p>
    <w:p w14:paraId="64016290" w14:textId="77777777" w:rsidR="00143490" w:rsidRPr="00000B74" w:rsidRDefault="00143490" w:rsidP="00D369B5"/>
    <w:p w14:paraId="242F259A" w14:textId="77777777" w:rsidR="00ED07F8" w:rsidRPr="00000B74" w:rsidRDefault="00ED07F8" w:rsidP="00D369B5">
      <w:r w:rsidRPr="00000B74">
        <w:br w:type="page"/>
      </w:r>
    </w:p>
    <w:p w14:paraId="3FC23F04" w14:textId="77777777" w:rsidR="002F4E60" w:rsidRPr="00000B74" w:rsidRDefault="002F4E60" w:rsidP="00D369B5"/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000B74" w:rsidRPr="00000B74" w14:paraId="044C478F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19F84D87" w14:textId="77777777" w:rsidR="00143490" w:rsidRPr="00000B74" w:rsidRDefault="00143490" w:rsidP="00D369B5">
            <w:pPr>
              <w:pStyle w:val="af3"/>
            </w:pPr>
            <w:r w:rsidRPr="00000B74">
              <w:rPr>
                <w:rFonts w:hint="eastAsia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65C2FC0C" w14:textId="77777777" w:rsidR="00143490" w:rsidRPr="00000B74" w:rsidRDefault="00143490" w:rsidP="00D369B5">
            <w:pPr>
              <w:pStyle w:val="af3"/>
            </w:pPr>
            <w:r w:rsidRPr="00000B74">
              <w:rPr>
                <w:rFonts w:hint="eastAsia"/>
              </w:rPr>
              <w:t>説明</w:t>
            </w:r>
          </w:p>
        </w:tc>
      </w:tr>
      <w:tr w:rsidR="00000B74" w:rsidRPr="00000B74" w14:paraId="62E05888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7D61DB56" w14:textId="77777777" w:rsidR="00143490" w:rsidRPr="00000B74" w:rsidRDefault="00143490" w:rsidP="00D369B5">
            <w:pPr>
              <w:pStyle w:val="af3"/>
            </w:pPr>
            <w:r w:rsidRPr="00000B74">
              <w:t>bstr</w:t>
            </w:r>
            <w:r w:rsidRPr="00000B74">
              <w:rPr>
                <w:rFonts w:hint="eastAsia"/>
              </w:rPr>
              <w:t>CsvPathName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2E2880C2" w14:textId="77777777" w:rsidR="00143490" w:rsidRPr="00000B74" w:rsidRDefault="00143490" w:rsidP="00D369B5">
            <w:pPr>
              <w:pStyle w:val="af3"/>
            </w:pPr>
            <w:r w:rsidRPr="00000B74">
              <w:rPr>
                <w:rFonts w:hint="eastAsia"/>
              </w:rPr>
              <w:t>CSVファイルのフルパス名（ファイル名含む）</w:t>
            </w:r>
          </w:p>
        </w:tc>
      </w:tr>
      <w:tr w:rsidR="00000B74" w:rsidRPr="00000B74" w14:paraId="453EEBA7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53B1533D" w14:textId="77777777" w:rsidR="00143490" w:rsidRPr="00000B74" w:rsidRDefault="00143490" w:rsidP="00D369B5">
            <w:pPr>
              <w:pStyle w:val="af3"/>
            </w:pPr>
            <w:r w:rsidRPr="00000B74">
              <w:t>bstr</w:t>
            </w:r>
            <w:r w:rsidRPr="00000B74">
              <w:rPr>
                <w:rFonts w:hint="eastAsia"/>
              </w:rPr>
              <w:t>XtxPathName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54D33256" w14:textId="77777777" w:rsidR="00143490" w:rsidRPr="00000B74" w:rsidRDefault="00143490" w:rsidP="00D369B5">
            <w:pPr>
              <w:pStyle w:val="af3"/>
            </w:pPr>
            <w:r w:rsidRPr="00000B74">
              <w:rPr>
                <w:rFonts w:hint="eastAsia"/>
              </w:rPr>
              <w:t>作成後の</w:t>
            </w:r>
            <w:r w:rsidR="007C75FA" w:rsidRPr="00000B74">
              <w:rPr>
                <w:rFonts w:hint="eastAsia"/>
              </w:rPr>
              <w:t>申告等データ</w:t>
            </w:r>
            <w:r w:rsidRPr="00000B74">
              <w:rPr>
                <w:rFonts w:hint="eastAsia"/>
              </w:rPr>
              <w:t>のフルパス名（ファイル名含む）</w:t>
            </w:r>
          </w:p>
        </w:tc>
      </w:tr>
      <w:tr w:rsidR="00000B74" w:rsidRPr="00000B74" w14:paraId="106E4362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19E33A6A" w14:textId="77777777" w:rsidR="00143490" w:rsidRPr="00000B74" w:rsidRDefault="00143490" w:rsidP="00D369B5">
            <w:pPr>
              <w:pStyle w:val="af3"/>
            </w:pPr>
            <w:r w:rsidRPr="00000B74">
              <w:t>bstrZ</w:t>
            </w:r>
            <w:r w:rsidRPr="00000B74">
              <w:rPr>
                <w:rFonts w:hint="eastAsia"/>
              </w:rPr>
              <w:t>eimushoCD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3D44B8B1" w14:textId="77777777" w:rsidR="00143490" w:rsidRPr="00000B74" w:rsidRDefault="00143490" w:rsidP="00D369B5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の税務署コード</w:t>
            </w:r>
          </w:p>
        </w:tc>
      </w:tr>
      <w:tr w:rsidR="00000B74" w:rsidRPr="00000B74" w14:paraId="289372CB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711BBB59" w14:textId="77777777" w:rsidR="00143490" w:rsidRPr="00000B74" w:rsidRDefault="00143490" w:rsidP="00D369B5">
            <w:pPr>
              <w:pStyle w:val="af3"/>
            </w:pPr>
            <w:r w:rsidRPr="00000B74">
              <w:t>bstr</w:t>
            </w:r>
            <w:r w:rsidRPr="00000B74">
              <w:rPr>
                <w:rFonts w:hint="eastAsia"/>
              </w:rPr>
              <w:t>NozeishaId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4FEF40BD" w14:textId="77777777" w:rsidR="00143490" w:rsidRPr="00000B74" w:rsidRDefault="00143490" w:rsidP="00D369B5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の利用者識別番号</w:t>
            </w:r>
          </w:p>
        </w:tc>
      </w:tr>
      <w:tr w:rsidR="00000B74" w:rsidRPr="00000B74" w14:paraId="505CAB22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3BA7B14F" w14:textId="77777777" w:rsidR="00143490" w:rsidRPr="00000B74" w:rsidRDefault="00143490" w:rsidP="00D369B5">
            <w:pPr>
              <w:pStyle w:val="af3"/>
            </w:pPr>
            <w:r w:rsidRPr="00000B74">
              <w:t>bstr</w:t>
            </w:r>
            <w:r w:rsidRPr="00000B74">
              <w:rPr>
                <w:rFonts w:hint="eastAsia"/>
              </w:rPr>
              <w:t>NozeishaNm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2B49FC31" w14:textId="77777777" w:rsidR="00143490" w:rsidRPr="00000B74" w:rsidRDefault="00143490" w:rsidP="00D369B5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の氏名・名称</w:t>
            </w:r>
          </w:p>
        </w:tc>
      </w:tr>
      <w:tr w:rsidR="00000B74" w:rsidRPr="00000B74" w14:paraId="0DA85173" w14:textId="77777777" w:rsidTr="000819F8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1E0E32" w14:textId="77777777" w:rsidR="008E3A01" w:rsidRPr="00000B74" w:rsidRDefault="008E3A01" w:rsidP="00D369B5">
            <w:pPr>
              <w:pStyle w:val="af3"/>
            </w:pPr>
            <w:r w:rsidRPr="00000B74">
              <w:t>bstrKojinBango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135BA6" w14:textId="77777777" w:rsidR="008E3A01" w:rsidRPr="00000B74" w:rsidRDefault="008E3A01" w:rsidP="00D369B5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の個人番号</w:t>
            </w:r>
          </w:p>
          <w:p w14:paraId="2BAFADB9" w14:textId="77777777" w:rsidR="002B72E1" w:rsidRPr="00000B74" w:rsidRDefault="002B72E1" w:rsidP="00D369B5">
            <w:pPr>
              <w:pStyle w:val="af3"/>
            </w:pPr>
            <w:r w:rsidRPr="00000B74">
              <w:rPr>
                <w:rFonts w:hint="eastAsia"/>
              </w:rPr>
              <w:t>設定する必要がない場合は、空をセットする。</w:t>
            </w:r>
          </w:p>
        </w:tc>
      </w:tr>
      <w:tr w:rsidR="00000B74" w:rsidRPr="00000B74" w14:paraId="00C2B081" w14:textId="77777777" w:rsidTr="000819F8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4967F2" w14:textId="77777777" w:rsidR="008E3A01" w:rsidRPr="00000B74" w:rsidRDefault="008E3A01" w:rsidP="00D369B5">
            <w:pPr>
              <w:pStyle w:val="af3"/>
            </w:pPr>
            <w:r w:rsidRPr="00000B74">
              <w:t>bstrHojinBango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25671C" w14:textId="77777777" w:rsidR="008E3A01" w:rsidRPr="00000B74" w:rsidRDefault="008E3A01" w:rsidP="00D369B5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の法人番号</w:t>
            </w:r>
          </w:p>
          <w:p w14:paraId="39F17FDA" w14:textId="77777777" w:rsidR="002B72E1" w:rsidRPr="00000B74" w:rsidRDefault="002B72E1" w:rsidP="00D369B5">
            <w:pPr>
              <w:pStyle w:val="af3"/>
            </w:pPr>
            <w:r w:rsidRPr="00000B74">
              <w:rPr>
                <w:rFonts w:hint="eastAsia"/>
              </w:rPr>
              <w:t>設定する必要がない場合は、空をセットする。</w:t>
            </w:r>
          </w:p>
        </w:tc>
      </w:tr>
      <w:tr w:rsidR="00000B74" w:rsidRPr="00000B74" w14:paraId="4D5BFE27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47FA0454" w14:textId="77777777" w:rsidR="00143490" w:rsidRPr="00000B74" w:rsidRDefault="00143490" w:rsidP="00D369B5">
            <w:pPr>
              <w:pStyle w:val="af3"/>
            </w:pPr>
            <w:r w:rsidRPr="00000B74">
              <w:t>bstr</w:t>
            </w:r>
            <w:r w:rsidRPr="00000B74">
              <w:rPr>
                <w:rFonts w:hint="eastAsia"/>
              </w:rPr>
              <w:t>NozeishaAdr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5D84DE96" w14:textId="77777777" w:rsidR="00143490" w:rsidRPr="00000B74" w:rsidRDefault="00143490" w:rsidP="00D369B5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の納税者所在地</w:t>
            </w:r>
          </w:p>
        </w:tc>
      </w:tr>
      <w:tr w:rsidR="00000B74" w:rsidRPr="00000B74" w14:paraId="094EC8EA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5D31F9F4" w14:textId="77777777" w:rsidR="00143490" w:rsidRPr="00000B74" w:rsidRDefault="00143490" w:rsidP="00D369B5">
            <w:pPr>
              <w:pStyle w:val="af3"/>
            </w:pPr>
            <w:r w:rsidRPr="00000B74">
              <w:t>bstrD</w:t>
            </w:r>
            <w:r w:rsidRPr="00000B74">
              <w:rPr>
                <w:rFonts w:hint="eastAsia"/>
              </w:rPr>
              <w:t>aihyoNm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614EF309" w14:textId="77777777" w:rsidR="00143490" w:rsidRPr="00000B74" w:rsidRDefault="00143490" w:rsidP="00D369B5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の代表者氏名</w:t>
            </w:r>
          </w:p>
          <w:p w14:paraId="2CCE819A" w14:textId="77777777" w:rsidR="00AF7232" w:rsidRPr="00000B74" w:rsidRDefault="00AF7232" w:rsidP="00D369B5">
            <w:pPr>
              <w:pStyle w:val="af3"/>
            </w:pPr>
            <w:r w:rsidRPr="00000B74">
              <w:rPr>
                <w:rFonts w:hint="eastAsia"/>
              </w:rPr>
              <w:t>設定する必要がない場合は、</w:t>
            </w:r>
            <w:r w:rsidR="002A3117" w:rsidRPr="00000B74">
              <w:rPr>
                <w:rFonts w:hint="eastAsia"/>
              </w:rPr>
              <w:t>空</w:t>
            </w:r>
            <w:r w:rsidRPr="00000B74">
              <w:rPr>
                <w:rFonts w:hint="eastAsia"/>
              </w:rPr>
              <w:t>をセットする。</w:t>
            </w:r>
          </w:p>
        </w:tc>
      </w:tr>
      <w:tr w:rsidR="00000B74" w:rsidRPr="00000B74" w14:paraId="5D29B392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2E7E75ED" w14:textId="77777777" w:rsidR="00143490" w:rsidRPr="00000B74" w:rsidRDefault="00143490" w:rsidP="00D369B5">
            <w:pPr>
              <w:pStyle w:val="af3"/>
            </w:pPr>
            <w:r w:rsidRPr="00000B74">
              <w:t>bstrD</w:t>
            </w:r>
            <w:r w:rsidRPr="00000B74">
              <w:rPr>
                <w:rFonts w:hint="eastAsia"/>
              </w:rPr>
              <w:t>airiId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447ED26C" w14:textId="77777777" w:rsidR="00143490" w:rsidRPr="00000B74" w:rsidRDefault="00143490" w:rsidP="00D369B5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の代理人等の利用者識別番号</w:t>
            </w:r>
          </w:p>
          <w:p w14:paraId="505B6475" w14:textId="77777777" w:rsidR="00044A1F" w:rsidRPr="00000B74" w:rsidRDefault="00044A1F" w:rsidP="00D369B5">
            <w:pPr>
              <w:pStyle w:val="af3"/>
            </w:pPr>
            <w:r w:rsidRPr="00000B74">
              <w:rPr>
                <w:rFonts w:hint="eastAsia"/>
              </w:rPr>
              <w:t>設定する必要がない場合は、</w:t>
            </w:r>
            <w:r w:rsidR="002A3117" w:rsidRPr="00000B74">
              <w:rPr>
                <w:rFonts w:hint="eastAsia"/>
              </w:rPr>
              <w:t>空</w:t>
            </w:r>
            <w:r w:rsidRPr="00000B74">
              <w:rPr>
                <w:rFonts w:hint="eastAsia"/>
              </w:rPr>
              <w:t>をセット</w:t>
            </w:r>
            <w:r w:rsidR="001A4ECC" w:rsidRPr="00000B74">
              <w:rPr>
                <w:rFonts w:hint="eastAsia"/>
              </w:rPr>
              <w:t>する</w:t>
            </w:r>
            <w:r w:rsidRPr="00000B74">
              <w:rPr>
                <w:rFonts w:hint="eastAsia"/>
              </w:rPr>
              <w:t>。</w:t>
            </w:r>
          </w:p>
        </w:tc>
      </w:tr>
      <w:tr w:rsidR="00000B74" w:rsidRPr="00000B74" w14:paraId="398073E4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23DAC46D" w14:textId="77777777" w:rsidR="00143490" w:rsidRPr="00000B74" w:rsidRDefault="00143490" w:rsidP="00D369B5">
            <w:pPr>
              <w:pStyle w:val="af3"/>
            </w:pPr>
            <w:r w:rsidRPr="00000B74">
              <w:t>bstrD</w:t>
            </w:r>
            <w:r w:rsidRPr="00000B74">
              <w:rPr>
                <w:rFonts w:hint="eastAsia"/>
              </w:rPr>
              <w:t>airiNm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1AAE6204" w14:textId="77777777" w:rsidR="00143490" w:rsidRPr="00000B74" w:rsidRDefault="00143490" w:rsidP="00D369B5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の代理人等氏名</w:t>
            </w:r>
          </w:p>
          <w:p w14:paraId="2EF2F3D1" w14:textId="77777777" w:rsidR="00044A1F" w:rsidRPr="00000B74" w:rsidRDefault="00044A1F" w:rsidP="00D369B5">
            <w:pPr>
              <w:pStyle w:val="af3"/>
            </w:pPr>
            <w:r w:rsidRPr="00000B74">
              <w:rPr>
                <w:rFonts w:hint="eastAsia"/>
              </w:rPr>
              <w:t>設定する必要がない場合は、</w:t>
            </w:r>
            <w:r w:rsidR="002A3117" w:rsidRPr="00000B74">
              <w:rPr>
                <w:rFonts w:hint="eastAsia"/>
              </w:rPr>
              <w:t>空</w:t>
            </w:r>
            <w:r w:rsidRPr="00000B74">
              <w:rPr>
                <w:rFonts w:hint="eastAsia"/>
              </w:rPr>
              <w:t>をセット</w:t>
            </w:r>
            <w:r w:rsidR="001A4ECC" w:rsidRPr="00000B74">
              <w:rPr>
                <w:rFonts w:hint="eastAsia"/>
              </w:rPr>
              <w:t>する</w:t>
            </w:r>
            <w:r w:rsidRPr="00000B74">
              <w:rPr>
                <w:rFonts w:hint="eastAsia"/>
              </w:rPr>
              <w:t>。</w:t>
            </w:r>
          </w:p>
        </w:tc>
      </w:tr>
      <w:tr w:rsidR="00000B74" w:rsidRPr="00000B74" w14:paraId="3E4B7B40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0FEAB8F0" w14:textId="77777777" w:rsidR="00143490" w:rsidRPr="00000B74" w:rsidRDefault="00143490" w:rsidP="00D369B5">
            <w:pPr>
              <w:pStyle w:val="af3"/>
            </w:pPr>
            <w:r w:rsidRPr="00000B74">
              <w:t>bstrD</w:t>
            </w:r>
            <w:r w:rsidRPr="00000B74">
              <w:rPr>
                <w:rFonts w:hint="eastAsia"/>
              </w:rPr>
              <w:t>airiAdr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3AC59120" w14:textId="77777777" w:rsidR="00143490" w:rsidRPr="00000B74" w:rsidRDefault="00143490" w:rsidP="00D369B5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の代理人等住所</w:t>
            </w:r>
          </w:p>
          <w:p w14:paraId="485D4C78" w14:textId="77777777" w:rsidR="00044A1F" w:rsidRPr="00000B74" w:rsidRDefault="00044A1F" w:rsidP="00D369B5">
            <w:pPr>
              <w:pStyle w:val="af3"/>
            </w:pPr>
            <w:r w:rsidRPr="00000B74">
              <w:rPr>
                <w:rFonts w:hint="eastAsia"/>
              </w:rPr>
              <w:t>設定する必要がない場合は、</w:t>
            </w:r>
            <w:r w:rsidR="002A3117" w:rsidRPr="00000B74">
              <w:rPr>
                <w:rFonts w:hint="eastAsia"/>
              </w:rPr>
              <w:t>空</w:t>
            </w:r>
            <w:r w:rsidRPr="00000B74">
              <w:rPr>
                <w:rFonts w:hint="eastAsia"/>
              </w:rPr>
              <w:t>をセット</w:t>
            </w:r>
            <w:r w:rsidR="001A4ECC" w:rsidRPr="00000B74">
              <w:rPr>
                <w:rFonts w:hint="eastAsia"/>
              </w:rPr>
              <w:t>する</w:t>
            </w:r>
            <w:r w:rsidRPr="00000B74">
              <w:rPr>
                <w:rFonts w:hint="eastAsia"/>
              </w:rPr>
              <w:t>。</w:t>
            </w:r>
          </w:p>
        </w:tc>
      </w:tr>
      <w:tr w:rsidR="00000B74" w:rsidRPr="00000B74" w14:paraId="60CF3554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70C4100D" w14:textId="77777777" w:rsidR="00143490" w:rsidRPr="00000B74" w:rsidRDefault="00143490" w:rsidP="00D369B5">
            <w:pPr>
              <w:pStyle w:val="af3"/>
            </w:pPr>
            <w:r w:rsidRPr="00000B74">
              <w:t>bstrT</w:t>
            </w:r>
            <w:r w:rsidRPr="00000B74">
              <w:rPr>
                <w:rFonts w:hint="eastAsia"/>
              </w:rPr>
              <w:t>etsuzuki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2CA8BFB4" w14:textId="77777777" w:rsidR="00143490" w:rsidRPr="00000B74" w:rsidRDefault="00143490" w:rsidP="00D369B5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の手続きID</w:t>
            </w:r>
          </w:p>
        </w:tc>
      </w:tr>
      <w:tr w:rsidR="00C3119F" w:rsidRPr="00000B74" w14:paraId="6BA4A051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083DC8A9" w14:textId="77777777" w:rsidR="00C3119F" w:rsidRPr="00000B74" w:rsidRDefault="00C3119F" w:rsidP="00D369B5">
            <w:pPr>
              <w:pStyle w:val="af3"/>
            </w:pPr>
            <w:r w:rsidRPr="00000B74">
              <w:t>bstr</w:t>
            </w:r>
            <w:r w:rsidRPr="00000B74">
              <w:rPr>
                <w:rFonts w:hint="eastAsia"/>
              </w:rPr>
              <w:t>SoftName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4547B983" w14:textId="77777777" w:rsidR="001D32B6" w:rsidRPr="00000B74" w:rsidRDefault="00797021" w:rsidP="00D369B5">
            <w:pPr>
              <w:pStyle w:val="af3"/>
            </w:pPr>
            <w:r w:rsidRPr="00000B74">
              <w:rPr>
                <w:rFonts w:hint="eastAsia"/>
              </w:rPr>
              <w:t>作成ソフト名</w:t>
            </w:r>
          </w:p>
        </w:tc>
      </w:tr>
    </w:tbl>
    <w:p w14:paraId="25A73971" w14:textId="77777777" w:rsidR="00357AFD" w:rsidRPr="00000B74" w:rsidRDefault="00357AFD" w:rsidP="001C0222">
      <w:pPr>
        <w:ind w:leftChars="0" w:left="0" w:firstLineChars="0" w:firstLine="0"/>
      </w:pPr>
    </w:p>
    <w:p w14:paraId="1B535AD3" w14:textId="77777777" w:rsidR="00143490" w:rsidRPr="00000B74" w:rsidRDefault="00143490" w:rsidP="004D2885">
      <w:pPr>
        <w:pStyle w:val="23"/>
        <w:ind w:leftChars="0" w:left="1050" w:firstLineChars="0" w:firstLine="0"/>
      </w:pPr>
      <w:r w:rsidRPr="00000B74">
        <w:rPr>
          <w:rFonts w:hint="eastAsia"/>
        </w:rPr>
        <w:t>戻り値</w:t>
      </w:r>
      <w:r w:rsidR="008621B3" w:rsidRPr="00000B74">
        <w:rPr>
          <w:rFonts w:hint="eastAsia"/>
        </w:rPr>
        <w:t>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000B74" w:rsidRPr="00000B74" w14:paraId="0492322A" w14:textId="77777777" w:rsidTr="00143490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67D02206" w14:textId="77777777" w:rsidR="00143490" w:rsidRPr="00000B74" w:rsidRDefault="00143490" w:rsidP="00D369B5">
            <w:pPr>
              <w:pStyle w:val="af3"/>
            </w:pPr>
            <w:r w:rsidRPr="00000B74">
              <w:rPr>
                <w:rFonts w:hint="eastAsia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36B6240F" w14:textId="77777777" w:rsidR="00143490" w:rsidRPr="00000B74" w:rsidRDefault="00143490" w:rsidP="00D369B5">
            <w:pPr>
              <w:pStyle w:val="af3"/>
            </w:pPr>
            <w:r w:rsidRPr="00000B74">
              <w:rPr>
                <w:rFonts w:hint="eastAsia"/>
              </w:rPr>
              <w:t>説明</w:t>
            </w:r>
          </w:p>
        </w:tc>
      </w:tr>
      <w:tr w:rsidR="00000B74" w:rsidRPr="00000B74" w14:paraId="42C84B60" w14:textId="77777777" w:rsidTr="00143490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779B1925" w14:textId="77777777" w:rsidR="00143490" w:rsidRPr="00000B74" w:rsidRDefault="00143490" w:rsidP="00D369B5">
            <w:pPr>
              <w:pStyle w:val="af3"/>
            </w:pPr>
            <w:r w:rsidRPr="00000B74">
              <w:rPr>
                <w:rFonts w:hint="eastAsia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1420A0DF" w14:textId="77777777" w:rsidR="00143490" w:rsidRPr="00000B74" w:rsidRDefault="00143490" w:rsidP="00D369B5">
            <w:pPr>
              <w:pStyle w:val="af3"/>
            </w:pPr>
            <w:r w:rsidRPr="00000B74">
              <w:rPr>
                <w:rFonts w:hint="eastAsia"/>
              </w:rPr>
              <w:t>成功</w:t>
            </w:r>
          </w:p>
        </w:tc>
      </w:tr>
      <w:tr w:rsidR="00143490" w:rsidRPr="00000B74" w14:paraId="2934FEEB" w14:textId="77777777" w:rsidTr="00143490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19007CD7" w14:textId="77777777" w:rsidR="00143490" w:rsidRPr="00000B74" w:rsidRDefault="00143490" w:rsidP="00D369B5">
            <w:pPr>
              <w:pStyle w:val="af3"/>
            </w:pPr>
            <w:r w:rsidRPr="00000B74">
              <w:rPr>
                <w:rFonts w:hint="eastAsia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42C20B36" w14:textId="77777777" w:rsidR="00143490" w:rsidRPr="00000B74" w:rsidRDefault="00143490" w:rsidP="00D369B5">
            <w:pPr>
              <w:pStyle w:val="af3"/>
            </w:pPr>
            <w:r w:rsidRPr="00000B74">
              <w:rPr>
                <w:rFonts w:hint="eastAsia"/>
              </w:rPr>
              <w:t>失敗</w:t>
            </w:r>
          </w:p>
        </w:tc>
      </w:tr>
    </w:tbl>
    <w:p w14:paraId="71245137" w14:textId="77777777" w:rsidR="00143490" w:rsidRPr="00000B74" w:rsidRDefault="00143490" w:rsidP="00D369B5">
      <w:pPr>
        <w:pStyle w:val="af3"/>
      </w:pPr>
    </w:p>
    <w:p w14:paraId="194C8EA3" w14:textId="77777777" w:rsidR="004973D9" w:rsidRPr="00000B74" w:rsidRDefault="004973D9" w:rsidP="00D369B5">
      <w:pPr>
        <w:pStyle w:val="a8"/>
        <w:ind w:left="1134"/>
      </w:pPr>
    </w:p>
    <w:p w14:paraId="2908CD2C" w14:textId="77777777" w:rsidR="00ED07F8" w:rsidRPr="00000B74" w:rsidRDefault="00B5001B" w:rsidP="004D2885">
      <w:pPr>
        <w:pStyle w:val="3"/>
      </w:pPr>
      <w:r w:rsidRPr="00000B74">
        <w:br w:type="page"/>
      </w:r>
      <w:r w:rsidR="00ED07F8" w:rsidRPr="00000B74">
        <w:lastRenderedPageBreak/>
        <w:t>CsvCheck</w:t>
      </w:r>
      <w:r w:rsidR="00EC1BB3" w:rsidRPr="00000B74">
        <w:rPr>
          <w:rFonts w:hint="eastAsia"/>
        </w:rPr>
        <w:t>Finance</w:t>
      </w:r>
    </w:p>
    <w:p w14:paraId="51B3CF2D" w14:textId="77777777" w:rsidR="00ED07F8" w:rsidRPr="00000B74" w:rsidRDefault="00ED07F8" w:rsidP="00623E0F">
      <w:pPr>
        <w:ind w:leftChars="608" w:left="2410" w:firstLineChars="0" w:hanging="1133"/>
      </w:pPr>
      <w:r w:rsidRPr="00000B74">
        <w:rPr>
          <w:rFonts w:hint="eastAsia"/>
        </w:rPr>
        <w:t xml:space="preserve">HRESULT </w:t>
      </w:r>
      <w:r w:rsidRPr="00000B74">
        <w:t>Csv</w:t>
      </w:r>
      <w:r w:rsidRPr="00000B74">
        <w:rPr>
          <w:rFonts w:hint="eastAsia"/>
        </w:rPr>
        <w:t>C</w:t>
      </w:r>
      <w:r w:rsidRPr="00000B74">
        <w:t>heck</w:t>
      </w:r>
      <w:r w:rsidR="00EC1BB3" w:rsidRPr="00000B74">
        <w:rPr>
          <w:rFonts w:hint="eastAsia"/>
        </w:rPr>
        <w:t>Finance</w:t>
      </w:r>
      <w:r w:rsidRPr="00000B74">
        <w:rPr>
          <w:rFonts w:hint="eastAsia"/>
        </w:rPr>
        <w:t xml:space="preserve"> (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bCs/>
          <w:i/>
          <w:iCs/>
        </w:rPr>
        <w:t>bstr</w:t>
      </w:r>
      <w:r w:rsidRPr="00000B74">
        <w:rPr>
          <w:rFonts w:hint="eastAsia"/>
          <w:bCs/>
          <w:i/>
          <w:iCs/>
        </w:rPr>
        <w:t>CsvPathName,</w:t>
      </w:r>
      <w:r w:rsidRPr="00000B74">
        <w:rPr>
          <w:bCs/>
          <w:i/>
          <w:iCs/>
        </w:rPr>
        <w:t xml:space="preserve"> </w:t>
      </w:r>
      <w:r w:rsidRPr="00000B74">
        <w:rPr>
          <w:bCs/>
          <w:i/>
          <w:iCs/>
        </w:rPr>
        <w:br/>
      </w:r>
      <w:r w:rsidRPr="00000B74">
        <w:t>[out, retval]</w:t>
      </w:r>
      <w:r w:rsidRPr="00000B74">
        <w:rPr>
          <w:rFonts w:hint="eastAsia"/>
        </w:rPr>
        <w:t xml:space="preserve"> BSTR</w:t>
      </w:r>
      <w:r w:rsidRPr="00000B74">
        <w:t xml:space="preserve">* </w:t>
      </w:r>
      <w:r w:rsidRPr="00000B74">
        <w:rPr>
          <w:bCs/>
          <w:i/>
          <w:iCs/>
        </w:rPr>
        <w:t>pbstr</w:t>
      </w:r>
      <w:r w:rsidRPr="00000B74">
        <w:rPr>
          <w:rFonts w:hint="eastAsia"/>
          <w:bCs/>
          <w:i/>
          <w:iCs/>
        </w:rPr>
        <w:t>Proc</w:t>
      </w:r>
      <w:r w:rsidRPr="00000B74">
        <w:rPr>
          <w:bCs/>
          <w:i/>
          <w:iCs/>
        </w:rPr>
        <w:t>Info</w:t>
      </w:r>
      <w:r w:rsidRPr="00000B74">
        <w:rPr>
          <w:rFonts w:hint="eastAsia"/>
        </w:rPr>
        <w:t>);</w:t>
      </w:r>
    </w:p>
    <w:p w14:paraId="7A1FC20B" w14:textId="77777777" w:rsidR="00ED07F8" w:rsidRPr="00000B74" w:rsidRDefault="00ED07F8" w:rsidP="00D369B5">
      <w:pPr>
        <w:pStyle w:val="a8"/>
        <w:ind w:left="1134"/>
      </w:pPr>
    </w:p>
    <w:p w14:paraId="2F6411E3" w14:textId="77777777" w:rsidR="00ED07F8" w:rsidRPr="00000B74" w:rsidRDefault="00ED07F8" w:rsidP="004D2885">
      <w:pPr>
        <w:pStyle w:val="23"/>
        <w:ind w:leftChars="0" w:left="1050" w:firstLineChars="0" w:firstLine="0"/>
      </w:pPr>
      <w:r w:rsidRPr="00000B74">
        <w:rPr>
          <w:rFonts w:hint="eastAsia"/>
        </w:rPr>
        <w:t>説明</w:t>
      </w:r>
    </w:p>
    <w:p w14:paraId="2D0F0EE7" w14:textId="77777777" w:rsidR="00ED07F8" w:rsidRPr="00000B74" w:rsidRDefault="00EC1BB3" w:rsidP="00D369B5">
      <w:pPr>
        <w:pStyle w:val="a6"/>
      </w:pPr>
      <w:r w:rsidRPr="00000B74">
        <w:rPr>
          <w:rFonts w:hint="eastAsia"/>
        </w:rPr>
        <w:t>金融機関申請等</w:t>
      </w:r>
      <w:r w:rsidR="00ED07F8" w:rsidRPr="00000B74">
        <w:rPr>
          <w:rFonts w:hint="eastAsia"/>
        </w:rPr>
        <w:t>CSVファイルを検証する。</w:t>
      </w:r>
    </w:p>
    <w:p w14:paraId="35BB7ACD" w14:textId="77777777" w:rsidR="00ED07F8" w:rsidRPr="00000B74" w:rsidRDefault="00ED07F8" w:rsidP="00D369B5"/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000B74" w:rsidRPr="00000B74" w14:paraId="16114D18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7462DDDD" w14:textId="77777777" w:rsidR="00ED07F8" w:rsidRPr="00000B74" w:rsidRDefault="00ED07F8" w:rsidP="00D369B5">
            <w:pPr>
              <w:pStyle w:val="af3"/>
            </w:pPr>
            <w:r w:rsidRPr="00000B74">
              <w:rPr>
                <w:rFonts w:hint="eastAsia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0FE66DDC" w14:textId="77777777" w:rsidR="00ED07F8" w:rsidRPr="00000B74" w:rsidRDefault="00ED07F8" w:rsidP="00D369B5">
            <w:pPr>
              <w:pStyle w:val="af3"/>
            </w:pPr>
            <w:r w:rsidRPr="00000B74">
              <w:rPr>
                <w:rFonts w:hint="eastAsia"/>
              </w:rPr>
              <w:t>説明</w:t>
            </w:r>
          </w:p>
        </w:tc>
      </w:tr>
      <w:tr w:rsidR="00000B74" w:rsidRPr="00000B74" w14:paraId="6899991C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30C73FBA" w14:textId="77777777" w:rsidR="00ED07F8" w:rsidRPr="00000B74" w:rsidRDefault="00ED07F8" w:rsidP="00D369B5">
            <w:pPr>
              <w:pStyle w:val="af3"/>
            </w:pPr>
            <w:r w:rsidRPr="00000B74">
              <w:t>bstr</w:t>
            </w:r>
            <w:r w:rsidRPr="00000B74">
              <w:rPr>
                <w:rFonts w:hint="eastAsia"/>
              </w:rPr>
              <w:t>CsvPathName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66E48A46" w14:textId="77777777" w:rsidR="00ED07F8" w:rsidRPr="00000B74" w:rsidRDefault="00EC1BB3" w:rsidP="00D369B5">
            <w:pPr>
              <w:pStyle w:val="af3"/>
            </w:pPr>
            <w:r w:rsidRPr="00000B74">
              <w:rPr>
                <w:rFonts w:hint="eastAsia"/>
              </w:rPr>
              <w:t>金融機関申請等</w:t>
            </w:r>
            <w:r w:rsidR="00ED07F8" w:rsidRPr="00000B74">
              <w:rPr>
                <w:rFonts w:hint="eastAsia"/>
              </w:rPr>
              <w:t>CSVファイルのフルパス名（ファイル名含む）</w:t>
            </w:r>
          </w:p>
        </w:tc>
      </w:tr>
      <w:tr w:rsidR="00C33DCA" w:rsidRPr="00000B74" w14:paraId="717AA81F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6793C6C6" w14:textId="77777777" w:rsidR="00ED07F8" w:rsidRPr="00000B74" w:rsidRDefault="00ED07F8" w:rsidP="00D369B5">
            <w:pPr>
              <w:pStyle w:val="af3"/>
            </w:pPr>
            <w:r w:rsidRPr="00000B74">
              <w:rPr>
                <w:rFonts w:hint="eastAsia"/>
              </w:rPr>
              <w:t>p</w:t>
            </w:r>
            <w:r w:rsidRPr="00000B74">
              <w:t>bstr</w:t>
            </w:r>
            <w:r w:rsidRPr="00000B74">
              <w:rPr>
                <w:rFonts w:hint="eastAsia"/>
              </w:rPr>
              <w:t>ProcInfo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2B3D8095" w14:textId="77777777" w:rsidR="00ED07F8" w:rsidRPr="00000B74" w:rsidRDefault="00DC0A53" w:rsidP="00D369B5">
            <w:pPr>
              <w:pStyle w:val="af3"/>
            </w:pPr>
            <w:r w:rsidRPr="00000B74">
              <w:rPr>
                <w:rFonts w:hint="eastAsia"/>
              </w:rPr>
              <w:t>金融機関申請等</w:t>
            </w:r>
            <w:r w:rsidR="00ED07F8" w:rsidRPr="00000B74">
              <w:rPr>
                <w:rFonts w:hint="eastAsia"/>
              </w:rPr>
              <w:t>CSVファイルにおける</w:t>
            </w:r>
            <w:r w:rsidR="00DF0197" w:rsidRPr="00000B74">
              <w:rPr>
                <w:rFonts w:hint="eastAsia"/>
              </w:rPr>
              <w:t>手続き</w:t>
            </w:r>
            <w:r w:rsidR="00DF0197" w:rsidRPr="00000B74">
              <w:t>ID</w:t>
            </w:r>
            <w:r w:rsidR="00ED07F8" w:rsidRPr="00000B74">
              <w:rPr>
                <w:rFonts w:hint="eastAsia"/>
              </w:rPr>
              <w:t>を受け取る変数へのポインタ</w:t>
            </w:r>
          </w:p>
        </w:tc>
      </w:tr>
    </w:tbl>
    <w:p w14:paraId="09909EDB" w14:textId="77777777" w:rsidR="00ED07F8" w:rsidRPr="00000B74" w:rsidRDefault="00ED07F8" w:rsidP="00D369B5"/>
    <w:p w14:paraId="0C2AF920" w14:textId="77777777" w:rsidR="00ED07F8" w:rsidRPr="00000B74" w:rsidRDefault="00ED07F8" w:rsidP="004D2885">
      <w:pPr>
        <w:pStyle w:val="23"/>
        <w:ind w:leftChars="0" w:left="1050" w:firstLineChars="0" w:firstLine="0"/>
      </w:pPr>
      <w:r w:rsidRPr="00000B74">
        <w:rPr>
          <w:rFonts w:hint="eastAsia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000B74" w:rsidRPr="00000B74" w14:paraId="2B18C0E6" w14:textId="77777777" w:rsidTr="00194C19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67A3F1A0" w14:textId="77777777" w:rsidR="00ED07F8" w:rsidRPr="00000B74" w:rsidRDefault="00ED07F8" w:rsidP="00D369B5">
            <w:pPr>
              <w:pStyle w:val="af3"/>
            </w:pPr>
            <w:r w:rsidRPr="00000B74">
              <w:rPr>
                <w:rFonts w:hint="eastAsia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17797F63" w14:textId="77777777" w:rsidR="00ED07F8" w:rsidRPr="00000B74" w:rsidRDefault="00ED07F8" w:rsidP="00D369B5">
            <w:pPr>
              <w:pStyle w:val="af3"/>
            </w:pPr>
            <w:r w:rsidRPr="00000B74">
              <w:rPr>
                <w:rFonts w:hint="eastAsia"/>
              </w:rPr>
              <w:t>説明</w:t>
            </w:r>
          </w:p>
        </w:tc>
      </w:tr>
      <w:tr w:rsidR="00000B74" w:rsidRPr="00000B74" w14:paraId="65E5694F" w14:textId="77777777" w:rsidTr="00194C19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6FACF96A" w14:textId="77777777" w:rsidR="00ED07F8" w:rsidRPr="00000B74" w:rsidRDefault="00ED07F8" w:rsidP="00D369B5">
            <w:pPr>
              <w:pStyle w:val="af3"/>
            </w:pPr>
            <w:r w:rsidRPr="00000B74">
              <w:rPr>
                <w:rFonts w:hint="eastAsia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59E94ABF" w14:textId="77777777" w:rsidR="00ED07F8" w:rsidRPr="00000B74" w:rsidRDefault="00ED07F8" w:rsidP="00D369B5">
            <w:pPr>
              <w:pStyle w:val="af3"/>
            </w:pPr>
            <w:r w:rsidRPr="00000B74">
              <w:rPr>
                <w:rFonts w:hint="eastAsia"/>
              </w:rPr>
              <w:t>成功</w:t>
            </w:r>
          </w:p>
        </w:tc>
      </w:tr>
      <w:tr w:rsidR="00000B74" w:rsidRPr="00000B74" w14:paraId="57C639DA" w14:textId="77777777" w:rsidTr="00194C19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2D05F96E" w14:textId="77777777" w:rsidR="00ED07F8" w:rsidRPr="00000B74" w:rsidRDefault="00ED07F8" w:rsidP="00D369B5">
            <w:pPr>
              <w:pStyle w:val="af3"/>
            </w:pPr>
            <w:r w:rsidRPr="00000B74"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593EC2DB" w14:textId="77777777" w:rsidR="00ED07F8" w:rsidRPr="00000B74" w:rsidRDefault="00ED07F8" w:rsidP="00D369B5">
            <w:pPr>
              <w:pStyle w:val="af3"/>
            </w:pPr>
            <w:r w:rsidRPr="00000B74">
              <w:rPr>
                <w:rFonts w:hint="eastAsia"/>
              </w:rPr>
              <w:t>インターフェイス受け取りポインタが不正</w:t>
            </w:r>
          </w:p>
        </w:tc>
      </w:tr>
      <w:tr w:rsidR="00ED07F8" w:rsidRPr="00000B74" w14:paraId="79B72DF2" w14:textId="77777777" w:rsidTr="00194C19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6AA6486B" w14:textId="77777777" w:rsidR="00ED07F8" w:rsidRPr="00000B74" w:rsidRDefault="00ED07F8" w:rsidP="00D369B5">
            <w:pPr>
              <w:pStyle w:val="af3"/>
            </w:pPr>
            <w:r w:rsidRPr="00000B74">
              <w:rPr>
                <w:rFonts w:hint="eastAsia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0835241D" w14:textId="77777777" w:rsidR="00ED07F8" w:rsidRPr="00000B74" w:rsidRDefault="00ED07F8" w:rsidP="00D369B5">
            <w:pPr>
              <w:pStyle w:val="af3"/>
            </w:pPr>
            <w:r w:rsidRPr="00000B74">
              <w:rPr>
                <w:rFonts w:hint="eastAsia"/>
              </w:rPr>
              <w:t>失敗</w:t>
            </w:r>
          </w:p>
        </w:tc>
      </w:tr>
    </w:tbl>
    <w:p w14:paraId="036A8CB6" w14:textId="77777777" w:rsidR="00A600D6" w:rsidRPr="00000B74" w:rsidRDefault="00A600D6" w:rsidP="00D369B5"/>
    <w:p w14:paraId="29A4D5E5" w14:textId="77777777" w:rsidR="00A600D6" w:rsidRPr="00000B74" w:rsidRDefault="00A600D6" w:rsidP="00A600D6">
      <w:r w:rsidRPr="00000B74">
        <w:br w:type="page"/>
      </w:r>
    </w:p>
    <w:p w14:paraId="33AE7960" w14:textId="77777777" w:rsidR="00ED07F8" w:rsidRPr="00000B74" w:rsidRDefault="00ED07F8" w:rsidP="00D369B5"/>
    <w:p w14:paraId="477320C8" w14:textId="77777777" w:rsidR="00ED07F8" w:rsidRPr="00000B74" w:rsidRDefault="00ED07F8" w:rsidP="004D2885">
      <w:pPr>
        <w:pStyle w:val="3"/>
      </w:pPr>
      <w:r w:rsidRPr="00000B74">
        <w:t>CsvConvX</w:t>
      </w:r>
      <w:r w:rsidR="00E65EA2" w:rsidRPr="00000B74">
        <w:rPr>
          <w:rFonts w:hint="eastAsia"/>
        </w:rPr>
        <w:t>tx</w:t>
      </w:r>
      <w:r w:rsidR="00EC1BB3" w:rsidRPr="00000B74">
        <w:rPr>
          <w:rFonts w:hint="eastAsia"/>
        </w:rPr>
        <w:t>Finance</w:t>
      </w:r>
    </w:p>
    <w:p w14:paraId="26BD6862" w14:textId="77777777" w:rsidR="00ED07F8" w:rsidRPr="00000B74" w:rsidRDefault="00ED07F8" w:rsidP="00D369B5">
      <w:r w:rsidRPr="00000B74">
        <w:rPr>
          <w:rFonts w:hint="eastAsia"/>
        </w:rPr>
        <w:t xml:space="preserve">HRESULT </w:t>
      </w:r>
      <w:r w:rsidRPr="00000B74">
        <w:t>CsvConvX</w:t>
      </w:r>
      <w:r w:rsidR="00E65EA2" w:rsidRPr="00000B74">
        <w:t>tx</w:t>
      </w:r>
      <w:r w:rsidR="00EC1BB3" w:rsidRPr="00000B74">
        <w:rPr>
          <w:rFonts w:hint="eastAsia"/>
        </w:rPr>
        <w:t>Finance</w:t>
      </w:r>
      <w:r w:rsidRPr="00000B74">
        <w:rPr>
          <w:rFonts w:hint="eastAsia"/>
        </w:rPr>
        <w:t xml:space="preserve"> (</w:t>
      </w:r>
    </w:p>
    <w:p w14:paraId="4B5A3544" w14:textId="77777777" w:rsidR="00757AA9" w:rsidRPr="00000B74" w:rsidRDefault="00ED07F8" w:rsidP="00757AA9">
      <w:pPr>
        <w:ind w:leftChars="1215" w:left="2551" w:firstLineChars="0" w:firstLine="1"/>
        <w:rPr>
          <w:b/>
        </w:rPr>
      </w:pPr>
      <w:r w:rsidRPr="00000B74">
        <w:rPr>
          <w:rFonts w:hint="eastAsia"/>
        </w:rPr>
        <w:t xml:space="preserve">[in] BSTR </w:t>
      </w:r>
      <w:r w:rsidRPr="00000B74">
        <w:rPr>
          <w:i/>
        </w:rPr>
        <w:t>bstr</w:t>
      </w:r>
      <w:r w:rsidRPr="00000B74">
        <w:rPr>
          <w:rFonts w:hint="eastAsia"/>
          <w:i/>
        </w:rPr>
        <w:t>CsvPathName</w:t>
      </w:r>
      <w:r w:rsidRPr="00000B74">
        <w:rPr>
          <w:rFonts w:hint="eastAsia"/>
        </w:rPr>
        <w:t>,</w:t>
      </w:r>
      <w:r w:rsidRPr="00000B74">
        <w:t xml:space="preserve"> 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</w:t>
      </w:r>
      <w:r w:rsidRPr="00000B74">
        <w:rPr>
          <w:rFonts w:hint="eastAsia"/>
          <w:i/>
        </w:rPr>
        <w:t>XtxPathName</w:t>
      </w:r>
      <w:r w:rsidRPr="00000B74">
        <w:rPr>
          <w:rFonts w:hint="eastAsia"/>
        </w:rPr>
        <w:t>,</w:t>
      </w:r>
      <w:r w:rsidRPr="00000B74">
        <w:t xml:space="preserve"> </w:t>
      </w:r>
      <w:r w:rsidR="00757AA9" w:rsidRPr="00000B74">
        <w:br/>
      </w:r>
      <w:r w:rsidR="00757AA9" w:rsidRPr="00000B74">
        <w:rPr>
          <w:rFonts w:hint="eastAsia"/>
        </w:rPr>
        <w:t xml:space="preserve">[in] BSTR </w:t>
      </w:r>
      <w:r w:rsidR="00757AA9" w:rsidRPr="00000B74">
        <w:rPr>
          <w:i/>
        </w:rPr>
        <w:t>bstrZeimushoCD</w:t>
      </w:r>
      <w:r w:rsidR="00757AA9" w:rsidRPr="00000B74">
        <w:rPr>
          <w:rFonts w:hint="eastAsia"/>
        </w:rPr>
        <w:t>,</w:t>
      </w:r>
      <w:r w:rsidR="00757AA9" w:rsidRPr="00000B74">
        <w:t xml:space="preserve"> </w:t>
      </w:r>
      <w:r w:rsidR="00757AA9" w:rsidRPr="00000B74">
        <w:br/>
      </w:r>
      <w:r w:rsidR="00757AA9" w:rsidRPr="00000B74">
        <w:rPr>
          <w:rFonts w:hint="eastAsia"/>
        </w:rPr>
        <w:t xml:space="preserve">[in] BSTR </w:t>
      </w:r>
      <w:r w:rsidR="00757AA9" w:rsidRPr="00000B74">
        <w:rPr>
          <w:i/>
        </w:rPr>
        <w:t>bstrNozeishaId</w:t>
      </w:r>
      <w:r w:rsidR="00757AA9" w:rsidRPr="00000B74">
        <w:rPr>
          <w:rFonts w:hint="eastAsia"/>
        </w:rPr>
        <w:t>,</w:t>
      </w:r>
      <w:r w:rsidR="00757AA9" w:rsidRPr="00000B74">
        <w:t xml:space="preserve"> </w:t>
      </w:r>
      <w:r w:rsidR="00757AA9" w:rsidRPr="00000B74">
        <w:br/>
      </w:r>
      <w:r w:rsidR="00757AA9" w:rsidRPr="00000B74">
        <w:rPr>
          <w:rFonts w:hint="eastAsia"/>
        </w:rPr>
        <w:t xml:space="preserve">[in] BSTR </w:t>
      </w:r>
      <w:r w:rsidR="00757AA9" w:rsidRPr="00000B74">
        <w:rPr>
          <w:i/>
        </w:rPr>
        <w:t>bstrKojinBango</w:t>
      </w:r>
      <w:r w:rsidR="00757AA9" w:rsidRPr="00000B74">
        <w:rPr>
          <w:rFonts w:hint="eastAsia"/>
        </w:rPr>
        <w:t>,</w:t>
      </w:r>
      <w:r w:rsidR="00757AA9" w:rsidRPr="00000B74">
        <w:t xml:space="preserve"> </w:t>
      </w:r>
    </w:p>
    <w:p w14:paraId="5EBA5E59" w14:textId="77777777" w:rsidR="00423EE7" w:rsidRPr="00000B74" w:rsidRDefault="00757AA9" w:rsidP="00031FAF">
      <w:pPr>
        <w:ind w:leftChars="1215" w:left="2551" w:firstLineChars="0" w:firstLine="1"/>
        <w:rPr>
          <w:i/>
        </w:rPr>
      </w:pPr>
      <w:r w:rsidRPr="00000B74">
        <w:rPr>
          <w:rFonts w:hint="eastAsia"/>
        </w:rPr>
        <w:t xml:space="preserve">[in] BSTR </w:t>
      </w:r>
      <w:r w:rsidRPr="00000B74">
        <w:rPr>
          <w:i/>
        </w:rPr>
        <w:t>bstrHojinBango</w:t>
      </w:r>
      <w:r w:rsidRPr="00000B74">
        <w:rPr>
          <w:rFonts w:hint="eastAsia"/>
        </w:rPr>
        <w:t>,</w:t>
      </w:r>
      <w:r w:rsidRPr="00000B74">
        <w:t xml:space="preserve"> 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bstrNozeishaNm</w:t>
      </w:r>
      <w:r w:rsidRPr="00000B74">
        <w:rPr>
          <w:rFonts w:hint="eastAsia"/>
        </w:rPr>
        <w:t>,</w:t>
      </w:r>
      <w:r w:rsidRPr="00000B74">
        <w:t xml:space="preserve"> 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bstrNozeishaAdr</w:t>
      </w:r>
      <w:r w:rsidRPr="00000B74">
        <w:rPr>
          <w:rFonts w:hint="eastAsia"/>
        </w:rPr>
        <w:t>,</w:t>
      </w:r>
      <w:r w:rsidRPr="00000B74">
        <w:t xml:space="preserve"> 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bstrDaihyoNm</w:t>
      </w:r>
      <w:r w:rsidRPr="00000B74">
        <w:rPr>
          <w:rFonts w:hint="eastAsia"/>
        </w:rPr>
        <w:t>,</w:t>
      </w:r>
      <w:r w:rsidRPr="00000B74">
        <w:t xml:space="preserve"> 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bstrDairiId</w:t>
      </w:r>
      <w:r w:rsidRPr="00000B74">
        <w:rPr>
          <w:rFonts w:hint="eastAsia"/>
        </w:rPr>
        <w:t>,</w:t>
      </w:r>
      <w:r w:rsidRPr="00000B74">
        <w:t xml:space="preserve"> 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bstrDairiNm</w:t>
      </w:r>
      <w:r w:rsidRPr="00000B74">
        <w:rPr>
          <w:rFonts w:hint="eastAsia"/>
        </w:rPr>
        <w:t>,</w:t>
      </w:r>
      <w:r w:rsidRPr="00000B74">
        <w:t xml:space="preserve"> 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bstrDairi</w:t>
      </w:r>
      <w:r w:rsidRPr="00000B74">
        <w:rPr>
          <w:rFonts w:hint="eastAsia"/>
          <w:i/>
        </w:rPr>
        <w:t>Adr</w:t>
      </w:r>
      <w:r w:rsidRPr="00000B74">
        <w:rPr>
          <w:rFonts w:hint="eastAsia"/>
        </w:rPr>
        <w:t>,</w:t>
      </w:r>
      <w:r w:rsidRPr="00000B74">
        <w:t xml:space="preserve"> 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bstrTetsuzuki</w:t>
      </w:r>
      <w:r w:rsidRPr="00000B74">
        <w:rPr>
          <w:rFonts w:hint="eastAsia"/>
        </w:rPr>
        <w:t>,</w:t>
      </w:r>
      <w:r w:rsidR="00031FAF" w:rsidRPr="00000B74">
        <w:br/>
        <w:t xml:space="preserve">[in] BSTR </w:t>
      </w:r>
      <w:r w:rsidR="00031FAF" w:rsidRPr="00000B74">
        <w:rPr>
          <w:i/>
        </w:rPr>
        <w:t>bstrTeishutsuEra</w:t>
      </w:r>
      <w:r w:rsidR="00031FAF" w:rsidRPr="00000B74">
        <w:t>,</w:t>
      </w:r>
      <w:r w:rsidR="00031FAF" w:rsidRPr="00000B74">
        <w:br/>
        <w:t xml:space="preserve">[in] BSTR </w:t>
      </w:r>
      <w:r w:rsidR="00031FAF" w:rsidRPr="00000B74">
        <w:rPr>
          <w:i/>
        </w:rPr>
        <w:t>bstrTeishutsuYear</w:t>
      </w:r>
      <w:r w:rsidR="00031FAF" w:rsidRPr="00000B74">
        <w:t>,</w:t>
      </w:r>
      <w:r w:rsidR="00031FAF" w:rsidRPr="00000B74">
        <w:br/>
        <w:t xml:space="preserve">[in] BSTR </w:t>
      </w:r>
      <w:r w:rsidR="00031FAF" w:rsidRPr="00000B74">
        <w:rPr>
          <w:i/>
        </w:rPr>
        <w:t>bstrTeishutsuMonth</w:t>
      </w:r>
      <w:r w:rsidR="00031FAF" w:rsidRPr="00000B74">
        <w:t>,</w:t>
      </w:r>
      <w:r w:rsidR="00031FAF" w:rsidRPr="00000B74">
        <w:br/>
        <w:t xml:space="preserve">[in] BSTR </w:t>
      </w:r>
      <w:r w:rsidR="00031FAF" w:rsidRPr="00000B74">
        <w:rPr>
          <w:i/>
        </w:rPr>
        <w:t>bstrTeishutsuDay</w:t>
      </w:r>
      <w:r w:rsidR="00031FAF" w:rsidRPr="00000B74">
        <w:t>,</w:t>
      </w:r>
      <w:r w:rsidR="00B3285F" w:rsidRPr="00000B74">
        <w:br/>
      </w:r>
      <w:r w:rsidR="00266AF7" w:rsidRPr="00000B74">
        <w:rPr>
          <w:rFonts w:hint="eastAsia"/>
        </w:rPr>
        <w:t xml:space="preserve">[in] BSTR </w:t>
      </w:r>
      <w:r w:rsidR="00266AF7" w:rsidRPr="00000B74">
        <w:rPr>
          <w:i/>
        </w:rPr>
        <w:t>bstr</w:t>
      </w:r>
      <w:r w:rsidR="00266AF7" w:rsidRPr="00000B74">
        <w:rPr>
          <w:rFonts w:hint="eastAsia"/>
          <w:i/>
        </w:rPr>
        <w:t>SoftName</w:t>
      </w:r>
      <w:r w:rsidR="00423EE7" w:rsidRPr="00000B74">
        <w:rPr>
          <w:rFonts w:hint="eastAsia"/>
          <w:i/>
        </w:rPr>
        <w:t>,</w:t>
      </w:r>
    </w:p>
    <w:p w14:paraId="2EC264B5" w14:textId="77777777" w:rsidR="00ED07F8" w:rsidRPr="00000B74" w:rsidRDefault="00423EE7" w:rsidP="00031FAF">
      <w:pPr>
        <w:ind w:leftChars="1215" w:left="2551" w:firstLineChars="0" w:firstLine="1"/>
      </w:pPr>
      <w:r w:rsidRPr="00000B74">
        <w:rPr>
          <w:rFonts w:hint="eastAsia"/>
        </w:rPr>
        <w:t xml:space="preserve">[in] BSTR </w:t>
      </w:r>
      <w:r w:rsidRPr="00000B74">
        <w:rPr>
          <w:i/>
        </w:rPr>
        <w:t>bstrNozeisha</w:t>
      </w:r>
      <w:r w:rsidRPr="00000B74">
        <w:rPr>
          <w:rFonts w:hint="eastAsia"/>
          <w:i/>
        </w:rPr>
        <w:t>Zip1</w:t>
      </w:r>
      <w:r w:rsidRPr="00000B74">
        <w:rPr>
          <w:rFonts w:hint="eastAsia"/>
        </w:rPr>
        <w:t>,</w:t>
      </w:r>
      <w:r w:rsidRPr="00000B74">
        <w:t xml:space="preserve"> 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bstrNozeisha</w:t>
      </w:r>
      <w:r w:rsidRPr="00000B74">
        <w:rPr>
          <w:rFonts w:hint="eastAsia"/>
          <w:i/>
        </w:rPr>
        <w:t>Zip2</w:t>
      </w:r>
      <w:r w:rsidR="00ED07F8" w:rsidRPr="00000B74">
        <w:rPr>
          <w:rFonts w:hint="eastAsia"/>
        </w:rPr>
        <w:t>);</w:t>
      </w:r>
    </w:p>
    <w:p w14:paraId="729E4E90" w14:textId="77777777" w:rsidR="002A6B9E" w:rsidRPr="00000B74" w:rsidRDefault="002A6B9E" w:rsidP="00D369B5"/>
    <w:p w14:paraId="3E38F036" w14:textId="77777777" w:rsidR="00ED07F8" w:rsidRPr="00000B74" w:rsidRDefault="00ED07F8" w:rsidP="004D2885">
      <w:pPr>
        <w:pStyle w:val="23"/>
        <w:ind w:leftChars="0" w:left="1050" w:firstLineChars="0" w:firstLine="0"/>
      </w:pPr>
      <w:r w:rsidRPr="00000B74">
        <w:rPr>
          <w:rFonts w:hint="eastAsia"/>
        </w:rPr>
        <w:t>説明</w:t>
      </w:r>
    </w:p>
    <w:p w14:paraId="296411DF" w14:textId="77777777" w:rsidR="00ED07F8" w:rsidRPr="00000B74" w:rsidRDefault="00EC1BB3" w:rsidP="00D369B5">
      <w:pPr>
        <w:pStyle w:val="a6"/>
      </w:pPr>
      <w:r w:rsidRPr="00000B74">
        <w:rPr>
          <w:rFonts w:hint="eastAsia"/>
        </w:rPr>
        <w:t>金融機関申請等</w:t>
      </w:r>
      <w:r w:rsidR="00ED07F8" w:rsidRPr="00000B74">
        <w:rPr>
          <w:rFonts w:hint="eastAsia"/>
        </w:rPr>
        <w:t>CSVファイルを申告等データに変換する。</w:t>
      </w:r>
    </w:p>
    <w:p w14:paraId="7F0E7212" w14:textId="77777777" w:rsidR="00ED07F8" w:rsidRPr="00000B74" w:rsidRDefault="00ED07F8" w:rsidP="00D369B5"/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000B74" w:rsidRPr="00000B74" w14:paraId="32FD9557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683B297A" w14:textId="77777777" w:rsidR="00ED07F8" w:rsidRPr="00000B74" w:rsidRDefault="00ED07F8" w:rsidP="00D369B5">
            <w:pPr>
              <w:pStyle w:val="af3"/>
            </w:pPr>
            <w:r w:rsidRPr="00000B74">
              <w:rPr>
                <w:rFonts w:hint="eastAsia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40B320C9" w14:textId="77777777" w:rsidR="00ED07F8" w:rsidRPr="00000B74" w:rsidRDefault="00ED07F8" w:rsidP="00D369B5">
            <w:pPr>
              <w:pStyle w:val="af3"/>
            </w:pPr>
            <w:r w:rsidRPr="00000B74">
              <w:rPr>
                <w:rFonts w:hint="eastAsia"/>
              </w:rPr>
              <w:t>説明</w:t>
            </w:r>
          </w:p>
        </w:tc>
      </w:tr>
      <w:tr w:rsidR="00000B74" w:rsidRPr="00000B74" w14:paraId="26DE5E5E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4556E7AC" w14:textId="77777777" w:rsidR="00ED07F8" w:rsidRPr="00000B74" w:rsidRDefault="00ED07F8" w:rsidP="00D369B5">
            <w:pPr>
              <w:pStyle w:val="af3"/>
            </w:pPr>
            <w:r w:rsidRPr="00000B74">
              <w:t>bstr</w:t>
            </w:r>
            <w:r w:rsidRPr="00000B74">
              <w:rPr>
                <w:rFonts w:hint="eastAsia"/>
              </w:rPr>
              <w:t>CsvPathName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32028CC0" w14:textId="77777777" w:rsidR="00ED07F8" w:rsidRPr="00000B74" w:rsidRDefault="00EC1BB3" w:rsidP="00D369B5">
            <w:pPr>
              <w:pStyle w:val="af3"/>
            </w:pPr>
            <w:r w:rsidRPr="00000B74">
              <w:rPr>
                <w:rFonts w:hint="eastAsia"/>
              </w:rPr>
              <w:t>金融機関申請等</w:t>
            </w:r>
            <w:r w:rsidR="00ED07F8" w:rsidRPr="00000B74">
              <w:rPr>
                <w:rFonts w:hint="eastAsia"/>
              </w:rPr>
              <w:t>CSVファイルのフルパス名（ファイル名含む）</w:t>
            </w:r>
          </w:p>
        </w:tc>
      </w:tr>
      <w:tr w:rsidR="00000B74" w:rsidRPr="00000B74" w14:paraId="54466E78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3BD713F7" w14:textId="77777777" w:rsidR="00ED07F8" w:rsidRPr="00000B74" w:rsidRDefault="004A14F3" w:rsidP="001C0222">
            <w:pPr>
              <w:pStyle w:val="af3"/>
            </w:pPr>
            <w:r w:rsidRPr="00000B74">
              <w:t>bstrXtxPathName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4525C013" w14:textId="77777777" w:rsidR="00ED07F8" w:rsidRPr="00000B74" w:rsidRDefault="00A0515B" w:rsidP="00D369B5">
            <w:pPr>
              <w:pStyle w:val="af3"/>
            </w:pPr>
            <w:r w:rsidRPr="00000B74">
              <w:rPr>
                <w:rFonts w:hint="eastAsia"/>
              </w:rPr>
              <w:t>作成後の申告等データのフルパス名（ファイル名含む）</w:t>
            </w:r>
          </w:p>
        </w:tc>
      </w:tr>
      <w:tr w:rsidR="00000B74" w:rsidRPr="00000B74" w14:paraId="43CE0DC1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2D08DC11" w14:textId="77777777" w:rsidR="00757AA9" w:rsidRPr="00000B74" w:rsidRDefault="00757AA9" w:rsidP="00194C19">
            <w:pPr>
              <w:pStyle w:val="af3"/>
            </w:pPr>
            <w:r w:rsidRPr="00000B74">
              <w:t>bstrZ</w:t>
            </w:r>
            <w:r w:rsidRPr="00000B74">
              <w:rPr>
                <w:rFonts w:hint="eastAsia"/>
              </w:rPr>
              <w:t>eimushoCD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47EF5649" w14:textId="77777777" w:rsidR="00757AA9" w:rsidRPr="00000B74" w:rsidRDefault="00757AA9" w:rsidP="00194C19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の税務署コード</w:t>
            </w:r>
          </w:p>
        </w:tc>
      </w:tr>
      <w:tr w:rsidR="00000B74" w:rsidRPr="00000B74" w14:paraId="4105D3FF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52F279C8" w14:textId="77777777" w:rsidR="00757AA9" w:rsidRPr="00000B74" w:rsidRDefault="00757AA9" w:rsidP="00194C19">
            <w:pPr>
              <w:pStyle w:val="af3"/>
            </w:pPr>
            <w:r w:rsidRPr="00000B74">
              <w:t>bstr</w:t>
            </w:r>
            <w:r w:rsidRPr="00000B74">
              <w:rPr>
                <w:rFonts w:hint="eastAsia"/>
              </w:rPr>
              <w:t>NozeishaId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3B36D13D" w14:textId="77777777" w:rsidR="00757AA9" w:rsidRPr="00000B74" w:rsidRDefault="00757AA9" w:rsidP="00194C19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の利用者識別番号</w:t>
            </w:r>
          </w:p>
        </w:tc>
      </w:tr>
      <w:tr w:rsidR="00000B74" w:rsidRPr="00000B74" w14:paraId="775EA459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17A2B861" w14:textId="77777777" w:rsidR="00757AA9" w:rsidRPr="00000B74" w:rsidRDefault="00757AA9" w:rsidP="00194C19">
            <w:pPr>
              <w:pStyle w:val="af3"/>
            </w:pPr>
            <w:r w:rsidRPr="00000B74">
              <w:t>bstr</w:t>
            </w:r>
            <w:r w:rsidRPr="00000B74">
              <w:rPr>
                <w:rFonts w:hint="eastAsia"/>
              </w:rPr>
              <w:t>NozeishaNm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58881370" w14:textId="77777777" w:rsidR="00757AA9" w:rsidRPr="00000B74" w:rsidRDefault="00757AA9" w:rsidP="00194C19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の氏名・名称</w:t>
            </w:r>
          </w:p>
        </w:tc>
      </w:tr>
      <w:tr w:rsidR="00000B74" w:rsidRPr="00000B74" w14:paraId="7F251502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D3E36C" w14:textId="77777777" w:rsidR="00757AA9" w:rsidRPr="00000B74" w:rsidRDefault="00757AA9" w:rsidP="00194C19">
            <w:pPr>
              <w:pStyle w:val="af3"/>
            </w:pPr>
            <w:r w:rsidRPr="00000B74">
              <w:t>bstrKojinBango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C847BA" w14:textId="77777777" w:rsidR="00757AA9" w:rsidRPr="00000B74" w:rsidRDefault="00757AA9" w:rsidP="00194C19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の個人番号</w:t>
            </w:r>
          </w:p>
          <w:p w14:paraId="51748BD4" w14:textId="77777777" w:rsidR="00757AA9" w:rsidRPr="00000B74" w:rsidRDefault="00757AA9" w:rsidP="00194C19">
            <w:pPr>
              <w:pStyle w:val="af3"/>
            </w:pPr>
            <w:r w:rsidRPr="00000B74">
              <w:rPr>
                <w:rFonts w:hint="eastAsia"/>
              </w:rPr>
              <w:t>設定する必要がない場合は、空をセットする。</w:t>
            </w:r>
          </w:p>
        </w:tc>
      </w:tr>
      <w:tr w:rsidR="00000B74" w:rsidRPr="00000B74" w14:paraId="7F6185F2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A3FB7E" w14:textId="77777777" w:rsidR="00757AA9" w:rsidRPr="00000B74" w:rsidRDefault="00757AA9" w:rsidP="00194C19">
            <w:pPr>
              <w:pStyle w:val="af3"/>
            </w:pPr>
            <w:r w:rsidRPr="00000B74">
              <w:lastRenderedPageBreak/>
              <w:t>bstrHojinBango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F3DDB9" w14:textId="77777777" w:rsidR="00757AA9" w:rsidRPr="00000B74" w:rsidRDefault="00757AA9" w:rsidP="00194C19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の法人番号</w:t>
            </w:r>
          </w:p>
          <w:p w14:paraId="2B8DF0F4" w14:textId="77777777" w:rsidR="00757AA9" w:rsidRPr="00000B74" w:rsidRDefault="00757AA9" w:rsidP="00194C19">
            <w:pPr>
              <w:pStyle w:val="af3"/>
            </w:pPr>
            <w:r w:rsidRPr="00000B74">
              <w:rPr>
                <w:rFonts w:hint="eastAsia"/>
              </w:rPr>
              <w:t>設定する必要がない場合は、空をセットする。</w:t>
            </w:r>
          </w:p>
        </w:tc>
      </w:tr>
      <w:tr w:rsidR="00000B74" w:rsidRPr="00000B74" w14:paraId="23788072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5B5C95CA" w14:textId="77777777" w:rsidR="00757AA9" w:rsidRPr="00000B74" w:rsidRDefault="00757AA9" w:rsidP="00194C19">
            <w:pPr>
              <w:pStyle w:val="af3"/>
            </w:pPr>
            <w:r w:rsidRPr="00000B74">
              <w:t>bstr</w:t>
            </w:r>
            <w:r w:rsidRPr="00000B74">
              <w:rPr>
                <w:rFonts w:hint="eastAsia"/>
              </w:rPr>
              <w:t>NozeishaAdr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09EB5069" w14:textId="77777777" w:rsidR="00757AA9" w:rsidRPr="00000B74" w:rsidRDefault="00757AA9" w:rsidP="00194C19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の納税者所在地</w:t>
            </w:r>
          </w:p>
        </w:tc>
      </w:tr>
      <w:tr w:rsidR="00000B74" w:rsidRPr="00000B74" w14:paraId="0556B992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60E46702" w14:textId="77777777" w:rsidR="00757AA9" w:rsidRPr="00000B74" w:rsidRDefault="00757AA9" w:rsidP="00194C19">
            <w:pPr>
              <w:pStyle w:val="af3"/>
            </w:pPr>
            <w:r w:rsidRPr="00000B74">
              <w:t>bstrD</w:t>
            </w:r>
            <w:r w:rsidRPr="00000B74">
              <w:rPr>
                <w:rFonts w:hint="eastAsia"/>
              </w:rPr>
              <w:t>aihyoNm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3550B083" w14:textId="77777777" w:rsidR="00757AA9" w:rsidRPr="00000B74" w:rsidRDefault="00757AA9" w:rsidP="00194C19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の代表者氏名</w:t>
            </w:r>
          </w:p>
          <w:p w14:paraId="739063EF" w14:textId="77777777" w:rsidR="00757AA9" w:rsidRPr="00000B74" w:rsidRDefault="00757AA9" w:rsidP="00194C19">
            <w:pPr>
              <w:pStyle w:val="af3"/>
            </w:pPr>
            <w:r w:rsidRPr="00000B74">
              <w:rPr>
                <w:rFonts w:hint="eastAsia"/>
              </w:rPr>
              <w:t>設定する必要がない場合は、空をセットする。</w:t>
            </w:r>
          </w:p>
        </w:tc>
      </w:tr>
      <w:tr w:rsidR="00000B74" w:rsidRPr="00000B74" w14:paraId="1A646F59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6B19BF52" w14:textId="77777777" w:rsidR="00757AA9" w:rsidRPr="00000B74" w:rsidRDefault="00757AA9" w:rsidP="00194C19">
            <w:pPr>
              <w:pStyle w:val="af3"/>
            </w:pPr>
            <w:r w:rsidRPr="00000B74">
              <w:t>bstrD</w:t>
            </w:r>
            <w:r w:rsidRPr="00000B74">
              <w:rPr>
                <w:rFonts w:hint="eastAsia"/>
              </w:rPr>
              <w:t>airiId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55CDB036" w14:textId="77777777" w:rsidR="00757AA9" w:rsidRPr="00000B74" w:rsidRDefault="00757AA9" w:rsidP="00194C19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の代理人等の利用者識別番号</w:t>
            </w:r>
          </w:p>
          <w:p w14:paraId="4EEDF889" w14:textId="77777777" w:rsidR="00757AA9" w:rsidRPr="00000B74" w:rsidRDefault="00757AA9" w:rsidP="00194C19">
            <w:pPr>
              <w:pStyle w:val="af3"/>
            </w:pPr>
            <w:r w:rsidRPr="00000B74">
              <w:rPr>
                <w:rFonts w:hint="eastAsia"/>
              </w:rPr>
              <w:t>設定する必要がない場合は、空をセットする。</w:t>
            </w:r>
          </w:p>
        </w:tc>
      </w:tr>
      <w:tr w:rsidR="00000B74" w:rsidRPr="00000B74" w14:paraId="2EB61982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1A105910" w14:textId="77777777" w:rsidR="00757AA9" w:rsidRPr="00000B74" w:rsidRDefault="00757AA9" w:rsidP="00194C19">
            <w:pPr>
              <w:pStyle w:val="af3"/>
            </w:pPr>
            <w:r w:rsidRPr="00000B74">
              <w:t>bstrD</w:t>
            </w:r>
            <w:r w:rsidRPr="00000B74">
              <w:rPr>
                <w:rFonts w:hint="eastAsia"/>
              </w:rPr>
              <w:t>airiNm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00358957" w14:textId="77777777" w:rsidR="00757AA9" w:rsidRPr="00000B74" w:rsidRDefault="00757AA9" w:rsidP="00194C19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の代理人等氏名</w:t>
            </w:r>
          </w:p>
          <w:p w14:paraId="20E28FDF" w14:textId="77777777" w:rsidR="00757AA9" w:rsidRPr="00000B74" w:rsidRDefault="00757AA9" w:rsidP="00194C19">
            <w:pPr>
              <w:pStyle w:val="af3"/>
            </w:pPr>
            <w:r w:rsidRPr="00000B74">
              <w:rPr>
                <w:rFonts w:hint="eastAsia"/>
              </w:rPr>
              <w:t>設定する必要がない場合は、空をセットする。</w:t>
            </w:r>
          </w:p>
        </w:tc>
      </w:tr>
      <w:tr w:rsidR="00000B74" w:rsidRPr="00000B74" w14:paraId="68980C29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1AFD5AA2" w14:textId="77777777" w:rsidR="00757AA9" w:rsidRPr="00000B74" w:rsidRDefault="00757AA9" w:rsidP="00194C19">
            <w:pPr>
              <w:pStyle w:val="af3"/>
            </w:pPr>
            <w:r w:rsidRPr="00000B74">
              <w:t>bstrD</w:t>
            </w:r>
            <w:r w:rsidRPr="00000B74">
              <w:rPr>
                <w:rFonts w:hint="eastAsia"/>
              </w:rPr>
              <w:t>airiAdr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048ABA7E" w14:textId="77777777" w:rsidR="00757AA9" w:rsidRPr="00000B74" w:rsidRDefault="00757AA9" w:rsidP="00194C19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の代理人等住所</w:t>
            </w:r>
          </w:p>
          <w:p w14:paraId="59212BBE" w14:textId="77777777" w:rsidR="00757AA9" w:rsidRPr="00000B74" w:rsidRDefault="00757AA9" w:rsidP="00194C19">
            <w:pPr>
              <w:pStyle w:val="af3"/>
            </w:pPr>
            <w:r w:rsidRPr="00000B74">
              <w:rPr>
                <w:rFonts w:hint="eastAsia"/>
              </w:rPr>
              <w:t>設定する必要がない場合は、空をセットする。</w:t>
            </w:r>
          </w:p>
        </w:tc>
      </w:tr>
      <w:tr w:rsidR="00000B74" w:rsidRPr="00000B74" w14:paraId="50E29416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2C176F91" w14:textId="77777777" w:rsidR="00757AA9" w:rsidRPr="00000B74" w:rsidRDefault="00757AA9" w:rsidP="00194C19">
            <w:pPr>
              <w:pStyle w:val="af3"/>
            </w:pPr>
            <w:r w:rsidRPr="00000B74">
              <w:t>bstrT</w:t>
            </w:r>
            <w:r w:rsidRPr="00000B74">
              <w:rPr>
                <w:rFonts w:hint="eastAsia"/>
              </w:rPr>
              <w:t>etsuzuki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1A1FCC05" w14:textId="77777777" w:rsidR="00757AA9" w:rsidRPr="00000B74" w:rsidRDefault="00757AA9" w:rsidP="00194C19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rPr>
                <w:rFonts w:hint="eastAsia"/>
              </w:rPr>
              <w:t>の手続きID</w:t>
            </w:r>
          </w:p>
        </w:tc>
      </w:tr>
      <w:tr w:rsidR="00000B74" w:rsidRPr="00000B74" w14:paraId="5C71AD0A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1F57F9A5" w14:textId="77777777" w:rsidR="00031FAF" w:rsidRPr="00000B74" w:rsidRDefault="00031FAF" w:rsidP="00031FAF">
            <w:pPr>
              <w:pStyle w:val="af3"/>
            </w:pPr>
            <w:r w:rsidRPr="00000B74">
              <w:t>bstrTeishutsuEra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0D10E6C4" w14:textId="77777777" w:rsidR="00031FAF" w:rsidRPr="00000B74" w:rsidRDefault="00031FAF" w:rsidP="00031FAF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t>の提出年月日:元号</w:t>
            </w:r>
          </w:p>
        </w:tc>
      </w:tr>
      <w:tr w:rsidR="00000B74" w:rsidRPr="00000B74" w14:paraId="21870075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10084F8C" w14:textId="77777777" w:rsidR="00031FAF" w:rsidRPr="00000B74" w:rsidRDefault="00031FAF" w:rsidP="00031FAF">
            <w:pPr>
              <w:pStyle w:val="af3"/>
            </w:pPr>
            <w:r w:rsidRPr="00000B74">
              <w:t>bstrTeishutsuYear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29E06B74" w14:textId="77777777" w:rsidR="00031FAF" w:rsidRPr="00000B74" w:rsidRDefault="00031FAF" w:rsidP="00031FAF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t>の提出年月日:年</w:t>
            </w:r>
          </w:p>
        </w:tc>
      </w:tr>
      <w:tr w:rsidR="00000B74" w:rsidRPr="00000B74" w14:paraId="7C3EF2B8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53294EA3" w14:textId="77777777" w:rsidR="00031FAF" w:rsidRPr="00000B74" w:rsidRDefault="00031FAF" w:rsidP="00031FAF">
            <w:pPr>
              <w:pStyle w:val="af3"/>
            </w:pPr>
            <w:r w:rsidRPr="00000B74">
              <w:t>bstrTeishutsuMonth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72BA9DA7" w14:textId="77777777" w:rsidR="00031FAF" w:rsidRPr="00000B74" w:rsidRDefault="00031FAF" w:rsidP="00031FAF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t>の提出年月日:月</w:t>
            </w:r>
          </w:p>
        </w:tc>
      </w:tr>
      <w:tr w:rsidR="00000B74" w:rsidRPr="00000B74" w14:paraId="6A3597BB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15F28225" w14:textId="77777777" w:rsidR="00031FAF" w:rsidRPr="00000B74" w:rsidRDefault="00031FAF" w:rsidP="00031FAF">
            <w:pPr>
              <w:pStyle w:val="af3"/>
            </w:pPr>
            <w:r w:rsidRPr="00000B74">
              <w:t>bstrTeishutsuDay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13777E51" w14:textId="77777777" w:rsidR="00031FAF" w:rsidRPr="00000B74" w:rsidRDefault="00031FAF" w:rsidP="00031FAF">
            <w:pPr>
              <w:pStyle w:val="af3"/>
            </w:pPr>
            <w:r w:rsidRPr="00000B74">
              <w:rPr>
                <w:rFonts w:hint="eastAsia"/>
              </w:rPr>
              <w:t>電子申告提出用</w:t>
            </w:r>
            <w:r w:rsidR="007C0C47" w:rsidRPr="00000B74">
              <w:rPr>
                <w:rFonts w:hint="eastAsia"/>
              </w:rPr>
              <w:t>（IT部用）</w:t>
            </w:r>
            <w:r w:rsidRPr="00000B74">
              <w:t>の提出年月日:日</w:t>
            </w:r>
          </w:p>
        </w:tc>
      </w:tr>
      <w:tr w:rsidR="00000B74" w:rsidRPr="00000B74" w14:paraId="0EA12620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250AC484" w14:textId="77777777" w:rsidR="00ED07F8" w:rsidRPr="00000B74" w:rsidRDefault="00ED07F8" w:rsidP="00D369B5">
            <w:pPr>
              <w:pStyle w:val="af3"/>
            </w:pPr>
            <w:r w:rsidRPr="00000B74">
              <w:t>bstr</w:t>
            </w:r>
            <w:r w:rsidRPr="00000B74">
              <w:rPr>
                <w:rFonts w:hint="eastAsia"/>
              </w:rPr>
              <w:t>SoftName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2921BECA" w14:textId="77777777" w:rsidR="00ED07F8" w:rsidRPr="00000B74" w:rsidRDefault="00ED07F8" w:rsidP="00D369B5">
            <w:pPr>
              <w:pStyle w:val="af3"/>
            </w:pPr>
            <w:r w:rsidRPr="00000B74">
              <w:rPr>
                <w:rFonts w:hint="eastAsia"/>
              </w:rPr>
              <w:t>作成ソフト名</w:t>
            </w:r>
          </w:p>
        </w:tc>
      </w:tr>
      <w:tr w:rsidR="00000B74" w:rsidRPr="00000B74" w14:paraId="5307B9A9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57404BD3" w14:textId="77777777" w:rsidR="00423EE7" w:rsidRPr="00000B74" w:rsidRDefault="00423EE7" w:rsidP="00423EE7">
            <w:pPr>
              <w:pStyle w:val="af3"/>
            </w:pPr>
            <w:r w:rsidRPr="00000B74">
              <w:t>bstr</w:t>
            </w:r>
            <w:r w:rsidRPr="00000B74">
              <w:rPr>
                <w:rFonts w:hint="eastAsia"/>
              </w:rPr>
              <w:t>NozeishaZip1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58A9D251" w14:textId="77777777" w:rsidR="00423EE7" w:rsidRPr="00000B74" w:rsidRDefault="00423EE7" w:rsidP="00423EE7">
            <w:pPr>
              <w:pStyle w:val="af3"/>
            </w:pPr>
            <w:r w:rsidRPr="00000B74">
              <w:rPr>
                <w:rFonts w:hint="eastAsia"/>
              </w:rPr>
              <w:t>電子申告提出用（IT部用）の郵便番号1</w:t>
            </w:r>
          </w:p>
          <w:p w14:paraId="05F64027" w14:textId="77777777" w:rsidR="004D40BC" w:rsidRPr="00000B74" w:rsidRDefault="004D40BC" w:rsidP="00423EE7">
            <w:pPr>
              <w:pStyle w:val="af3"/>
            </w:pPr>
            <w:r w:rsidRPr="00000B74">
              <w:rPr>
                <w:rFonts w:hint="eastAsia"/>
              </w:rPr>
              <w:t>設定する必要がない場合は、空をセットする。</w:t>
            </w:r>
          </w:p>
        </w:tc>
      </w:tr>
      <w:tr w:rsidR="00423EE7" w:rsidRPr="00000B74" w14:paraId="14F70AD9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6A6A69A6" w14:textId="77777777" w:rsidR="00423EE7" w:rsidRPr="00000B74" w:rsidRDefault="00423EE7" w:rsidP="00423EE7">
            <w:pPr>
              <w:pStyle w:val="af3"/>
            </w:pPr>
            <w:r w:rsidRPr="00000B74">
              <w:t>bstr</w:t>
            </w:r>
            <w:r w:rsidRPr="00000B74">
              <w:rPr>
                <w:rFonts w:hint="eastAsia"/>
              </w:rPr>
              <w:t>NozeishaZip2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0F63FCAB" w14:textId="77777777" w:rsidR="00423EE7" w:rsidRPr="00000B74" w:rsidRDefault="00423EE7" w:rsidP="00423EE7">
            <w:pPr>
              <w:pStyle w:val="af3"/>
            </w:pPr>
            <w:r w:rsidRPr="00000B74">
              <w:rPr>
                <w:rFonts w:hint="eastAsia"/>
              </w:rPr>
              <w:t>電子申告提出用（IT部用）の郵便番号2</w:t>
            </w:r>
          </w:p>
          <w:p w14:paraId="09E0ED2A" w14:textId="77777777" w:rsidR="004D40BC" w:rsidRPr="00000B74" w:rsidRDefault="004D40BC" w:rsidP="00423EE7">
            <w:pPr>
              <w:pStyle w:val="af3"/>
            </w:pPr>
            <w:r w:rsidRPr="00000B74">
              <w:rPr>
                <w:rFonts w:hint="eastAsia"/>
              </w:rPr>
              <w:t>設定する必要がない場合は、空をセットする。</w:t>
            </w:r>
          </w:p>
        </w:tc>
      </w:tr>
    </w:tbl>
    <w:p w14:paraId="6467EF36" w14:textId="77777777" w:rsidR="00ED07F8" w:rsidRPr="00000B74" w:rsidRDefault="00ED07F8" w:rsidP="00D369B5"/>
    <w:p w14:paraId="0250D64B" w14:textId="77777777" w:rsidR="00ED07F8" w:rsidRPr="00000B74" w:rsidRDefault="00ED07F8" w:rsidP="004D2885">
      <w:pPr>
        <w:pStyle w:val="23"/>
        <w:ind w:leftChars="0" w:left="1050" w:firstLineChars="0" w:firstLine="0"/>
      </w:pPr>
      <w:r w:rsidRPr="00000B74">
        <w:rPr>
          <w:rFonts w:hint="eastAsia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000B74" w:rsidRPr="00000B74" w14:paraId="749E2125" w14:textId="77777777" w:rsidTr="00194C19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7239AF65" w14:textId="77777777" w:rsidR="00ED07F8" w:rsidRPr="00000B74" w:rsidRDefault="00ED07F8" w:rsidP="00D369B5">
            <w:pPr>
              <w:pStyle w:val="af3"/>
            </w:pPr>
            <w:r w:rsidRPr="00000B74">
              <w:rPr>
                <w:rFonts w:hint="eastAsia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2A0A9FB8" w14:textId="77777777" w:rsidR="00ED07F8" w:rsidRPr="00000B74" w:rsidRDefault="00ED07F8" w:rsidP="00D369B5">
            <w:pPr>
              <w:pStyle w:val="af3"/>
            </w:pPr>
            <w:r w:rsidRPr="00000B74">
              <w:rPr>
                <w:rFonts w:hint="eastAsia"/>
              </w:rPr>
              <w:t>説明</w:t>
            </w:r>
          </w:p>
        </w:tc>
      </w:tr>
      <w:tr w:rsidR="00000B74" w:rsidRPr="00000B74" w14:paraId="33ED1AC2" w14:textId="77777777" w:rsidTr="00194C19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716A7755" w14:textId="77777777" w:rsidR="00ED07F8" w:rsidRPr="00000B74" w:rsidRDefault="00ED07F8" w:rsidP="00D369B5">
            <w:pPr>
              <w:pStyle w:val="af3"/>
            </w:pPr>
            <w:r w:rsidRPr="00000B74">
              <w:rPr>
                <w:rFonts w:hint="eastAsia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1C70F17D" w14:textId="77777777" w:rsidR="00ED07F8" w:rsidRPr="00000B74" w:rsidRDefault="00ED07F8" w:rsidP="00D369B5">
            <w:pPr>
              <w:pStyle w:val="af3"/>
            </w:pPr>
            <w:r w:rsidRPr="00000B74">
              <w:rPr>
                <w:rFonts w:hint="eastAsia"/>
              </w:rPr>
              <w:t>成功</w:t>
            </w:r>
          </w:p>
        </w:tc>
      </w:tr>
      <w:tr w:rsidR="00DA37C6" w:rsidRPr="00000B74" w14:paraId="0D819294" w14:textId="77777777" w:rsidTr="00194C19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2A284FDB" w14:textId="77777777" w:rsidR="00ED07F8" w:rsidRPr="00000B74" w:rsidRDefault="00ED07F8" w:rsidP="00D369B5">
            <w:pPr>
              <w:pStyle w:val="af3"/>
            </w:pPr>
            <w:r w:rsidRPr="00000B74">
              <w:rPr>
                <w:rFonts w:hint="eastAsia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678C540E" w14:textId="77777777" w:rsidR="00ED07F8" w:rsidRPr="00000B74" w:rsidRDefault="00ED07F8" w:rsidP="00D369B5">
            <w:pPr>
              <w:pStyle w:val="af3"/>
            </w:pPr>
            <w:r w:rsidRPr="00000B74">
              <w:rPr>
                <w:rFonts w:hint="eastAsia"/>
              </w:rPr>
              <w:t>失敗</w:t>
            </w:r>
          </w:p>
        </w:tc>
      </w:tr>
    </w:tbl>
    <w:p w14:paraId="3EE0E40C" w14:textId="77777777" w:rsidR="002A6B9E" w:rsidRPr="00000B74" w:rsidRDefault="002A6B9E" w:rsidP="00477524"/>
    <w:p w14:paraId="5499879C" w14:textId="77777777" w:rsidR="002A6B9E" w:rsidRPr="00000B74" w:rsidRDefault="002A6B9E" w:rsidP="002A6B9E">
      <w:r w:rsidRPr="00000B74">
        <w:br w:type="page"/>
      </w:r>
    </w:p>
    <w:p w14:paraId="20F4510D" w14:textId="77777777" w:rsidR="000708AF" w:rsidRPr="00000B74" w:rsidRDefault="000708AF" w:rsidP="000708AF">
      <w:pPr>
        <w:pStyle w:val="3"/>
      </w:pPr>
      <w:r w:rsidRPr="00000B74">
        <w:lastRenderedPageBreak/>
        <w:t>CsvCheck</w:t>
      </w:r>
      <w:r w:rsidRPr="00000B74">
        <w:rPr>
          <w:rFonts w:hint="eastAsia"/>
        </w:rPr>
        <w:t>CrossBorder</w:t>
      </w:r>
    </w:p>
    <w:p w14:paraId="57D63058" w14:textId="77777777" w:rsidR="000708AF" w:rsidRPr="00000B74" w:rsidRDefault="000708AF" w:rsidP="000708AF">
      <w:pPr>
        <w:ind w:leftChars="608" w:left="2410" w:firstLineChars="0" w:hanging="1133"/>
      </w:pPr>
      <w:r w:rsidRPr="00000B74">
        <w:rPr>
          <w:rFonts w:hint="eastAsia"/>
        </w:rPr>
        <w:t xml:space="preserve">HRESULT </w:t>
      </w:r>
      <w:r w:rsidRPr="00000B74">
        <w:t>Csv</w:t>
      </w:r>
      <w:r w:rsidRPr="00000B74">
        <w:rPr>
          <w:rFonts w:hint="eastAsia"/>
        </w:rPr>
        <w:t>C</w:t>
      </w:r>
      <w:r w:rsidRPr="00000B74">
        <w:t>heck</w:t>
      </w:r>
      <w:r w:rsidRPr="00000B74">
        <w:rPr>
          <w:rFonts w:hint="eastAsia"/>
        </w:rPr>
        <w:t>CrossBorder (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bCs/>
          <w:i/>
          <w:iCs/>
        </w:rPr>
        <w:t>bstr</w:t>
      </w:r>
      <w:r w:rsidRPr="00000B74">
        <w:rPr>
          <w:rFonts w:hint="eastAsia"/>
          <w:bCs/>
          <w:i/>
          <w:iCs/>
        </w:rPr>
        <w:t>CsvPathName,</w:t>
      </w:r>
      <w:r w:rsidRPr="00000B74">
        <w:rPr>
          <w:bCs/>
          <w:i/>
          <w:iCs/>
        </w:rPr>
        <w:t xml:space="preserve"> </w:t>
      </w:r>
      <w:r w:rsidRPr="00000B74">
        <w:rPr>
          <w:bCs/>
          <w:i/>
          <w:iCs/>
        </w:rPr>
        <w:br/>
      </w:r>
      <w:r w:rsidRPr="00000B74">
        <w:t>[out, retval]</w:t>
      </w:r>
      <w:r w:rsidRPr="00000B74">
        <w:rPr>
          <w:rFonts w:hint="eastAsia"/>
        </w:rPr>
        <w:t xml:space="preserve"> BSTR</w:t>
      </w:r>
      <w:r w:rsidRPr="00000B74">
        <w:t xml:space="preserve">* </w:t>
      </w:r>
      <w:r w:rsidRPr="00000B74">
        <w:rPr>
          <w:bCs/>
          <w:i/>
          <w:iCs/>
        </w:rPr>
        <w:t>pbstr</w:t>
      </w:r>
      <w:r w:rsidRPr="00000B74">
        <w:rPr>
          <w:rFonts w:hint="eastAsia"/>
          <w:bCs/>
          <w:i/>
          <w:iCs/>
        </w:rPr>
        <w:t>Proc</w:t>
      </w:r>
      <w:r w:rsidRPr="00000B74">
        <w:rPr>
          <w:bCs/>
          <w:i/>
          <w:iCs/>
        </w:rPr>
        <w:t>Info</w:t>
      </w:r>
      <w:r w:rsidRPr="00000B74">
        <w:rPr>
          <w:rFonts w:hint="eastAsia"/>
        </w:rPr>
        <w:t>);</w:t>
      </w:r>
    </w:p>
    <w:p w14:paraId="4F098AE4" w14:textId="77777777" w:rsidR="000708AF" w:rsidRPr="00000B74" w:rsidRDefault="000708AF" w:rsidP="000708AF"/>
    <w:p w14:paraId="3C222E63" w14:textId="77777777" w:rsidR="000708AF" w:rsidRPr="00000B74" w:rsidRDefault="000708AF" w:rsidP="000708AF">
      <w:r w:rsidRPr="00000B74">
        <w:rPr>
          <w:rFonts w:hint="eastAsia"/>
        </w:rPr>
        <w:t>説明</w:t>
      </w:r>
    </w:p>
    <w:p w14:paraId="065A527A" w14:textId="69325CDD" w:rsidR="000708AF" w:rsidRPr="00000B74" w:rsidRDefault="00F80E9C" w:rsidP="000708AF">
      <w:pPr>
        <w:pStyle w:val="a6"/>
        <w:ind w:firstLineChars="110" w:firstLine="231"/>
      </w:pPr>
      <w:r w:rsidRPr="00000B74">
        <w:rPr>
          <w:rFonts w:hint="eastAsia"/>
        </w:rPr>
        <w:t>振替国債等の利子</w:t>
      </w:r>
      <w:r w:rsidR="000708AF" w:rsidRPr="00000B74">
        <w:rPr>
          <w:rFonts w:hint="eastAsia"/>
        </w:rPr>
        <w:t>CSVファイルを検証する。</w:t>
      </w:r>
    </w:p>
    <w:p w14:paraId="521AC2E0" w14:textId="77777777" w:rsidR="000708AF" w:rsidRPr="00000B74" w:rsidRDefault="000708AF" w:rsidP="000708AF"/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000B74" w:rsidRPr="00000B74" w14:paraId="71BE40AD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67B2D9D3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535B544F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説明</w:t>
            </w:r>
          </w:p>
        </w:tc>
      </w:tr>
      <w:tr w:rsidR="00000B74" w:rsidRPr="00000B74" w14:paraId="03F8D326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2AC40EDB" w14:textId="77777777" w:rsidR="000708AF" w:rsidRPr="00000B74" w:rsidRDefault="000708AF" w:rsidP="00194C19">
            <w:pPr>
              <w:pStyle w:val="af3"/>
            </w:pPr>
            <w:r w:rsidRPr="00000B74">
              <w:t>bstr</w:t>
            </w:r>
            <w:r w:rsidRPr="00000B74">
              <w:rPr>
                <w:rFonts w:hint="eastAsia"/>
              </w:rPr>
              <w:t>CsvPathName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3E7AB183" w14:textId="573639A5" w:rsidR="000708AF" w:rsidRPr="00000B74" w:rsidRDefault="00F80E9C" w:rsidP="00194C19">
            <w:pPr>
              <w:pStyle w:val="af3"/>
            </w:pPr>
            <w:r w:rsidRPr="00000B74">
              <w:rPr>
                <w:rFonts w:hint="eastAsia"/>
              </w:rPr>
              <w:t>振替国債等の利子</w:t>
            </w:r>
            <w:r w:rsidR="000708AF" w:rsidRPr="00000B74">
              <w:rPr>
                <w:rFonts w:hint="eastAsia"/>
              </w:rPr>
              <w:t>CSVファイルのフルパス名（ファイル名含む）</w:t>
            </w:r>
          </w:p>
        </w:tc>
      </w:tr>
      <w:tr w:rsidR="000708AF" w:rsidRPr="00000B74" w14:paraId="78E9E2BE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7BC90323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p</w:t>
            </w:r>
            <w:r w:rsidRPr="00000B74">
              <w:t>bstr</w:t>
            </w:r>
            <w:r w:rsidRPr="00000B74">
              <w:rPr>
                <w:rFonts w:hint="eastAsia"/>
              </w:rPr>
              <w:t>ProcInfo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698A479B" w14:textId="54BC08D4" w:rsidR="000708AF" w:rsidRPr="00000B74" w:rsidRDefault="00F80E9C" w:rsidP="00194C19">
            <w:pPr>
              <w:pStyle w:val="af3"/>
            </w:pPr>
            <w:r w:rsidRPr="00000B74">
              <w:rPr>
                <w:rFonts w:hint="eastAsia"/>
              </w:rPr>
              <w:t>振替国債等の利子</w:t>
            </w:r>
            <w:r w:rsidR="000708AF" w:rsidRPr="00000B74">
              <w:rPr>
                <w:rFonts w:hint="eastAsia"/>
              </w:rPr>
              <w:t>CSVファイルにおける手続きIDを受け取る変数へのポインタ</w:t>
            </w:r>
          </w:p>
        </w:tc>
      </w:tr>
    </w:tbl>
    <w:p w14:paraId="3FAC8045" w14:textId="77777777" w:rsidR="000708AF" w:rsidRPr="00000B74" w:rsidRDefault="000708AF" w:rsidP="000708AF"/>
    <w:p w14:paraId="57C1AA9C" w14:textId="77777777" w:rsidR="000708AF" w:rsidRPr="00000B74" w:rsidRDefault="000708AF" w:rsidP="000708AF">
      <w:r w:rsidRPr="00000B74">
        <w:rPr>
          <w:rFonts w:hint="eastAsia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000B74" w:rsidRPr="00000B74" w14:paraId="79589F19" w14:textId="77777777" w:rsidTr="00194C19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3BBB10D1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1280FC38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説明</w:t>
            </w:r>
          </w:p>
        </w:tc>
      </w:tr>
      <w:tr w:rsidR="00000B74" w:rsidRPr="00000B74" w14:paraId="0335A1CD" w14:textId="77777777" w:rsidTr="00194C19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57DC691B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3DB927B8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成功</w:t>
            </w:r>
          </w:p>
        </w:tc>
      </w:tr>
      <w:tr w:rsidR="00000B74" w:rsidRPr="00000B74" w14:paraId="3B354C65" w14:textId="77777777" w:rsidTr="00194C19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3B8CF4CA" w14:textId="77777777" w:rsidR="000708AF" w:rsidRPr="00000B74" w:rsidRDefault="000708AF" w:rsidP="00194C19">
            <w:pPr>
              <w:pStyle w:val="af3"/>
            </w:pPr>
            <w:r w:rsidRPr="00000B74"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2997AF85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インターフェイス受け取りポインタが不正</w:t>
            </w:r>
          </w:p>
        </w:tc>
      </w:tr>
      <w:tr w:rsidR="000708AF" w:rsidRPr="00000B74" w14:paraId="25AD8B70" w14:textId="77777777" w:rsidTr="00194C19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06C098AF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25AE2AD2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失敗</w:t>
            </w:r>
          </w:p>
        </w:tc>
      </w:tr>
    </w:tbl>
    <w:p w14:paraId="0DCB16AA" w14:textId="77777777" w:rsidR="000708AF" w:rsidRPr="00000B74" w:rsidRDefault="000708AF" w:rsidP="000708AF"/>
    <w:p w14:paraId="43313C78" w14:textId="77777777" w:rsidR="000708AF" w:rsidRPr="00000B74" w:rsidRDefault="000708AF" w:rsidP="000708AF">
      <w:r w:rsidRPr="00000B74">
        <w:br w:type="page"/>
      </w:r>
    </w:p>
    <w:p w14:paraId="52E990B9" w14:textId="77777777" w:rsidR="000708AF" w:rsidRPr="00000B74" w:rsidRDefault="000708AF" w:rsidP="000708AF"/>
    <w:p w14:paraId="6561EDD5" w14:textId="77777777" w:rsidR="000708AF" w:rsidRPr="00000B74" w:rsidRDefault="000708AF" w:rsidP="000708AF">
      <w:pPr>
        <w:pStyle w:val="3"/>
      </w:pPr>
      <w:r w:rsidRPr="00000B74">
        <w:t>CsvConvXtxCrossBorder</w:t>
      </w:r>
    </w:p>
    <w:p w14:paraId="78EE0268" w14:textId="77777777" w:rsidR="000708AF" w:rsidRPr="00000B74" w:rsidRDefault="000708AF" w:rsidP="000708AF">
      <w:r w:rsidRPr="00000B74">
        <w:rPr>
          <w:rFonts w:hint="eastAsia"/>
        </w:rPr>
        <w:t xml:space="preserve">HRESULT </w:t>
      </w:r>
      <w:r w:rsidRPr="00000B74">
        <w:t>CsvConvXtxCrossBorder</w:t>
      </w:r>
      <w:r w:rsidRPr="00000B74">
        <w:rPr>
          <w:rFonts w:hint="eastAsia"/>
        </w:rPr>
        <w:t xml:space="preserve"> (</w:t>
      </w:r>
    </w:p>
    <w:p w14:paraId="5DDF3D8D" w14:textId="77777777" w:rsidR="000708AF" w:rsidRPr="00000B74" w:rsidRDefault="000708AF" w:rsidP="000708AF">
      <w:pPr>
        <w:ind w:leftChars="1215" w:left="2551" w:firstLineChars="0" w:firstLine="1"/>
        <w:rPr>
          <w:b/>
        </w:rPr>
      </w:pPr>
      <w:r w:rsidRPr="00000B74">
        <w:rPr>
          <w:rFonts w:hint="eastAsia"/>
        </w:rPr>
        <w:t xml:space="preserve">[in] BSTR </w:t>
      </w:r>
      <w:r w:rsidRPr="00000B74">
        <w:rPr>
          <w:i/>
        </w:rPr>
        <w:t>bstr</w:t>
      </w:r>
      <w:r w:rsidRPr="00000B74">
        <w:rPr>
          <w:rFonts w:hint="eastAsia"/>
          <w:i/>
        </w:rPr>
        <w:t>CsvPathName</w:t>
      </w:r>
      <w:r w:rsidRPr="00000B74">
        <w:rPr>
          <w:rFonts w:hint="eastAsia"/>
        </w:rPr>
        <w:t>,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</w:t>
      </w:r>
      <w:r w:rsidRPr="00000B74">
        <w:rPr>
          <w:rFonts w:hint="eastAsia"/>
          <w:i/>
        </w:rPr>
        <w:t>XtxPathName</w:t>
      </w:r>
      <w:r w:rsidRPr="00000B74">
        <w:rPr>
          <w:rFonts w:hint="eastAsia"/>
        </w:rPr>
        <w:t>,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bstrZeimushoCD</w:t>
      </w:r>
      <w:r w:rsidRPr="00000B74">
        <w:rPr>
          <w:rFonts w:hint="eastAsia"/>
        </w:rPr>
        <w:t>,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rFonts w:hint="eastAsia"/>
          <w:i/>
        </w:rPr>
        <w:t>bstrTeishutsuEra</w:t>
      </w:r>
      <w:r w:rsidRPr="00000B74">
        <w:rPr>
          <w:rFonts w:hint="eastAsia"/>
        </w:rPr>
        <w:t>,</w:t>
      </w:r>
      <w:r w:rsidRPr="00000B74">
        <w:rPr>
          <w:rFonts w:hint="eastAsia"/>
        </w:rPr>
        <w:br/>
        <w:t xml:space="preserve">[in] BSTR </w:t>
      </w:r>
      <w:r w:rsidRPr="00000B74">
        <w:rPr>
          <w:rFonts w:hint="eastAsia"/>
          <w:i/>
        </w:rPr>
        <w:t>bstrTeishutsuYear</w:t>
      </w:r>
      <w:r w:rsidRPr="00000B74">
        <w:rPr>
          <w:rFonts w:hint="eastAsia"/>
        </w:rPr>
        <w:t>,</w:t>
      </w:r>
      <w:r w:rsidRPr="00000B74">
        <w:rPr>
          <w:rFonts w:hint="eastAsia"/>
        </w:rPr>
        <w:br/>
        <w:t xml:space="preserve">[in] BSTR </w:t>
      </w:r>
      <w:r w:rsidRPr="00000B74">
        <w:rPr>
          <w:rFonts w:hint="eastAsia"/>
          <w:i/>
        </w:rPr>
        <w:t>bstrTeishutsuMonth</w:t>
      </w:r>
      <w:r w:rsidRPr="00000B74">
        <w:rPr>
          <w:rFonts w:hint="eastAsia"/>
        </w:rPr>
        <w:t>,</w:t>
      </w:r>
      <w:r w:rsidRPr="00000B74">
        <w:rPr>
          <w:rFonts w:hint="eastAsia"/>
        </w:rPr>
        <w:br/>
        <w:t xml:space="preserve">[in] BSTR </w:t>
      </w:r>
      <w:r w:rsidRPr="00000B74">
        <w:rPr>
          <w:rFonts w:hint="eastAsia"/>
          <w:i/>
        </w:rPr>
        <w:t>bstrTeishutsuDay</w:t>
      </w:r>
      <w:r w:rsidRPr="00000B74">
        <w:rPr>
          <w:rFonts w:hint="eastAsia"/>
        </w:rPr>
        <w:t>,</w:t>
      </w:r>
      <w:r w:rsidRPr="00000B74">
        <w:rPr>
          <w:rFonts w:hint="eastAsia"/>
        </w:rPr>
        <w:br/>
        <w:t xml:space="preserve">[in] BSTR </w:t>
      </w:r>
      <w:r w:rsidRPr="00000B74">
        <w:rPr>
          <w:i/>
        </w:rPr>
        <w:t>bstrNozeishaId</w:t>
      </w:r>
      <w:r w:rsidRPr="00000B74">
        <w:rPr>
          <w:rFonts w:hint="eastAsia"/>
        </w:rPr>
        <w:t>,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bstrKojinBango</w:t>
      </w:r>
      <w:r w:rsidRPr="00000B74">
        <w:rPr>
          <w:rFonts w:hint="eastAsia"/>
        </w:rPr>
        <w:t>,</w:t>
      </w:r>
    </w:p>
    <w:p w14:paraId="5849281B" w14:textId="77777777" w:rsidR="000708AF" w:rsidRPr="00000B74" w:rsidRDefault="000708AF" w:rsidP="000708AF">
      <w:pPr>
        <w:ind w:leftChars="1215" w:left="2551" w:firstLineChars="0" w:firstLine="1"/>
        <w:rPr>
          <w:i/>
        </w:rPr>
      </w:pPr>
      <w:r w:rsidRPr="00000B74">
        <w:rPr>
          <w:rFonts w:hint="eastAsia"/>
        </w:rPr>
        <w:t xml:space="preserve">[in] BSTR </w:t>
      </w:r>
      <w:r w:rsidRPr="00000B74">
        <w:rPr>
          <w:i/>
        </w:rPr>
        <w:t>bstrHojinBango</w:t>
      </w:r>
      <w:r w:rsidRPr="00000B74">
        <w:rPr>
          <w:rFonts w:hint="eastAsia"/>
        </w:rPr>
        <w:t>,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bstrNozeishaNm</w:t>
      </w:r>
      <w:r w:rsidRPr="00000B74">
        <w:rPr>
          <w:rFonts w:hint="eastAsia"/>
        </w:rPr>
        <w:t>,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bstrNozeishaZip</w:t>
      </w:r>
      <w:r w:rsidRPr="00000B74">
        <w:rPr>
          <w:rFonts w:hint="eastAsia"/>
          <w:i/>
        </w:rPr>
        <w:t>1</w:t>
      </w:r>
      <w:r w:rsidRPr="00000B74">
        <w:rPr>
          <w:rFonts w:hint="eastAsia"/>
        </w:rPr>
        <w:t>,</w:t>
      </w:r>
      <w:r w:rsidRPr="00000B74">
        <w:rPr>
          <w:i/>
        </w:rPr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bstrNozeishaZip</w:t>
      </w:r>
      <w:r w:rsidRPr="00000B74">
        <w:rPr>
          <w:rFonts w:hint="eastAsia"/>
          <w:i/>
        </w:rPr>
        <w:t>2</w:t>
      </w:r>
      <w:r w:rsidRPr="00000B74">
        <w:rPr>
          <w:rFonts w:hint="eastAsia"/>
        </w:rPr>
        <w:t>,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bstrNozeishaAdr</w:t>
      </w:r>
      <w:r w:rsidRPr="00000B74">
        <w:rPr>
          <w:rFonts w:hint="eastAsia"/>
        </w:rPr>
        <w:t>,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bstrDaihyoNm</w:t>
      </w:r>
      <w:r w:rsidRPr="00000B74">
        <w:rPr>
          <w:rFonts w:hint="eastAsia"/>
        </w:rPr>
        <w:t>,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bstrDairiId</w:t>
      </w:r>
      <w:r w:rsidRPr="00000B74">
        <w:rPr>
          <w:rFonts w:hint="eastAsia"/>
        </w:rPr>
        <w:t>,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bstrDairiNm</w:t>
      </w:r>
      <w:r w:rsidRPr="00000B74">
        <w:rPr>
          <w:rFonts w:hint="eastAsia"/>
        </w:rPr>
        <w:t>,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bstrDairi</w:t>
      </w:r>
      <w:r w:rsidRPr="00000B74">
        <w:rPr>
          <w:rFonts w:hint="eastAsia"/>
          <w:i/>
        </w:rPr>
        <w:t>Adr</w:t>
      </w:r>
      <w:r w:rsidRPr="00000B74">
        <w:rPr>
          <w:rFonts w:hint="eastAsia"/>
        </w:rPr>
        <w:t>,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bstrTetsuzuki</w:t>
      </w:r>
      <w:r w:rsidRPr="00000B74">
        <w:rPr>
          <w:rFonts w:hint="eastAsia"/>
        </w:rPr>
        <w:t>,</w:t>
      </w:r>
      <w:r w:rsidRPr="00000B74">
        <w:br/>
      </w:r>
      <w:r w:rsidRPr="00000B74">
        <w:rPr>
          <w:rFonts w:hint="eastAsia"/>
        </w:rPr>
        <w:t xml:space="preserve">[in] BSTR </w:t>
      </w:r>
      <w:r w:rsidRPr="00000B74">
        <w:rPr>
          <w:i/>
        </w:rPr>
        <w:t>bstr</w:t>
      </w:r>
      <w:r w:rsidRPr="00000B74">
        <w:rPr>
          <w:rFonts w:hint="eastAsia"/>
          <w:i/>
        </w:rPr>
        <w:t>SoftName</w:t>
      </w:r>
      <w:r w:rsidRPr="00000B74">
        <w:rPr>
          <w:rFonts w:hint="eastAsia"/>
        </w:rPr>
        <w:t>);</w:t>
      </w:r>
    </w:p>
    <w:p w14:paraId="09948481" w14:textId="77777777" w:rsidR="000708AF" w:rsidRPr="00000B74" w:rsidRDefault="000708AF" w:rsidP="000708AF">
      <w:pPr>
        <w:ind w:leftChars="1140" w:left="2409" w:hangingChars="7" w:hanging="15"/>
      </w:pPr>
    </w:p>
    <w:p w14:paraId="21AC0389" w14:textId="77777777" w:rsidR="000708AF" w:rsidRPr="00000B74" w:rsidRDefault="000708AF" w:rsidP="000708AF">
      <w:r w:rsidRPr="00000B74">
        <w:rPr>
          <w:rFonts w:hint="eastAsia"/>
        </w:rPr>
        <w:t>説明</w:t>
      </w:r>
    </w:p>
    <w:p w14:paraId="5F105ADC" w14:textId="6B282DCA" w:rsidR="000708AF" w:rsidRPr="00000B74" w:rsidRDefault="00F80E9C" w:rsidP="000708AF">
      <w:pPr>
        <w:pStyle w:val="a6"/>
        <w:ind w:firstLineChars="110" w:firstLine="231"/>
      </w:pPr>
      <w:r w:rsidRPr="00000B74">
        <w:rPr>
          <w:rFonts w:hint="eastAsia"/>
        </w:rPr>
        <w:t>振替国債等の利子</w:t>
      </w:r>
      <w:r w:rsidR="000708AF" w:rsidRPr="00000B74">
        <w:rPr>
          <w:rFonts w:hint="eastAsia"/>
        </w:rPr>
        <w:t>CSVファイルを申告等データに変換する。</w:t>
      </w:r>
    </w:p>
    <w:p w14:paraId="117A9DB0" w14:textId="77777777" w:rsidR="000708AF" w:rsidRPr="00000B74" w:rsidRDefault="000708AF" w:rsidP="000708AF"/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000B74" w:rsidRPr="00000B74" w14:paraId="175F8C92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280034C4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2AF51626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説明</w:t>
            </w:r>
          </w:p>
        </w:tc>
      </w:tr>
      <w:tr w:rsidR="00000B74" w:rsidRPr="00000B74" w14:paraId="1E330BBC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47A06B92" w14:textId="77777777" w:rsidR="000708AF" w:rsidRPr="00000B74" w:rsidRDefault="000708AF" w:rsidP="00194C19">
            <w:pPr>
              <w:pStyle w:val="af3"/>
            </w:pPr>
            <w:r w:rsidRPr="00000B74">
              <w:t>bstr</w:t>
            </w:r>
            <w:r w:rsidRPr="00000B74">
              <w:rPr>
                <w:rFonts w:hint="eastAsia"/>
              </w:rPr>
              <w:t>CsvPathName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704B9228" w14:textId="7477B4AE" w:rsidR="000708AF" w:rsidRPr="00000B74" w:rsidRDefault="00F80E9C" w:rsidP="00194C19">
            <w:pPr>
              <w:pStyle w:val="af3"/>
            </w:pPr>
            <w:r w:rsidRPr="00000B74">
              <w:rPr>
                <w:rFonts w:hint="eastAsia"/>
              </w:rPr>
              <w:t>振替国債等の利子</w:t>
            </w:r>
            <w:r w:rsidR="000708AF" w:rsidRPr="00000B74">
              <w:rPr>
                <w:rFonts w:hint="eastAsia"/>
              </w:rPr>
              <w:t>CSVファイルのフルパス名（ファイル名含む）</w:t>
            </w:r>
          </w:p>
        </w:tc>
      </w:tr>
      <w:tr w:rsidR="00000B74" w:rsidRPr="00000B74" w14:paraId="41263946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2755E0DF" w14:textId="77777777" w:rsidR="000708AF" w:rsidRPr="00000B74" w:rsidRDefault="000708AF" w:rsidP="00194C19">
            <w:pPr>
              <w:pStyle w:val="af3"/>
            </w:pPr>
            <w:r w:rsidRPr="00000B74">
              <w:t>bstrXtxPathName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24A09FFB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作成後の申告等データのフルパス名（ファイル名含む）</w:t>
            </w:r>
          </w:p>
        </w:tc>
      </w:tr>
      <w:tr w:rsidR="00000B74" w:rsidRPr="00000B74" w14:paraId="7337EBC3" w14:textId="77777777" w:rsidTr="00000B7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0B24" w14:textId="77777777" w:rsidR="000708AF" w:rsidRPr="00000B74" w:rsidRDefault="000708AF" w:rsidP="00194C19">
            <w:pPr>
              <w:pStyle w:val="af3"/>
            </w:pPr>
            <w:r w:rsidRPr="00000B74">
              <w:t>bstrZ</w:t>
            </w:r>
            <w:r w:rsidRPr="00000B74">
              <w:rPr>
                <w:rFonts w:hint="eastAsia"/>
              </w:rPr>
              <w:t>eimushoCD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6866AD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電子申告提出用（IT部用）の税務署コード</w:t>
            </w:r>
          </w:p>
        </w:tc>
      </w:tr>
      <w:tr w:rsidR="00000B74" w:rsidRPr="00000B74" w14:paraId="6B8BB3D1" w14:textId="77777777" w:rsidTr="00000B7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5C8DC7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bstrTeishutsuEra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54213B" w14:textId="38EBC2BC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電子申告提出用（IT部用）の提出年月日:元号</w:t>
            </w:r>
          </w:p>
        </w:tc>
      </w:tr>
      <w:tr w:rsidR="00000B74" w:rsidRPr="00000B74" w14:paraId="06BA0128" w14:textId="77777777" w:rsidTr="00000B7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7E3B87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bstrTeishutsuYear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CF81F8" w14:textId="7E55C978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電子申告提出用（IT部用）の提出年月日:年</w:t>
            </w:r>
          </w:p>
        </w:tc>
      </w:tr>
      <w:tr w:rsidR="00000B74" w:rsidRPr="00000B74" w14:paraId="0A6B2BB2" w14:textId="77777777" w:rsidTr="00000B7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CB0AF6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bstrTeishutsuMonth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FB7959" w14:textId="72D5D0CB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電子申告提出用（IT部用）の提出年月日:月</w:t>
            </w:r>
          </w:p>
        </w:tc>
      </w:tr>
      <w:tr w:rsidR="00000B74" w:rsidRPr="00000B74" w14:paraId="59EB8CB9" w14:textId="77777777" w:rsidTr="00000B7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77EF68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bstrTeishutsuDay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82971A" w14:textId="33B2A61E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電子申告提出用（IT部用）の提出年月日:日</w:t>
            </w:r>
          </w:p>
        </w:tc>
      </w:tr>
      <w:tr w:rsidR="00000B74" w:rsidRPr="00000B74" w14:paraId="69869253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3C826B9A" w14:textId="77777777" w:rsidR="000708AF" w:rsidRPr="00000B74" w:rsidRDefault="000708AF" w:rsidP="00194C19">
            <w:pPr>
              <w:pStyle w:val="af3"/>
            </w:pPr>
            <w:r w:rsidRPr="00000B74">
              <w:lastRenderedPageBreak/>
              <w:t>bstr</w:t>
            </w:r>
            <w:r w:rsidRPr="00000B74">
              <w:rPr>
                <w:rFonts w:hint="eastAsia"/>
              </w:rPr>
              <w:t>NozeishaId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7266B6FA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電子申告提出用（IT部用）の利用者識別番号</w:t>
            </w:r>
          </w:p>
        </w:tc>
      </w:tr>
      <w:tr w:rsidR="00000B74" w:rsidRPr="00000B74" w14:paraId="35976984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A85D94" w14:textId="77777777" w:rsidR="000708AF" w:rsidRPr="00000B74" w:rsidRDefault="000708AF" w:rsidP="00194C19">
            <w:pPr>
              <w:pStyle w:val="af3"/>
            </w:pPr>
            <w:r w:rsidRPr="00000B74">
              <w:t>bstrKojinBango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1AF864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電子申告提出用（IT部用)の個人番号</w:t>
            </w:r>
          </w:p>
          <w:p w14:paraId="1DB7F750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設定する必要がない場合は、空をセットする。</w:t>
            </w:r>
          </w:p>
        </w:tc>
      </w:tr>
      <w:tr w:rsidR="00000B74" w:rsidRPr="00000B74" w14:paraId="4080E967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B7C24D" w14:textId="77777777" w:rsidR="000708AF" w:rsidRPr="00000B74" w:rsidRDefault="000708AF" w:rsidP="00194C19">
            <w:pPr>
              <w:pStyle w:val="af3"/>
            </w:pPr>
            <w:r w:rsidRPr="00000B74">
              <w:t>bstrHojinBango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A5B32F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電子申告提出用（IT部用)の法人番号</w:t>
            </w:r>
          </w:p>
          <w:p w14:paraId="6FD7AFD1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設定する必要がない場合は、空をセットする。</w:t>
            </w:r>
          </w:p>
        </w:tc>
      </w:tr>
      <w:tr w:rsidR="00000B74" w:rsidRPr="00000B74" w14:paraId="44400BF7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2C86D8D4" w14:textId="77777777" w:rsidR="000708AF" w:rsidRPr="00000B74" w:rsidRDefault="000708AF" w:rsidP="00194C19">
            <w:pPr>
              <w:pStyle w:val="af3"/>
            </w:pPr>
            <w:r w:rsidRPr="00000B74">
              <w:t>bstr</w:t>
            </w:r>
            <w:r w:rsidRPr="00000B74">
              <w:rPr>
                <w:rFonts w:hint="eastAsia"/>
              </w:rPr>
              <w:t>NozeishaNm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4C3910A3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電子申告提出用（IT部用）の氏名・名称</w:t>
            </w:r>
          </w:p>
        </w:tc>
      </w:tr>
      <w:tr w:rsidR="00000B74" w:rsidRPr="00000B74" w14:paraId="05B14085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6817D8E5" w14:textId="77777777" w:rsidR="000708AF" w:rsidRPr="00000B74" w:rsidRDefault="000708AF" w:rsidP="00194C19">
            <w:pPr>
              <w:pStyle w:val="af3"/>
            </w:pPr>
            <w:r w:rsidRPr="00000B74">
              <w:t>bstrNozeishaZip</w:t>
            </w:r>
            <w:r w:rsidRPr="00000B74">
              <w:rPr>
                <w:rFonts w:hint="eastAsia"/>
              </w:rPr>
              <w:t>1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75E8C50B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電子申告提出用（IT部用）の納税者郵便番号1</w:t>
            </w:r>
          </w:p>
          <w:p w14:paraId="7DDC40DC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設定する必要がない場合は、空をセットする。</w:t>
            </w:r>
          </w:p>
        </w:tc>
      </w:tr>
      <w:tr w:rsidR="00000B74" w:rsidRPr="00000B74" w14:paraId="11484A19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7C04E6E2" w14:textId="77777777" w:rsidR="000708AF" w:rsidRPr="00000B74" w:rsidRDefault="000708AF" w:rsidP="00194C19">
            <w:pPr>
              <w:pStyle w:val="af3"/>
            </w:pPr>
            <w:r w:rsidRPr="00000B74">
              <w:t>bstrNozeishaZip</w:t>
            </w:r>
            <w:r w:rsidRPr="00000B74">
              <w:rPr>
                <w:rFonts w:hint="eastAsia"/>
              </w:rPr>
              <w:t>2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631A719F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電子申告提出用（IT部用）の納税者郵便番号2</w:t>
            </w:r>
          </w:p>
          <w:p w14:paraId="0885D4FB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設定する必要がない場合は、空をセットする。</w:t>
            </w:r>
          </w:p>
        </w:tc>
      </w:tr>
      <w:tr w:rsidR="00000B74" w:rsidRPr="00000B74" w14:paraId="10FDBE50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1D4F5B4E" w14:textId="77777777" w:rsidR="000708AF" w:rsidRPr="00000B74" w:rsidRDefault="000708AF" w:rsidP="00194C19">
            <w:pPr>
              <w:pStyle w:val="af3"/>
            </w:pPr>
            <w:r w:rsidRPr="00000B74">
              <w:t>bstr</w:t>
            </w:r>
            <w:r w:rsidRPr="00000B74">
              <w:rPr>
                <w:rFonts w:hint="eastAsia"/>
              </w:rPr>
              <w:t>NozeishaAdr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086E77FC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電子申告提出用（IT部用）の納税者所在地</w:t>
            </w:r>
          </w:p>
        </w:tc>
      </w:tr>
      <w:tr w:rsidR="00000B74" w:rsidRPr="00000B74" w14:paraId="24DFE7FC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717ACCA4" w14:textId="77777777" w:rsidR="000708AF" w:rsidRPr="00000B74" w:rsidRDefault="000708AF" w:rsidP="00194C19">
            <w:pPr>
              <w:pStyle w:val="af3"/>
            </w:pPr>
            <w:r w:rsidRPr="00000B74">
              <w:t>bstrD</w:t>
            </w:r>
            <w:r w:rsidRPr="00000B74">
              <w:rPr>
                <w:rFonts w:hint="eastAsia"/>
              </w:rPr>
              <w:t>aihyoNm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0F0997A8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電子申告提出用（IT部用）の代表者氏名</w:t>
            </w:r>
          </w:p>
          <w:p w14:paraId="7E0BC70B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設定する必要がない場合は、空をセットする。</w:t>
            </w:r>
          </w:p>
        </w:tc>
      </w:tr>
      <w:tr w:rsidR="00000B74" w:rsidRPr="00000B74" w14:paraId="2DCC43F3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3CD3731B" w14:textId="77777777" w:rsidR="000708AF" w:rsidRPr="00000B74" w:rsidRDefault="000708AF" w:rsidP="00194C19">
            <w:pPr>
              <w:pStyle w:val="af3"/>
            </w:pPr>
            <w:r w:rsidRPr="00000B74">
              <w:t>bstrD</w:t>
            </w:r>
            <w:r w:rsidRPr="00000B74">
              <w:rPr>
                <w:rFonts w:hint="eastAsia"/>
              </w:rPr>
              <w:t>airiId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16F3B45E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電子申告提出用（IT部用）の代理人等の利用者識別番号</w:t>
            </w:r>
          </w:p>
          <w:p w14:paraId="1E5B40A9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設定する必要がない場合は、空をセットする。</w:t>
            </w:r>
          </w:p>
        </w:tc>
      </w:tr>
      <w:tr w:rsidR="00000B74" w:rsidRPr="00000B74" w14:paraId="657D145D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10578FBB" w14:textId="77777777" w:rsidR="000708AF" w:rsidRPr="00000B74" w:rsidRDefault="000708AF" w:rsidP="00194C19">
            <w:pPr>
              <w:pStyle w:val="af3"/>
            </w:pPr>
            <w:r w:rsidRPr="00000B74">
              <w:t>bstrD</w:t>
            </w:r>
            <w:r w:rsidRPr="00000B74">
              <w:rPr>
                <w:rFonts w:hint="eastAsia"/>
              </w:rPr>
              <w:t>airiNm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0A31B33B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電子申告提出用（IT部用）の代理人等氏名</w:t>
            </w:r>
          </w:p>
          <w:p w14:paraId="2FB59E0D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設定する必要がない場合は、空をセットする。</w:t>
            </w:r>
          </w:p>
        </w:tc>
      </w:tr>
      <w:tr w:rsidR="00000B74" w:rsidRPr="00000B74" w14:paraId="05AF7C8F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0A83241B" w14:textId="77777777" w:rsidR="000708AF" w:rsidRPr="00000B74" w:rsidRDefault="000708AF" w:rsidP="00194C19">
            <w:pPr>
              <w:pStyle w:val="af3"/>
            </w:pPr>
            <w:r w:rsidRPr="00000B74">
              <w:t>bstrD</w:t>
            </w:r>
            <w:r w:rsidRPr="00000B74">
              <w:rPr>
                <w:rFonts w:hint="eastAsia"/>
              </w:rPr>
              <w:t>airiAdr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640CDDFF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電子申告提出用（IT部用）の代理人等住所</w:t>
            </w:r>
          </w:p>
          <w:p w14:paraId="5CAD76B2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設定する必要がない場合は、空をセットする。</w:t>
            </w:r>
          </w:p>
        </w:tc>
      </w:tr>
      <w:tr w:rsidR="00000B74" w:rsidRPr="00000B74" w14:paraId="7E228B34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384A3106" w14:textId="77777777" w:rsidR="000708AF" w:rsidRPr="00000B74" w:rsidRDefault="000708AF" w:rsidP="00194C19">
            <w:pPr>
              <w:pStyle w:val="af3"/>
            </w:pPr>
            <w:r w:rsidRPr="00000B74">
              <w:t>bstrT</w:t>
            </w:r>
            <w:r w:rsidRPr="00000B74">
              <w:rPr>
                <w:rFonts w:hint="eastAsia"/>
              </w:rPr>
              <w:t>etsuzuki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11477A11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電子申告提出用（IT部用）の手続きID</w:t>
            </w:r>
          </w:p>
        </w:tc>
      </w:tr>
      <w:tr w:rsidR="000708AF" w:rsidRPr="00000B74" w14:paraId="13A69A6D" w14:textId="77777777" w:rsidTr="00194C19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0E435077" w14:textId="77777777" w:rsidR="000708AF" w:rsidRPr="00000B74" w:rsidRDefault="000708AF" w:rsidP="00194C19">
            <w:pPr>
              <w:pStyle w:val="af3"/>
            </w:pPr>
            <w:r w:rsidRPr="00000B74">
              <w:t>bstr</w:t>
            </w:r>
            <w:r w:rsidRPr="00000B74">
              <w:rPr>
                <w:rFonts w:hint="eastAsia"/>
              </w:rPr>
              <w:t>SoftName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4772A166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作成ソフト名</w:t>
            </w:r>
          </w:p>
        </w:tc>
      </w:tr>
    </w:tbl>
    <w:p w14:paraId="797F0F4D" w14:textId="77777777" w:rsidR="000708AF" w:rsidRPr="00000B74" w:rsidRDefault="000708AF" w:rsidP="000708AF"/>
    <w:p w14:paraId="1A7AF6A9" w14:textId="77777777" w:rsidR="000708AF" w:rsidRPr="00000B74" w:rsidRDefault="000708AF" w:rsidP="000708AF">
      <w:r w:rsidRPr="00000B74">
        <w:rPr>
          <w:rFonts w:hint="eastAsia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000B74" w:rsidRPr="00000B74" w14:paraId="198713FE" w14:textId="77777777" w:rsidTr="00194C19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7A556445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38F491B8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説明</w:t>
            </w:r>
          </w:p>
        </w:tc>
      </w:tr>
      <w:tr w:rsidR="00000B74" w:rsidRPr="00000B74" w14:paraId="4676A4AF" w14:textId="77777777" w:rsidTr="00194C19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6E16AA13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6877A95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成功</w:t>
            </w:r>
          </w:p>
        </w:tc>
      </w:tr>
      <w:tr w:rsidR="000708AF" w:rsidRPr="00000B74" w14:paraId="223768B1" w14:textId="77777777" w:rsidTr="00194C19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50989F78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0A2AACE4" w14:textId="77777777" w:rsidR="000708AF" w:rsidRPr="00000B74" w:rsidRDefault="000708AF" w:rsidP="00194C19">
            <w:pPr>
              <w:pStyle w:val="af3"/>
            </w:pPr>
            <w:r w:rsidRPr="00000B74">
              <w:rPr>
                <w:rFonts w:hint="eastAsia"/>
              </w:rPr>
              <w:t>失敗</w:t>
            </w:r>
          </w:p>
        </w:tc>
      </w:tr>
    </w:tbl>
    <w:p w14:paraId="42B81B2D" w14:textId="77777777" w:rsidR="000708AF" w:rsidRPr="00000B74" w:rsidRDefault="000708AF" w:rsidP="000708AF"/>
    <w:p w14:paraId="2BF77520" w14:textId="77777777" w:rsidR="000708AF" w:rsidRPr="00000B74" w:rsidRDefault="000708AF" w:rsidP="000708AF">
      <w:r w:rsidRPr="00000B74">
        <w:br w:type="page"/>
      </w:r>
    </w:p>
    <w:p w14:paraId="4F55160E" w14:textId="77777777" w:rsidR="000708AF" w:rsidRPr="00000B74" w:rsidRDefault="000708AF" w:rsidP="002A6B9E">
      <w:pPr>
        <w:rPr>
          <w:rFonts w:ascii="Arial" w:eastAsia="ＭＳ ゴシック" w:hAnsi="Arial"/>
        </w:rPr>
      </w:pPr>
    </w:p>
    <w:p w14:paraId="0E3BF13A" w14:textId="77777777" w:rsidR="001A4ECC" w:rsidRPr="00000B74" w:rsidRDefault="001A4ECC" w:rsidP="004D2885">
      <w:pPr>
        <w:pStyle w:val="3"/>
      </w:pPr>
      <w:r w:rsidRPr="00000B74">
        <w:rPr>
          <w:rFonts w:hint="eastAsia"/>
        </w:rPr>
        <w:t>GetError</w:t>
      </w:r>
    </w:p>
    <w:p w14:paraId="2CA20541" w14:textId="77777777" w:rsidR="001A4ECC" w:rsidRPr="00000B74" w:rsidRDefault="00266380" w:rsidP="002A6B9E">
      <w:pPr>
        <w:rPr>
          <w:b/>
        </w:rPr>
      </w:pPr>
      <w:r w:rsidRPr="00000B74">
        <w:rPr>
          <w:rFonts w:hint="eastAsia"/>
        </w:rPr>
        <w:t xml:space="preserve">HRESULT </w:t>
      </w:r>
      <w:r w:rsidR="00AE55F9" w:rsidRPr="00000B74">
        <w:rPr>
          <w:rFonts w:hint="eastAsia"/>
        </w:rPr>
        <w:t>Get</w:t>
      </w:r>
      <w:r w:rsidR="00B5001B" w:rsidRPr="00000B74">
        <w:rPr>
          <w:rFonts w:hint="eastAsia"/>
        </w:rPr>
        <w:t>Error</w:t>
      </w:r>
      <w:r w:rsidR="00AE55F9" w:rsidRPr="00000B74">
        <w:rPr>
          <w:rFonts w:hint="eastAsia"/>
        </w:rPr>
        <w:t xml:space="preserve"> </w:t>
      </w:r>
      <w:r w:rsidRPr="00000B74">
        <w:rPr>
          <w:rFonts w:hint="eastAsia"/>
        </w:rPr>
        <w:t>(</w:t>
      </w:r>
    </w:p>
    <w:p w14:paraId="5EB05784" w14:textId="77777777" w:rsidR="00266380" w:rsidRPr="00000B74" w:rsidRDefault="00266380" w:rsidP="00623E0F">
      <w:pPr>
        <w:ind w:leftChars="1215" w:left="2551"/>
        <w:rPr>
          <w:b/>
        </w:rPr>
      </w:pPr>
      <w:r w:rsidRPr="00000B74">
        <w:t xml:space="preserve">[out, retval] </w:t>
      </w:r>
      <w:r w:rsidR="00AE1791" w:rsidRPr="00000B74">
        <w:t>BSTR</w:t>
      </w:r>
      <w:r w:rsidR="004973D9" w:rsidRPr="00000B74">
        <w:t>*</w:t>
      </w:r>
      <w:r w:rsidR="004973D9" w:rsidRPr="00000B74">
        <w:rPr>
          <w:rFonts w:hint="eastAsia"/>
        </w:rPr>
        <w:t xml:space="preserve"> </w:t>
      </w:r>
      <w:r w:rsidR="00D83861" w:rsidRPr="00000B74">
        <w:rPr>
          <w:rFonts w:hint="eastAsia"/>
          <w:bCs/>
          <w:i/>
          <w:iCs/>
        </w:rPr>
        <w:t>p</w:t>
      </w:r>
      <w:r w:rsidR="008E0E21" w:rsidRPr="00000B74">
        <w:rPr>
          <w:bCs/>
          <w:i/>
          <w:iCs/>
        </w:rPr>
        <w:t>bstr</w:t>
      </w:r>
      <w:r w:rsidR="00B5001B" w:rsidRPr="00000B74">
        <w:rPr>
          <w:rFonts w:hint="eastAsia"/>
          <w:bCs/>
          <w:i/>
          <w:iCs/>
        </w:rPr>
        <w:t>ErrorInfo</w:t>
      </w:r>
      <w:r w:rsidRPr="00000B74">
        <w:rPr>
          <w:rFonts w:hint="eastAsia"/>
        </w:rPr>
        <w:t>);</w:t>
      </w:r>
    </w:p>
    <w:p w14:paraId="2E1A590B" w14:textId="77777777" w:rsidR="001A4ECC" w:rsidRPr="00000B74" w:rsidRDefault="001A4ECC" w:rsidP="002A6B9E">
      <w:pPr>
        <w:rPr>
          <w:b/>
        </w:rPr>
      </w:pPr>
    </w:p>
    <w:p w14:paraId="43D6B8AA" w14:textId="77777777" w:rsidR="00266380" w:rsidRPr="00000B74" w:rsidRDefault="00266380" w:rsidP="004D2885">
      <w:pPr>
        <w:pStyle w:val="23"/>
        <w:ind w:leftChars="0" w:left="1050" w:firstLineChars="0" w:firstLine="0"/>
      </w:pPr>
      <w:r w:rsidRPr="00000B74">
        <w:rPr>
          <w:rFonts w:hint="eastAsia"/>
        </w:rPr>
        <w:t>説明</w:t>
      </w:r>
    </w:p>
    <w:p w14:paraId="1F77180B" w14:textId="631DE485" w:rsidR="00266380" w:rsidRPr="00000B74" w:rsidRDefault="002850D0" w:rsidP="00623E0F">
      <w:pPr>
        <w:pStyle w:val="a6"/>
        <w:ind w:rightChars="201" w:right="422"/>
      </w:pPr>
      <w:r w:rsidRPr="00000B74">
        <w:rPr>
          <w:rFonts w:hint="eastAsia"/>
        </w:rPr>
        <w:t>N</w:t>
      </w:r>
      <w:r w:rsidR="001A4ECC" w:rsidRPr="00000B74">
        <w:rPr>
          <w:rFonts w:hint="eastAsia"/>
        </w:rPr>
        <w:t>ISA</w:t>
      </w:r>
      <w:r w:rsidR="007C75FA" w:rsidRPr="00000B74">
        <w:rPr>
          <w:rFonts w:hint="eastAsia"/>
        </w:rPr>
        <w:t>に係る手続用</w:t>
      </w:r>
      <w:r w:rsidR="008E31FC" w:rsidRPr="00000B74">
        <w:rPr>
          <w:rFonts w:hint="eastAsia"/>
        </w:rPr>
        <w:t>CSVファイル</w:t>
      </w:r>
      <w:r w:rsidR="00905901" w:rsidRPr="00000B74">
        <w:rPr>
          <w:rFonts w:hint="eastAsia"/>
        </w:rPr>
        <w:t>または金融機関申請等CSVファイル</w:t>
      </w:r>
      <w:r w:rsidR="000708AF" w:rsidRPr="00000B74">
        <w:rPr>
          <w:rFonts w:hint="eastAsia"/>
        </w:rPr>
        <w:t>、</w:t>
      </w:r>
      <w:r w:rsidR="00F80E9C" w:rsidRPr="00000B74">
        <w:rPr>
          <w:rFonts w:hint="eastAsia"/>
        </w:rPr>
        <w:t>振替国債等の利子</w:t>
      </w:r>
      <w:r w:rsidR="000708AF" w:rsidRPr="00000B74">
        <w:rPr>
          <w:rFonts w:hint="eastAsia"/>
        </w:rPr>
        <w:t>CSVファイル</w:t>
      </w:r>
      <w:r w:rsidR="00905901" w:rsidRPr="00000B74">
        <w:rPr>
          <w:rFonts w:hint="eastAsia"/>
        </w:rPr>
        <w:t>の</w:t>
      </w:r>
      <w:r w:rsidR="008E31FC" w:rsidRPr="00000B74">
        <w:rPr>
          <w:rFonts w:hint="eastAsia"/>
        </w:rPr>
        <w:t>検証</w:t>
      </w:r>
      <w:r w:rsidR="00B73562" w:rsidRPr="00000B74">
        <w:rPr>
          <w:rFonts w:hint="eastAsia"/>
        </w:rPr>
        <w:t>及び</w:t>
      </w:r>
      <w:r w:rsidR="007C75FA" w:rsidRPr="00000B74">
        <w:rPr>
          <w:rFonts w:hint="eastAsia"/>
        </w:rPr>
        <w:t>申告等データ変換</w:t>
      </w:r>
      <w:r w:rsidR="00B73562" w:rsidRPr="00000B74">
        <w:rPr>
          <w:rFonts w:hint="eastAsia"/>
        </w:rPr>
        <w:t>に関する</w:t>
      </w:r>
      <w:r w:rsidR="008E31FC" w:rsidRPr="00000B74">
        <w:rPr>
          <w:rFonts w:hint="eastAsia"/>
        </w:rPr>
        <w:t>詳細エラー情報を取得する。</w:t>
      </w:r>
    </w:p>
    <w:p w14:paraId="36E22002" w14:textId="77777777" w:rsidR="00AE1791" w:rsidRPr="00000B74" w:rsidRDefault="00AE1791" w:rsidP="00D369B5"/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3"/>
        <w:gridCol w:w="5069"/>
      </w:tblGrid>
      <w:tr w:rsidR="00000B74" w:rsidRPr="00000B74" w14:paraId="18CDE24E" w14:textId="77777777" w:rsidTr="00AE1791">
        <w:trPr>
          <w:cantSplit/>
          <w:trHeight w:val="360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</w:tcPr>
          <w:p w14:paraId="1BF2C78B" w14:textId="77777777" w:rsidR="00AE1791" w:rsidRPr="00000B74" w:rsidRDefault="00AE1791" w:rsidP="00D369B5">
            <w:pPr>
              <w:pStyle w:val="af3"/>
            </w:pPr>
            <w:r w:rsidRPr="00000B74">
              <w:rPr>
                <w:rFonts w:hint="eastAsia"/>
              </w:rPr>
              <w:t>引数</w:t>
            </w: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</w:tcPr>
          <w:p w14:paraId="4BDDD8AA" w14:textId="77777777" w:rsidR="00AE1791" w:rsidRPr="00000B74" w:rsidRDefault="00AE1791" w:rsidP="00D369B5">
            <w:pPr>
              <w:pStyle w:val="af3"/>
            </w:pPr>
            <w:r w:rsidRPr="00000B74">
              <w:rPr>
                <w:rFonts w:hint="eastAsia"/>
              </w:rPr>
              <w:t>説明</w:t>
            </w:r>
          </w:p>
        </w:tc>
      </w:tr>
      <w:tr w:rsidR="004973D9" w:rsidRPr="00000B74" w14:paraId="2FED85A7" w14:textId="77777777" w:rsidTr="00AE1791">
        <w:trPr>
          <w:cantSplit/>
          <w:trHeight w:val="360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</w:tcPr>
          <w:p w14:paraId="2D6F7712" w14:textId="77777777" w:rsidR="004973D9" w:rsidRPr="00000B74" w:rsidRDefault="00D83861" w:rsidP="00D369B5">
            <w:pPr>
              <w:pStyle w:val="af3"/>
            </w:pPr>
            <w:r w:rsidRPr="00000B74">
              <w:rPr>
                <w:rFonts w:hint="eastAsia"/>
              </w:rPr>
              <w:t>p</w:t>
            </w:r>
            <w:r w:rsidR="008E0E21" w:rsidRPr="00000B74">
              <w:t>bstr</w:t>
            </w:r>
            <w:r w:rsidR="00B5001B" w:rsidRPr="00000B74">
              <w:rPr>
                <w:rFonts w:hint="eastAsia"/>
              </w:rPr>
              <w:t>ErrorInfo</w:t>
            </w: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</w:tcPr>
          <w:p w14:paraId="2837B1E0" w14:textId="77777777" w:rsidR="00D83861" w:rsidRPr="00000B74" w:rsidRDefault="00D83861" w:rsidP="00B21F30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 xml:space="preserve">検証の詳細エラー情報を格納する変数へのポインタ </w:t>
            </w:r>
          </w:p>
          <w:p w14:paraId="7BAFAB06" w14:textId="77777777" w:rsidR="00D83861" w:rsidRPr="00000B74" w:rsidRDefault="00D83861" w:rsidP="00B21F30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>検証の詳細エラー情報の値は以下の通りである</w:t>
            </w:r>
            <w:r w:rsidR="00FD3621" w:rsidRPr="00000B74">
              <w:rPr>
                <w:rFonts w:hint="eastAsia"/>
              </w:rPr>
              <w:t>。</w:t>
            </w:r>
          </w:p>
          <w:p w14:paraId="1D40FE6B" w14:textId="77777777" w:rsidR="004973D9" w:rsidRPr="00000B74" w:rsidRDefault="00B5001B" w:rsidP="00B21F30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>エラー情報</w:t>
            </w:r>
          </w:p>
          <w:p w14:paraId="616CFE73" w14:textId="77777777" w:rsidR="00B5001B" w:rsidRPr="00000B74" w:rsidRDefault="00D83861" w:rsidP="00B21F30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>AAAA-BB</w:t>
            </w:r>
            <w:r w:rsidR="00351D87" w:rsidRPr="00000B74">
              <w:rPr>
                <w:rFonts w:hint="eastAsia"/>
              </w:rPr>
              <w:t>BBB</w:t>
            </w:r>
            <w:r w:rsidRPr="00000B74">
              <w:rPr>
                <w:rFonts w:hint="eastAsia"/>
              </w:rPr>
              <w:t>-CCCC</w:t>
            </w:r>
            <w:r w:rsidR="00351D87" w:rsidRPr="00000B74">
              <w:rPr>
                <w:rFonts w:hint="eastAsia"/>
              </w:rPr>
              <w:t>C</w:t>
            </w:r>
            <w:r w:rsidRPr="00000B74">
              <w:rPr>
                <w:rFonts w:hint="eastAsia"/>
              </w:rPr>
              <w:t>CC</w:t>
            </w:r>
            <w:r w:rsidR="00B5001B" w:rsidRPr="00000B74">
              <w:rPr>
                <w:rFonts w:hint="eastAsia"/>
              </w:rPr>
              <w:t>,</w:t>
            </w:r>
            <w:r w:rsidR="006423B1" w:rsidRPr="00000B74">
              <w:rPr>
                <w:rFonts w:hint="eastAsia"/>
              </w:rPr>
              <w:t xml:space="preserve"> AAAA-</w:t>
            </w:r>
            <w:r w:rsidR="00351D87" w:rsidRPr="00000B74">
              <w:rPr>
                <w:rFonts w:hint="eastAsia"/>
              </w:rPr>
              <w:t>BBB</w:t>
            </w:r>
            <w:r w:rsidR="006423B1" w:rsidRPr="00000B74">
              <w:rPr>
                <w:rFonts w:hint="eastAsia"/>
              </w:rPr>
              <w:t>BB-CCC</w:t>
            </w:r>
            <w:r w:rsidR="00351D87" w:rsidRPr="00000B74">
              <w:rPr>
                <w:rFonts w:hint="eastAsia"/>
              </w:rPr>
              <w:t>C</w:t>
            </w:r>
            <w:r w:rsidR="006423B1" w:rsidRPr="00000B74">
              <w:rPr>
                <w:rFonts w:hint="eastAsia"/>
              </w:rPr>
              <w:t>CCC</w:t>
            </w:r>
          </w:p>
          <w:p w14:paraId="2D6A68BB" w14:textId="77777777" w:rsidR="00B5001B" w:rsidRPr="00000B74" w:rsidRDefault="00B5001B" w:rsidP="00B21F30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>※各アルファベットは以下のように設定する</w:t>
            </w:r>
            <w:r w:rsidR="00FD3621" w:rsidRPr="00000B74">
              <w:rPr>
                <w:rFonts w:hint="eastAsia"/>
              </w:rPr>
              <w:t>。</w:t>
            </w:r>
          </w:p>
          <w:p w14:paraId="66409770" w14:textId="77777777" w:rsidR="00177729" w:rsidRPr="00000B74" w:rsidRDefault="00177729" w:rsidP="00B21F30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>（１）CSV内容エラー</w:t>
            </w:r>
          </w:p>
          <w:p w14:paraId="56FE84CB" w14:textId="77777777" w:rsidR="002536FD" w:rsidRPr="00000B74" w:rsidRDefault="00D83861" w:rsidP="00B21F30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 xml:space="preserve">AAAA   </w:t>
            </w:r>
            <w:r w:rsidR="00B6760C" w:rsidRPr="00000B74">
              <w:rPr>
                <w:rFonts w:hint="eastAsia"/>
              </w:rPr>
              <w:t xml:space="preserve"> </w:t>
            </w:r>
            <w:r w:rsidR="002536FD" w:rsidRPr="00000B74">
              <w:rPr>
                <w:rFonts w:hint="eastAsia"/>
              </w:rPr>
              <w:t>；CSVのレコード数</w:t>
            </w:r>
          </w:p>
          <w:p w14:paraId="7D39492B" w14:textId="77777777" w:rsidR="002536FD" w:rsidRPr="00000B74" w:rsidRDefault="002536FD" w:rsidP="00B21F30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>BB</w:t>
            </w:r>
            <w:r w:rsidR="00E73CDE" w:rsidRPr="00000B74">
              <w:rPr>
                <w:rFonts w:hint="eastAsia"/>
              </w:rPr>
              <w:t xml:space="preserve">BBB　</w:t>
            </w:r>
            <w:r w:rsidR="00B6760C" w:rsidRPr="00000B74">
              <w:rPr>
                <w:rFonts w:hint="eastAsia"/>
              </w:rPr>
              <w:t xml:space="preserve"> </w:t>
            </w:r>
            <w:r w:rsidRPr="00000B74">
              <w:rPr>
                <w:rFonts w:hint="eastAsia"/>
              </w:rPr>
              <w:t>；CSVのカラム数</w:t>
            </w:r>
            <w:r w:rsidR="00E73CDE" w:rsidRPr="00000B74">
              <w:rPr>
                <w:rFonts w:hint="eastAsia"/>
              </w:rPr>
              <w:t xml:space="preserve"> ※1</w:t>
            </w:r>
          </w:p>
          <w:p w14:paraId="19B8E644" w14:textId="77777777" w:rsidR="002536FD" w:rsidRPr="00000B74" w:rsidRDefault="002536FD" w:rsidP="00B21F30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>CC</w:t>
            </w:r>
            <w:r w:rsidR="00D83861" w:rsidRPr="00000B74">
              <w:rPr>
                <w:rFonts w:hint="eastAsia"/>
              </w:rPr>
              <w:t>CCC</w:t>
            </w:r>
            <w:r w:rsidRPr="00000B74">
              <w:rPr>
                <w:rFonts w:hint="eastAsia"/>
              </w:rPr>
              <w:t>C</w:t>
            </w:r>
            <w:r w:rsidR="00136299" w:rsidRPr="00000B74">
              <w:rPr>
                <w:rFonts w:hint="eastAsia"/>
              </w:rPr>
              <w:t>C</w:t>
            </w:r>
            <w:r w:rsidR="00351D87" w:rsidRPr="00000B74">
              <w:rPr>
                <w:rFonts w:hint="eastAsia"/>
              </w:rPr>
              <w:t>C</w:t>
            </w:r>
            <w:r w:rsidRPr="00000B74">
              <w:rPr>
                <w:rFonts w:hint="eastAsia"/>
              </w:rPr>
              <w:t>；エラーコード</w:t>
            </w:r>
            <w:r w:rsidR="00E73CDE" w:rsidRPr="00000B74">
              <w:rPr>
                <w:rFonts w:hint="eastAsia"/>
              </w:rPr>
              <w:t xml:space="preserve"> </w:t>
            </w:r>
            <w:r w:rsidR="00215E8D" w:rsidRPr="00000B74">
              <w:rPr>
                <w:rFonts w:hint="eastAsia"/>
              </w:rPr>
              <w:t>※</w:t>
            </w:r>
            <w:r w:rsidR="00E73CDE" w:rsidRPr="00000B74">
              <w:rPr>
                <w:rFonts w:hint="eastAsia"/>
              </w:rPr>
              <w:t>2</w:t>
            </w:r>
          </w:p>
          <w:p w14:paraId="65668B0E" w14:textId="77777777" w:rsidR="00BC6984" w:rsidRPr="00000B74" w:rsidRDefault="002536FD" w:rsidP="000C3D62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>（例；</w:t>
            </w:r>
            <w:r w:rsidR="00136299" w:rsidRPr="00000B74">
              <w:rPr>
                <w:rFonts w:hint="eastAsia"/>
              </w:rPr>
              <w:t>0007-00018-</w:t>
            </w:r>
            <w:r w:rsidR="00136299" w:rsidRPr="00000B74">
              <w:t>HE700</w:t>
            </w:r>
            <w:r w:rsidR="00136299" w:rsidRPr="00000B74">
              <w:rPr>
                <w:rFonts w:hint="eastAsia"/>
              </w:rPr>
              <w:t>01</w:t>
            </w:r>
            <w:r w:rsidR="00136299" w:rsidRPr="00000B74">
              <w:t>E</w:t>
            </w:r>
            <w:r w:rsidR="00136299" w:rsidRPr="00000B74">
              <w:rPr>
                <w:rFonts w:hint="eastAsia"/>
              </w:rPr>
              <w:t>,0029-09:12-</w:t>
            </w:r>
            <w:r w:rsidR="00136299" w:rsidRPr="00000B74">
              <w:t>HE700</w:t>
            </w:r>
            <w:r w:rsidR="00136299" w:rsidRPr="00000B74">
              <w:rPr>
                <w:rFonts w:hint="eastAsia"/>
              </w:rPr>
              <w:t>22</w:t>
            </w:r>
            <w:r w:rsidR="00136299" w:rsidRPr="00000B74">
              <w:t>E</w:t>
            </w:r>
            <w:r w:rsidRPr="00000B74">
              <w:rPr>
                <w:rFonts w:hint="eastAsia"/>
              </w:rPr>
              <w:t>）</w:t>
            </w:r>
          </w:p>
          <w:p w14:paraId="29F17573" w14:textId="77777777" w:rsidR="00177729" w:rsidRPr="00000B74" w:rsidRDefault="00177729" w:rsidP="00B21F30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>（２）引数エラー</w:t>
            </w:r>
          </w:p>
          <w:p w14:paraId="2F337CB1" w14:textId="77777777" w:rsidR="00D86FB7" w:rsidRPr="00000B74" w:rsidRDefault="00D86FB7" w:rsidP="00B21F30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>AAAA    ；9999</w:t>
            </w:r>
          </w:p>
          <w:p w14:paraId="654369D1" w14:textId="77777777" w:rsidR="00D86FB7" w:rsidRPr="00000B74" w:rsidRDefault="00E73CDE" w:rsidP="00B21F30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 xml:space="preserve">BBBBB　</w:t>
            </w:r>
            <w:r w:rsidR="00D86FB7" w:rsidRPr="00000B74">
              <w:rPr>
                <w:rFonts w:hint="eastAsia"/>
              </w:rPr>
              <w:t xml:space="preserve"> ；誤りのある引数の順番</w:t>
            </w:r>
          </w:p>
          <w:p w14:paraId="663F56C2" w14:textId="77777777" w:rsidR="00D86FB7" w:rsidRPr="00000B74" w:rsidRDefault="00D86FB7" w:rsidP="00B21F30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>CCCCCCCC；エラーコード</w:t>
            </w:r>
            <w:r w:rsidR="00E73CDE" w:rsidRPr="00000B74">
              <w:rPr>
                <w:rFonts w:hint="eastAsia"/>
              </w:rPr>
              <w:t xml:space="preserve"> ※2</w:t>
            </w:r>
          </w:p>
          <w:p w14:paraId="26F03688" w14:textId="77777777" w:rsidR="00D86FB7" w:rsidRPr="00000B74" w:rsidRDefault="00D86FB7" w:rsidP="00B21F30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>（例；</w:t>
            </w:r>
            <w:r w:rsidR="00376051" w:rsidRPr="00000B74">
              <w:t>CsvConvXtx</w:t>
            </w:r>
            <w:r w:rsidR="00376051" w:rsidRPr="00000B74">
              <w:rPr>
                <w:rFonts w:hint="eastAsia"/>
              </w:rPr>
              <w:t>の</w:t>
            </w:r>
            <w:r w:rsidR="00376051" w:rsidRPr="00000B74">
              <w:rPr>
                <w:bCs/>
                <w:iCs/>
              </w:rPr>
              <w:t>bstrT</w:t>
            </w:r>
            <w:r w:rsidR="00376051" w:rsidRPr="00000B74">
              <w:rPr>
                <w:rFonts w:hint="eastAsia"/>
                <w:bCs/>
                <w:iCs/>
              </w:rPr>
              <w:t xml:space="preserve">etsuzukiに誤りがあった場合　</w:t>
            </w:r>
            <w:r w:rsidRPr="00000B74">
              <w:rPr>
                <w:rFonts w:hint="eastAsia"/>
              </w:rPr>
              <w:t>9999</w:t>
            </w:r>
            <w:r w:rsidRPr="00000B74">
              <w:rPr>
                <w:rFonts w:cs="Arial" w:hint="eastAsia"/>
              </w:rPr>
              <w:t>-0</w:t>
            </w:r>
            <w:r w:rsidRPr="00000B74">
              <w:rPr>
                <w:rFonts w:hint="eastAsia"/>
              </w:rPr>
              <w:t>0011</w:t>
            </w:r>
            <w:r w:rsidRPr="00000B74">
              <w:rPr>
                <w:rFonts w:cs="Arial" w:hint="eastAsia"/>
              </w:rPr>
              <w:t>-</w:t>
            </w:r>
            <w:r w:rsidRPr="00000B74">
              <w:rPr>
                <w:rFonts w:hint="eastAsia"/>
              </w:rPr>
              <w:t>HE70010E）</w:t>
            </w:r>
          </w:p>
          <w:p w14:paraId="6868C204" w14:textId="77777777" w:rsidR="008C1AFA" w:rsidRPr="00000B74" w:rsidRDefault="008C1AFA" w:rsidP="00B21F30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>（３）その他エラー</w:t>
            </w:r>
          </w:p>
          <w:p w14:paraId="15E7FFA7" w14:textId="77777777" w:rsidR="00D86FB7" w:rsidRPr="00000B74" w:rsidRDefault="00D86FB7" w:rsidP="00B21F30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>AAAA    ；</w:t>
            </w:r>
            <w:r w:rsidR="00136B01" w:rsidRPr="00000B74">
              <w:rPr>
                <w:rFonts w:hint="eastAsia"/>
              </w:rPr>
              <w:t>0000</w:t>
            </w:r>
          </w:p>
          <w:p w14:paraId="0047683D" w14:textId="77777777" w:rsidR="00D86FB7" w:rsidRPr="00000B74" w:rsidRDefault="00E73CDE" w:rsidP="00B21F30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 xml:space="preserve">BBBBB　</w:t>
            </w:r>
            <w:r w:rsidR="00D86FB7" w:rsidRPr="00000B74">
              <w:rPr>
                <w:rFonts w:hint="eastAsia"/>
              </w:rPr>
              <w:t xml:space="preserve"> ；</w:t>
            </w:r>
            <w:r w:rsidR="00136B01" w:rsidRPr="00000B74">
              <w:rPr>
                <w:rFonts w:hint="eastAsia"/>
              </w:rPr>
              <w:t>00000</w:t>
            </w:r>
          </w:p>
          <w:p w14:paraId="4E7692F9" w14:textId="77777777" w:rsidR="00D86FB7" w:rsidRPr="00000B74" w:rsidRDefault="00D86FB7" w:rsidP="00B21F30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>CCCCCCCC；エラーコード</w:t>
            </w:r>
            <w:r w:rsidR="00E73CDE" w:rsidRPr="00000B74">
              <w:rPr>
                <w:rFonts w:hint="eastAsia"/>
              </w:rPr>
              <w:t xml:space="preserve"> ※2</w:t>
            </w:r>
          </w:p>
          <w:p w14:paraId="35F137BF" w14:textId="77777777" w:rsidR="00D86FB7" w:rsidRPr="00000B74" w:rsidRDefault="00D86FB7" w:rsidP="00B21F30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>（例；0000</w:t>
            </w:r>
            <w:r w:rsidRPr="00000B74">
              <w:rPr>
                <w:rFonts w:cs="Arial" w:hint="eastAsia"/>
              </w:rPr>
              <w:t>-0</w:t>
            </w:r>
            <w:r w:rsidRPr="00000B74">
              <w:rPr>
                <w:rFonts w:hint="eastAsia"/>
              </w:rPr>
              <w:t>0000</w:t>
            </w:r>
            <w:r w:rsidRPr="00000B74">
              <w:rPr>
                <w:rFonts w:cs="Arial" w:hint="eastAsia"/>
              </w:rPr>
              <w:t>-</w:t>
            </w:r>
            <w:r w:rsidRPr="00000B74">
              <w:t>HE700</w:t>
            </w:r>
            <w:r w:rsidRPr="00000B74">
              <w:rPr>
                <w:rFonts w:hint="eastAsia"/>
              </w:rPr>
              <w:t>23</w:t>
            </w:r>
            <w:r w:rsidRPr="00000B74">
              <w:t>E</w:t>
            </w:r>
            <w:r w:rsidRPr="00000B74">
              <w:rPr>
                <w:rFonts w:hint="eastAsia"/>
              </w:rPr>
              <w:t>）</w:t>
            </w:r>
          </w:p>
          <w:p w14:paraId="01F461B9" w14:textId="77777777" w:rsidR="00E73CDE" w:rsidRPr="00000B74" w:rsidRDefault="00E73CDE" w:rsidP="00B21F30">
            <w:pPr>
              <w:pStyle w:val="af3"/>
              <w:spacing w:line="320" w:lineRule="exact"/>
            </w:pPr>
          </w:p>
          <w:p w14:paraId="1755A6B0" w14:textId="77777777" w:rsidR="00E73CDE" w:rsidRPr="00000B74" w:rsidRDefault="00E73CDE" w:rsidP="00B21F30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>※1</w:t>
            </w:r>
            <w:r w:rsidR="00246704" w:rsidRPr="00000B74">
              <w:rPr>
                <w:rFonts w:hint="eastAsia"/>
              </w:rPr>
              <w:t xml:space="preserve"> 実在日エラー等の複数項目に跨ってエラーが発生した場合</w:t>
            </w:r>
            <w:r w:rsidR="007B7A89" w:rsidRPr="00000B74">
              <w:rPr>
                <w:rFonts w:hint="eastAsia"/>
              </w:rPr>
              <w:t>、「開始カラム数：終了カラム数」を設定する。</w:t>
            </w:r>
          </w:p>
          <w:p w14:paraId="4BE8756C" w14:textId="77777777" w:rsidR="00215E8D" w:rsidRPr="00000B74" w:rsidRDefault="00215E8D" w:rsidP="00B21F30">
            <w:pPr>
              <w:pStyle w:val="af3"/>
              <w:spacing w:line="320" w:lineRule="exact"/>
            </w:pPr>
            <w:r w:rsidRPr="00000B74">
              <w:rPr>
                <w:rFonts w:hint="eastAsia"/>
              </w:rPr>
              <w:t>※</w:t>
            </w:r>
            <w:r w:rsidR="00E73CDE" w:rsidRPr="00000B74">
              <w:rPr>
                <w:rFonts w:hint="eastAsia"/>
              </w:rPr>
              <w:t xml:space="preserve">2 </w:t>
            </w:r>
            <w:r w:rsidRPr="00000B74">
              <w:rPr>
                <w:rFonts w:hint="eastAsia"/>
              </w:rPr>
              <w:t>エラーコードの値は</w:t>
            </w:r>
            <w:r w:rsidR="007267D0" w:rsidRPr="00000B74">
              <w:fldChar w:fldCharType="begin"/>
            </w:r>
            <w:r w:rsidRPr="00000B74">
              <w:instrText xml:space="preserve"> REF _Ref86051142 \h </w:instrText>
            </w:r>
            <w:r w:rsidR="00D369B5" w:rsidRPr="00000B74">
              <w:instrText xml:space="preserve"> \* MERGEFORMAT </w:instrText>
            </w:r>
            <w:r w:rsidR="007267D0" w:rsidRPr="00000B74">
              <w:fldChar w:fldCharType="separate"/>
            </w:r>
            <w:r w:rsidR="00844851" w:rsidRPr="00000B74">
              <w:rPr>
                <w:rFonts w:hint="eastAsia"/>
              </w:rPr>
              <w:t xml:space="preserve">表 </w:t>
            </w:r>
            <w:r w:rsidR="00844851" w:rsidRPr="00000B74">
              <w:rPr>
                <w:noProof/>
              </w:rPr>
              <w:t>1</w:t>
            </w:r>
            <w:r w:rsidR="007267D0" w:rsidRPr="00000B74">
              <w:fldChar w:fldCharType="end"/>
            </w:r>
            <w:r w:rsidR="005F3B31" w:rsidRPr="00000B74">
              <w:rPr>
                <w:rFonts w:hint="eastAsia"/>
              </w:rPr>
              <w:t>、</w:t>
            </w:r>
            <w:r w:rsidR="005F3B31" w:rsidRPr="00000B74">
              <w:t>2</w:t>
            </w:r>
            <w:r w:rsidR="00835AEC" w:rsidRPr="00000B74">
              <w:rPr>
                <w:rFonts w:hint="eastAsia"/>
              </w:rPr>
              <w:t>、3</w:t>
            </w:r>
            <w:r w:rsidRPr="00000B74">
              <w:rPr>
                <w:rFonts w:hint="eastAsia"/>
              </w:rPr>
              <w:t>の</w:t>
            </w:r>
            <w:r w:rsidR="00E73CDE" w:rsidRPr="00000B74">
              <w:rPr>
                <w:rFonts w:hint="eastAsia"/>
              </w:rPr>
              <w:t>とお</w:t>
            </w:r>
            <w:r w:rsidRPr="00000B74">
              <w:rPr>
                <w:rFonts w:hint="eastAsia"/>
              </w:rPr>
              <w:t>り。</w:t>
            </w:r>
          </w:p>
        </w:tc>
      </w:tr>
    </w:tbl>
    <w:p w14:paraId="462D3434" w14:textId="77777777" w:rsidR="000708AF" w:rsidRPr="00000B74" w:rsidRDefault="000708AF" w:rsidP="00D369B5"/>
    <w:p w14:paraId="4F38953E" w14:textId="77777777" w:rsidR="000708AF" w:rsidRPr="00000B74" w:rsidRDefault="000708AF" w:rsidP="000708AF">
      <w:pPr>
        <w:pStyle w:val="10"/>
        <w:ind w:left="1129" w:hanging="281"/>
      </w:pPr>
      <w:r w:rsidRPr="00000B74">
        <w:br w:type="page"/>
      </w:r>
    </w:p>
    <w:p w14:paraId="48C24A02" w14:textId="77777777" w:rsidR="00AE1791" w:rsidRPr="00000B74" w:rsidRDefault="00AE1791" w:rsidP="00D369B5"/>
    <w:p w14:paraId="609E0A70" w14:textId="77777777" w:rsidR="00AE1791" w:rsidRPr="00000B74" w:rsidRDefault="00AE1791" w:rsidP="004D2885">
      <w:pPr>
        <w:pStyle w:val="23"/>
        <w:ind w:leftChars="0" w:left="1050" w:firstLineChars="0" w:firstLine="0"/>
      </w:pPr>
      <w:r w:rsidRPr="00000B74">
        <w:rPr>
          <w:rFonts w:hint="eastAsia"/>
        </w:rPr>
        <w:t>戻り値</w:t>
      </w:r>
      <w:r w:rsidR="008621B3" w:rsidRPr="00000B74">
        <w:rPr>
          <w:rFonts w:hint="eastAsia"/>
        </w:rPr>
        <w:t>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000B74" w:rsidRPr="00000B74" w14:paraId="5DEB8380" w14:textId="77777777" w:rsidTr="00AE1791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2A03511E" w14:textId="77777777" w:rsidR="00AE1791" w:rsidRPr="00000B74" w:rsidRDefault="00AE1791" w:rsidP="00D369B5">
            <w:pPr>
              <w:pStyle w:val="af3"/>
            </w:pPr>
            <w:r w:rsidRPr="00000B74">
              <w:rPr>
                <w:rFonts w:hint="eastAsia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5C4BAAFD" w14:textId="77777777" w:rsidR="00AE1791" w:rsidRPr="00000B74" w:rsidRDefault="00AE1791" w:rsidP="00D369B5">
            <w:pPr>
              <w:pStyle w:val="af3"/>
            </w:pPr>
            <w:r w:rsidRPr="00000B74">
              <w:rPr>
                <w:rFonts w:hint="eastAsia"/>
              </w:rPr>
              <w:t>説明</w:t>
            </w:r>
          </w:p>
        </w:tc>
      </w:tr>
      <w:tr w:rsidR="00000B74" w:rsidRPr="00000B74" w14:paraId="06937245" w14:textId="77777777" w:rsidTr="00AE1791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2F20AC4E" w14:textId="77777777" w:rsidR="00AE1791" w:rsidRPr="00000B74" w:rsidRDefault="00AE1791" w:rsidP="00D369B5">
            <w:pPr>
              <w:pStyle w:val="af3"/>
            </w:pPr>
            <w:r w:rsidRPr="00000B74">
              <w:rPr>
                <w:rFonts w:hint="eastAsia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137EE7E8" w14:textId="77777777" w:rsidR="00AE1791" w:rsidRPr="00000B74" w:rsidRDefault="00AE1791" w:rsidP="00D369B5">
            <w:pPr>
              <w:pStyle w:val="af3"/>
            </w:pPr>
            <w:r w:rsidRPr="00000B74">
              <w:rPr>
                <w:rFonts w:hint="eastAsia"/>
              </w:rPr>
              <w:t>成功</w:t>
            </w:r>
          </w:p>
        </w:tc>
      </w:tr>
      <w:tr w:rsidR="00000B74" w:rsidRPr="00000B74" w14:paraId="44D0935D" w14:textId="77777777" w:rsidTr="00AE1791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61938360" w14:textId="77777777" w:rsidR="00D83861" w:rsidRPr="00000B74" w:rsidRDefault="00D83861" w:rsidP="00D369B5">
            <w:pPr>
              <w:pStyle w:val="af3"/>
            </w:pPr>
            <w:r w:rsidRPr="00000B74">
              <w:t>E_POINTER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323F08F" w14:textId="77777777" w:rsidR="00D83861" w:rsidRPr="00000B74" w:rsidRDefault="00D83861" w:rsidP="00D369B5">
            <w:pPr>
              <w:pStyle w:val="af3"/>
            </w:pPr>
            <w:r w:rsidRPr="00000B74">
              <w:rPr>
                <w:rFonts w:hint="eastAsia"/>
              </w:rPr>
              <w:t>インターフェイス受け取りポインタが不正</w:t>
            </w:r>
          </w:p>
        </w:tc>
      </w:tr>
      <w:tr w:rsidR="00D83861" w:rsidRPr="00000B74" w14:paraId="6B4D170D" w14:textId="77777777" w:rsidTr="00AE1791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10B2228A" w14:textId="77777777" w:rsidR="00D83861" w:rsidRPr="00000B74" w:rsidRDefault="00D83861" w:rsidP="00D369B5">
            <w:pPr>
              <w:pStyle w:val="af3"/>
            </w:pPr>
            <w:r w:rsidRPr="00000B74">
              <w:rPr>
                <w:rFonts w:hint="eastAsia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1CE3D41D" w14:textId="77777777" w:rsidR="00D83861" w:rsidRPr="00000B74" w:rsidRDefault="00D83861" w:rsidP="00D369B5">
            <w:pPr>
              <w:pStyle w:val="af3"/>
            </w:pPr>
            <w:r w:rsidRPr="00000B74">
              <w:rPr>
                <w:rFonts w:hint="eastAsia"/>
              </w:rPr>
              <w:t>失敗</w:t>
            </w:r>
          </w:p>
        </w:tc>
      </w:tr>
    </w:tbl>
    <w:p w14:paraId="077A489C" w14:textId="77777777" w:rsidR="002A6B9E" w:rsidRPr="00000B74" w:rsidRDefault="002A6B9E" w:rsidP="00D369B5">
      <w:pPr>
        <w:pStyle w:val="a6"/>
        <w:rPr>
          <w:rFonts w:ascii="Arial" w:eastAsia="ＭＳ ゴシック" w:hAnsi="Arial"/>
        </w:rPr>
      </w:pPr>
    </w:p>
    <w:p w14:paraId="794037F3" w14:textId="77777777" w:rsidR="002A6B9E" w:rsidRPr="00000B74" w:rsidRDefault="002A6B9E" w:rsidP="002A6B9E">
      <w:r w:rsidRPr="00000B74">
        <w:br w:type="page"/>
      </w:r>
    </w:p>
    <w:p w14:paraId="2FAF56B8" w14:textId="77777777" w:rsidR="002B7767" w:rsidRPr="00000B74" w:rsidRDefault="002B7767" w:rsidP="00D369B5">
      <w:pPr>
        <w:pStyle w:val="a6"/>
      </w:pPr>
    </w:p>
    <w:p w14:paraId="749EAAFB" w14:textId="77777777" w:rsidR="00603927" w:rsidRPr="00000B74" w:rsidRDefault="00603927" w:rsidP="00E94BCA">
      <w:pPr>
        <w:pStyle w:val="af2"/>
        <w:ind w:leftChars="0" w:left="0" w:firstLineChars="0" w:firstLine="0"/>
        <w:jc w:val="center"/>
      </w:pPr>
      <w:bookmarkStart w:id="1" w:name="_Ref86051142"/>
      <w:r w:rsidRPr="00000B74">
        <w:rPr>
          <w:rFonts w:hint="eastAsia"/>
        </w:rPr>
        <w:t xml:space="preserve">表 </w:t>
      </w:r>
      <w:r w:rsidR="007267D0" w:rsidRPr="00000B74">
        <w:fldChar w:fldCharType="begin"/>
      </w:r>
      <w:r w:rsidRPr="00000B74">
        <w:instrText xml:space="preserve"> SEQ </w:instrText>
      </w:r>
      <w:r w:rsidRPr="00000B74">
        <w:rPr>
          <w:rFonts w:hint="eastAsia"/>
        </w:rPr>
        <w:instrText>表 \* ARABIC</w:instrText>
      </w:r>
      <w:r w:rsidRPr="00000B74">
        <w:instrText xml:space="preserve"> </w:instrText>
      </w:r>
      <w:r w:rsidR="007267D0" w:rsidRPr="00000B74">
        <w:fldChar w:fldCharType="separate"/>
      </w:r>
      <w:r w:rsidR="00844851" w:rsidRPr="00000B74">
        <w:rPr>
          <w:noProof/>
        </w:rPr>
        <w:t>1</w:t>
      </w:r>
      <w:r w:rsidR="007267D0" w:rsidRPr="00000B74">
        <w:fldChar w:fldCharType="end"/>
      </w:r>
      <w:bookmarkEnd w:id="1"/>
      <w:r w:rsidRPr="00000B74">
        <w:rPr>
          <w:rFonts w:hint="eastAsia"/>
        </w:rPr>
        <w:t xml:space="preserve"> エラーコード</w:t>
      </w:r>
      <w:r w:rsidR="005F3B31" w:rsidRPr="00000B74">
        <w:rPr>
          <w:rFonts w:hint="eastAsia"/>
        </w:rPr>
        <w:t>（</w:t>
      </w:r>
      <w:r w:rsidR="005F3B31" w:rsidRPr="00000B74">
        <w:t>NISAに係る手続き用）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39"/>
        <w:gridCol w:w="6480"/>
      </w:tblGrid>
      <w:tr w:rsidR="00000B74" w:rsidRPr="00000B74" w14:paraId="02134993" w14:textId="77777777" w:rsidTr="00626122">
        <w:trPr>
          <w:jc w:val="center"/>
        </w:trPr>
        <w:tc>
          <w:tcPr>
            <w:tcW w:w="1539" w:type="dxa"/>
          </w:tcPr>
          <w:p w14:paraId="06124CBC" w14:textId="77777777" w:rsidR="00626122" w:rsidRPr="00000B74" w:rsidRDefault="00626122" w:rsidP="00D369B5">
            <w:pPr>
              <w:pStyle w:val="af3"/>
            </w:pPr>
            <w:r w:rsidRPr="00000B74">
              <w:rPr>
                <w:rFonts w:hint="eastAsia"/>
              </w:rPr>
              <w:t>コード</w:t>
            </w:r>
          </w:p>
        </w:tc>
        <w:tc>
          <w:tcPr>
            <w:tcW w:w="6480" w:type="dxa"/>
          </w:tcPr>
          <w:p w14:paraId="07166AFE" w14:textId="77777777" w:rsidR="00626122" w:rsidRPr="00000B74" w:rsidRDefault="00626122" w:rsidP="00D369B5">
            <w:pPr>
              <w:pStyle w:val="af3"/>
            </w:pPr>
            <w:r w:rsidRPr="00000B74">
              <w:rPr>
                <w:rFonts w:hint="eastAsia"/>
              </w:rPr>
              <w:t>説明</w:t>
            </w:r>
          </w:p>
        </w:tc>
      </w:tr>
      <w:tr w:rsidR="00000B74" w:rsidRPr="00000B74" w14:paraId="147FA9B2" w14:textId="77777777" w:rsidTr="00626122">
        <w:trPr>
          <w:jc w:val="center"/>
        </w:trPr>
        <w:tc>
          <w:tcPr>
            <w:tcW w:w="1539" w:type="dxa"/>
            <w:vAlign w:val="center"/>
          </w:tcPr>
          <w:p w14:paraId="38FA41D4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HE70001E</w:t>
            </w:r>
          </w:p>
        </w:tc>
        <w:tc>
          <w:tcPr>
            <w:tcW w:w="6480" w:type="dxa"/>
            <w:vAlign w:val="center"/>
          </w:tcPr>
          <w:p w14:paraId="73BC290C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値の入力がされていない。</w:t>
            </w:r>
          </w:p>
        </w:tc>
      </w:tr>
      <w:tr w:rsidR="00000B74" w:rsidRPr="00000B74" w14:paraId="1B5421E8" w14:textId="77777777" w:rsidTr="00626122">
        <w:trPr>
          <w:jc w:val="center"/>
        </w:trPr>
        <w:tc>
          <w:tcPr>
            <w:tcW w:w="1539" w:type="dxa"/>
            <w:vAlign w:val="center"/>
          </w:tcPr>
          <w:p w14:paraId="009DE0B8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HE70002E</w:t>
            </w:r>
          </w:p>
        </w:tc>
        <w:tc>
          <w:tcPr>
            <w:tcW w:w="6480" w:type="dxa"/>
            <w:vAlign w:val="center"/>
          </w:tcPr>
          <w:p w14:paraId="43C29828" w14:textId="77777777" w:rsidR="00295AD3" w:rsidRPr="00000B74" w:rsidRDefault="00295AD3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局署名称に誤りがある。</w:t>
            </w:r>
          </w:p>
        </w:tc>
      </w:tr>
      <w:tr w:rsidR="00000B74" w:rsidRPr="00000B74" w14:paraId="69BF5E2C" w14:textId="77777777" w:rsidTr="00626122">
        <w:trPr>
          <w:jc w:val="center"/>
        </w:trPr>
        <w:tc>
          <w:tcPr>
            <w:tcW w:w="1539" w:type="dxa"/>
            <w:vAlign w:val="center"/>
          </w:tcPr>
          <w:p w14:paraId="05A58B64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HE70003E</w:t>
            </w:r>
          </w:p>
        </w:tc>
        <w:tc>
          <w:tcPr>
            <w:tcW w:w="6480" w:type="dxa"/>
            <w:vAlign w:val="center"/>
          </w:tcPr>
          <w:p w14:paraId="3AE12118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全角カタカナ以外の文字が含まれている。</w:t>
            </w:r>
          </w:p>
        </w:tc>
      </w:tr>
      <w:tr w:rsidR="00000B74" w:rsidRPr="00000B74" w14:paraId="1FC6726E" w14:textId="77777777" w:rsidTr="00626122">
        <w:trPr>
          <w:jc w:val="center"/>
        </w:trPr>
        <w:tc>
          <w:tcPr>
            <w:tcW w:w="1539" w:type="dxa"/>
            <w:vAlign w:val="center"/>
          </w:tcPr>
          <w:p w14:paraId="6D8CB09F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HE70004E</w:t>
            </w:r>
          </w:p>
        </w:tc>
        <w:tc>
          <w:tcPr>
            <w:tcW w:w="6480" w:type="dxa"/>
            <w:vAlign w:val="center"/>
          </w:tcPr>
          <w:p w14:paraId="4960C084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半角数字以外の文字が含まれている。</w:t>
            </w:r>
          </w:p>
        </w:tc>
      </w:tr>
      <w:tr w:rsidR="00000B74" w:rsidRPr="00000B74" w14:paraId="6BF24994" w14:textId="77777777" w:rsidTr="00626122">
        <w:trPr>
          <w:jc w:val="center"/>
        </w:trPr>
        <w:tc>
          <w:tcPr>
            <w:tcW w:w="1539" w:type="dxa"/>
            <w:vAlign w:val="center"/>
          </w:tcPr>
          <w:p w14:paraId="1B209DB6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HE70005E</w:t>
            </w:r>
          </w:p>
        </w:tc>
        <w:tc>
          <w:tcPr>
            <w:tcW w:w="6480" w:type="dxa"/>
            <w:vAlign w:val="center"/>
          </w:tcPr>
          <w:p w14:paraId="4D4F07FD" w14:textId="77777777" w:rsidR="00295AD3" w:rsidRPr="00000B74" w:rsidRDefault="00295AD3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入力が不要な項目である。</w:t>
            </w:r>
          </w:p>
        </w:tc>
      </w:tr>
      <w:tr w:rsidR="00000B74" w:rsidRPr="00000B74" w14:paraId="4420073B" w14:textId="77777777" w:rsidTr="00626122">
        <w:trPr>
          <w:jc w:val="center"/>
        </w:trPr>
        <w:tc>
          <w:tcPr>
            <w:tcW w:w="1539" w:type="dxa"/>
            <w:vAlign w:val="center"/>
          </w:tcPr>
          <w:p w14:paraId="48FD9658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HE70006E</w:t>
            </w:r>
          </w:p>
        </w:tc>
        <w:tc>
          <w:tcPr>
            <w:tcW w:w="6480" w:type="dxa"/>
            <w:vAlign w:val="center"/>
          </w:tcPr>
          <w:p w14:paraId="437D973E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文字コード範囲外の文字が含まれている。</w:t>
            </w:r>
          </w:p>
        </w:tc>
      </w:tr>
      <w:tr w:rsidR="00000B74" w:rsidRPr="00000B74" w14:paraId="5A41C5B5" w14:textId="77777777" w:rsidTr="00626122">
        <w:trPr>
          <w:jc w:val="center"/>
        </w:trPr>
        <w:tc>
          <w:tcPr>
            <w:tcW w:w="1539" w:type="dxa"/>
            <w:vAlign w:val="center"/>
          </w:tcPr>
          <w:p w14:paraId="1BC236E1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HE70007E</w:t>
            </w:r>
          </w:p>
        </w:tc>
        <w:tc>
          <w:tcPr>
            <w:tcW w:w="6480" w:type="dxa"/>
            <w:vAlign w:val="center"/>
          </w:tcPr>
          <w:p w14:paraId="04C0246B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入力された文字数に誤りがある。</w:t>
            </w:r>
          </w:p>
        </w:tc>
      </w:tr>
      <w:tr w:rsidR="00000B74" w:rsidRPr="00000B74" w14:paraId="1542588C" w14:textId="77777777" w:rsidTr="00626122">
        <w:trPr>
          <w:jc w:val="center"/>
        </w:trPr>
        <w:tc>
          <w:tcPr>
            <w:tcW w:w="1539" w:type="dxa"/>
            <w:vAlign w:val="center"/>
          </w:tcPr>
          <w:p w14:paraId="284A8A5F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HE70008E</w:t>
            </w:r>
          </w:p>
        </w:tc>
        <w:tc>
          <w:tcPr>
            <w:tcW w:w="6480" w:type="dxa"/>
            <w:vAlign w:val="center"/>
          </w:tcPr>
          <w:p w14:paraId="4EAB1B47" w14:textId="77777777" w:rsidR="00626122" w:rsidRPr="00000B74" w:rsidRDefault="003A591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入力されたバイト数に誤りがある。</w:t>
            </w:r>
          </w:p>
        </w:tc>
      </w:tr>
      <w:tr w:rsidR="00000B74" w:rsidRPr="00000B74" w14:paraId="5A431B01" w14:textId="77777777" w:rsidTr="00626122">
        <w:trPr>
          <w:jc w:val="center"/>
        </w:trPr>
        <w:tc>
          <w:tcPr>
            <w:tcW w:w="1539" w:type="dxa"/>
            <w:vAlign w:val="center"/>
          </w:tcPr>
          <w:p w14:paraId="2D4BBFF6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HE70009E</w:t>
            </w:r>
          </w:p>
        </w:tc>
        <w:tc>
          <w:tcPr>
            <w:tcW w:w="6480" w:type="dxa"/>
            <w:vAlign w:val="center"/>
          </w:tcPr>
          <w:p w14:paraId="4E1016AF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範囲外の値が入力されている。</w:t>
            </w:r>
          </w:p>
        </w:tc>
      </w:tr>
      <w:tr w:rsidR="00000B74" w:rsidRPr="00000B74" w14:paraId="779D7C9F" w14:textId="77777777" w:rsidTr="00626122">
        <w:trPr>
          <w:jc w:val="center"/>
        </w:trPr>
        <w:tc>
          <w:tcPr>
            <w:tcW w:w="1539" w:type="dxa"/>
            <w:vAlign w:val="center"/>
          </w:tcPr>
          <w:p w14:paraId="5B6FD0A0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HE70010E</w:t>
            </w:r>
          </w:p>
        </w:tc>
        <w:tc>
          <w:tcPr>
            <w:tcW w:w="6480" w:type="dxa"/>
            <w:vAlign w:val="center"/>
          </w:tcPr>
          <w:p w14:paraId="6BA36D1A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入力内容に誤りがある。</w:t>
            </w:r>
          </w:p>
        </w:tc>
      </w:tr>
      <w:tr w:rsidR="00000B74" w:rsidRPr="00000B74" w14:paraId="08FACF51" w14:textId="77777777" w:rsidTr="00626122">
        <w:trPr>
          <w:jc w:val="center"/>
        </w:trPr>
        <w:tc>
          <w:tcPr>
            <w:tcW w:w="1539" w:type="dxa"/>
            <w:vAlign w:val="center"/>
          </w:tcPr>
          <w:p w14:paraId="6FC2DB77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HE70011E</w:t>
            </w:r>
          </w:p>
        </w:tc>
        <w:tc>
          <w:tcPr>
            <w:tcW w:w="6480" w:type="dxa"/>
            <w:vAlign w:val="center"/>
          </w:tcPr>
          <w:p w14:paraId="216A603D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局署番号</w:t>
            </w:r>
            <w:r w:rsidR="00246704" w:rsidRPr="00000B74">
              <w:rPr>
                <w:rFonts w:hint="eastAsia"/>
              </w:rPr>
              <w:t>に誤りがある</w:t>
            </w:r>
            <w:r w:rsidRPr="00000B74">
              <w:rPr>
                <w:rFonts w:hint="eastAsia"/>
              </w:rPr>
              <w:t>。</w:t>
            </w:r>
          </w:p>
        </w:tc>
      </w:tr>
      <w:tr w:rsidR="00000B74" w:rsidRPr="00000B74" w14:paraId="741629DB" w14:textId="77777777" w:rsidTr="00626122">
        <w:trPr>
          <w:jc w:val="center"/>
        </w:trPr>
        <w:tc>
          <w:tcPr>
            <w:tcW w:w="1539" w:type="dxa"/>
            <w:vAlign w:val="center"/>
          </w:tcPr>
          <w:p w14:paraId="18F01106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HE70012E</w:t>
            </w:r>
          </w:p>
        </w:tc>
        <w:tc>
          <w:tcPr>
            <w:tcW w:w="6480" w:type="dxa"/>
            <w:vAlign w:val="center"/>
          </w:tcPr>
          <w:p w14:paraId="4CC9C84E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実在しない日付が入力されている。</w:t>
            </w:r>
          </w:p>
        </w:tc>
      </w:tr>
      <w:tr w:rsidR="00000B74" w:rsidRPr="00000B74" w14:paraId="7AD277D7" w14:textId="77777777" w:rsidTr="00626122">
        <w:trPr>
          <w:jc w:val="center"/>
        </w:trPr>
        <w:tc>
          <w:tcPr>
            <w:tcW w:w="1539" w:type="dxa"/>
            <w:vAlign w:val="center"/>
          </w:tcPr>
          <w:p w14:paraId="1150A861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HE70013E</w:t>
            </w:r>
          </w:p>
        </w:tc>
        <w:tc>
          <w:tcPr>
            <w:tcW w:w="6480" w:type="dxa"/>
            <w:vAlign w:val="center"/>
          </w:tcPr>
          <w:p w14:paraId="5E58416A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指定されたファイルが存在しない。</w:t>
            </w:r>
          </w:p>
        </w:tc>
      </w:tr>
      <w:tr w:rsidR="00000B74" w:rsidRPr="00000B74" w14:paraId="20C7E4D0" w14:textId="77777777" w:rsidTr="00626122">
        <w:trPr>
          <w:jc w:val="center"/>
        </w:trPr>
        <w:tc>
          <w:tcPr>
            <w:tcW w:w="1539" w:type="dxa"/>
            <w:vAlign w:val="center"/>
          </w:tcPr>
          <w:p w14:paraId="774C685D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HE70014E</w:t>
            </w:r>
          </w:p>
        </w:tc>
        <w:tc>
          <w:tcPr>
            <w:tcW w:w="6480" w:type="dxa"/>
            <w:vAlign w:val="center"/>
          </w:tcPr>
          <w:p w14:paraId="494CC254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指定されたファイルのアクセス権がない。</w:t>
            </w:r>
          </w:p>
        </w:tc>
      </w:tr>
      <w:tr w:rsidR="00000B74" w:rsidRPr="00000B74" w14:paraId="221DB860" w14:textId="77777777" w:rsidTr="00626122">
        <w:trPr>
          <w:jc w:val="center"/>
        </w:trPr>
        <w:tc>
          <w:tcPr>
            <w:tcW w:w="1539" w:type="dxa"/>
            <w:vAlign w:val="center"/>
          </w:tcPr>
          <w:p w14:paraId="2FA1C04D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HE70015E</w:t>
            </w:r>
          </w:p>
        </w:tc>
        <w:tc>
          <w:tcPr>
            <w:tcW w:w="6480" w:type="dxa"/>
            <w:vAlign w:val="center"/>
          </w:tcPr>
          <w:p w14:paraId="6B5B2169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指定されたファイルの拡張子に誤りがある。</w:t>
            </w:r>
          </w:p>
        </w:tc>
      </w:tr>
      <w:tr w:rsidR="00000B74" w:rsidRPr="00000B74" w14:paraId="5B97237C" w14:textId="77777777" w:rsidTr="00626122">
        <w:trPr>
          <w:jc w:val="center"/>
        </w:trPr>
        <w:tc>
          <w:tcPr>
            <w:tcW w:w="1539" w:type="dxa"/>
            <w:vAlign w:val="center"/>
          </w:tcPr>
          <w:p w14:paraId="6936FED5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HE70016E</w:t>
            </w:r>
          </w:p>
        </w:tc>
        <w:tc>
          <w:tcPr>
            <w:tcW w:w="6480" w:type="dxa"/>
            <w:vAlign w:val="center"/>
          </w:tcPr>
          <w:p w14:paraId="7DDB27E9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申告等データの作成に失敗した。</w:t>
            </w:r>
          </w:p>
        </w:tc>
      </w:tr>
      <w:tr w:rsidR="00000B74" w:rsidRPr="00000B74" w14:paraId="1D949FA3" w14:textId="77777777" w:rsidTr="00626122">
        <w:trPr>
          <w:jc w:val="center"/>
        </w:trPr>
        <w:tc>
          <w:tcPr>
            <w:tcW w:w="1539" w:type="dxa"/>
            <w:vAlign w:val="center"/>
          </w:tcPr>
          <w:p w14:paraId="5039200A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HE70017E</w:t>
            </w:r>
          </w:p>
        </w:tc>
        <w:tc>
          <w:tcPr>
            <w:tcW w:w="6480" w:type="dxa"/>
            <w:vAlign w:val="center"/>
          </w:tcPr>
          <w:p w14:paraId="3A8F113A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詳細エラー情報が存在しない。</w:t>
            </w:r>
          </w:p>
        </w:tc>
      </w:tr>
      <w:tr w:rsidR="00000B74" w:rsidRPr="00000B74" w14:paraId="6E385974" w14:textId="77777777" w:rsidTr="00626122">
        <w:trPr>
          <w:jc w:val="center"/>
        </w:trPr>
        <w:tc>
          <w:tcPr>
            <w:tcW w:w="1539" w:type="dxa"/>
            <w:vAlign w:val="center"/>
          </w:tcPr>
          <w:p w14:paraId="69BCE137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HE70018E</w:t>
            </w:r>
          </w:p>
        </w:tc>
        <w:tc>
          <w:tcPr>
            <w:tcW w:w="6480" w:type="dxa"/>
            <w:vAlign w:val="center"/>
          </w:tcPr>
          <w:p w14:paraId="0E18F33E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想定しないエラーが発生した。</w:t>
            </w:r>
          </w:p>
        </w:tc>
      </w:tr>
      <w:tr w:rsidR="00000B74" w:rsidRPr="00000B74" w14:paraId="5692FBD4" w14:textId="77777777" w:rsidTr="00626122">
        <w:trPr>
          <w:jc w:val="center"/>
        </w:trPr>
        <w:tc>
          <w:tcPr>
            <w:tcW w:w="1539" w:type="dxa"/>
            <w:vAlign w:val="center"/>
          </w:tcPr>
          <w:p w14:paraId="02CC9F5F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HE70019E</w:t>
            </w:r>
          </w:p>
        </w:tc>
        <w:tc>
          <w:tcPr>
            <w:tcW w:w="6480" w:type="dxa"/>
            <w:vAlign w:val="center"/>
          </w:tcPr>
          <w:p w14:paraId="7F0AA619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CSVファイルのカラム数に誤りがある。</w:t>
            </w:r>
          </w:p>
        </w:tc>
      </w:tr>
      <w:tr w:rsidR="00000B74" w:rsidRPr="00000B74" w14:paraId="74DAED1A" w14:textId="77777777" w:rsidTr="00626122">
        <w:trPr>
          <w:jc w:val="center"/>
        </w:trPr>
        <w:tc>
          <w:tcPr>
            <w:tcW w:w="1539" w:type="dxa"/>
            <w:vAlign w:val="center"/>
          </w:tcPr>
          <w:p w14:paraId="5FD3D067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HE70020E</w:t>
            </w:r>
          </w:p>
        </w:tc>
        <w:tc>
          <w:tcPr>
            <w:tcW w:w="6480" w:type="dxa"/>
            <w:vAlign w:val="center"/>
          </w:tcPr>
          <w:p w14:paraId="5BEED7D5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CSVファイルのレコード数が5000件を超えている。</w:t>
            </w:r>
          </w:p>
        </w:tc>
      </w:tr>
      <w:tr w:rsidR="00000B74" w:rsidRPr="00000B74" w14:paraId="4312FF50" w14:textId="77777777" w:rsidTr="00626122">
        <w:trPr>
          <w:jc w:val="center"/>
        </w:trPr>
        <w:tc>
          <w:tcPr>
            <w:tcW w:w="1539" w:type="dxa"/>
            <w:vAlign w:val="center"/>
          </w:tcPr>
          <w:p w14:paraId="0DC6FFC6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HE70021E</w:t>
            </w:r>
          </w:p>
        </w:tc>
        <w:tc>
          <w:tcPr>
            <w:tcW w:w="6480" w:type="dxa"/>
            <w:vAlign w:val="center"/>
          </w:tcPr>
          <w:p w14:paraId="264F1630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CSVファイルに異なる申請区分の情報が含まれている。</w:t>
            </w:r>
          </w:p>
        </w:tc>
      </w:tr>
      <w:tr w:rsidR="00000B74" w:rsidRPr="00000B74" w14:paraId="47AB3705" w14:textId="77777777" w:rsidTr="00626122">
        <w:trPr>
          <w:jc w:val="center"/>
        </w:trPr>
        <w:tc>
          <w:tcPr>
            <w:tcW w:w="1539" w:type="dxa"/>
            <w:vAlign w:val="center"/>
          </w:tcPr>
          <w:p w14:paraId="4AD96BAA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HE70022E</w:t>
            </w:r>
          </w:p>
        </w:tc>
        <w:tc>
          <w:tcPr>
            <w:tcW w:w="6480" w:type="dxa"/>
            <w:vAlign w:val="center"/>
          </w:tcPr>
          <w:p w14:paraId="12043D2A" w14:textId="77777777" w:rsidR="00626122" w:rsidRPr="00000B74" w:rsidRDefault="0073097C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詳細エラー情報が</w:t>
            </w:r>
            <w:r w:rsidRPr="00000B74">
              <w:t>100,000件を超えています。</w:t>
            </w:r>
          </w:p>
        </w:tc>
      </w:tr>
      <w:tr w:rsidR="00000B74" w:rsidRPr="00000B74" w14:paraId="2453CBA3" w14:textId="77777777" w:rsidTr="00626122">
        <w:trPr>
          <w:jc w:val="center"/>
        </w:trPr>
        <w:tc>
          <w:tcPr>
            <w:tcW w:w="1539" w:type="dxa"/>
            <w:vAlign w:val="center"/>
          </w:tcPr>
          <w:p w14:paraId="0E6A8E97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HE70023E</w:t>
            </w:r>
          </w:p>
        </w:tc>
        <w:tc>
          <w:tcPr>
            <w:tcW w:w="6480" w:type="dxa"/>
            <w:vAlign w:val="center"/>
          </w:tcPr>
          <w:p w14:paraId="28ECED2E" w14:textId="77777777" w:rsidR="00626122" w:rsidRPr="00000B74" w:rsidRDefault="00626122" w:rsidP="00D369B5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申告等データのファイルサイズが10MBを超えている。</w:t>
            </w:r>
          </w:p>
        </w:tc>
      </w:tr>
      <w:tr w:rsidR="00000B74" w:rsidRPr="00000B74" w14:paraId="4507C91D" w14:textId="77777777" w:rsidTr="00DF046B">
        <w:trPr>
          <w:trHeight w:val="312"/>
          <w:jc w:val="center"/>
        </w:trPr>
        <w:tc>
          <w:tcPr>
            <w:tcW w:w="1539" w:type="dxa"/>
            <w:vAlign w:val="center"/>
          </w:tcPr>
          <w:p w14:paraId="3DB80275" w14:textId="77777777" w:rsidR="00A634FC" w:rsidRPr="00000B74" w:rsidRDefault="00A634FC" w:rsidP="00D369B5">
            <w:pPr>
              <w:pStyle w:val="af3"/>
            </w:pPr>
            <w:r w:rsidRPr="00000B74">
              <w:rPr>
                <w:rFonts w:hint="eastAsia"/>
              </w:rPr>
              <w:t>HE70024E</w:t>
            </w:r>
          </w:p>
        </w:tc>
        <w:tc>
          <w:tcPr>
            <w:tcW w:w="6480" w:type="dxa"/>
            <w:vAlign w:val="center"/>
          </w:tcPr>
          <w:p w14:paraId="57431EF7" w14:textId="77777777" w:rsidR="00DF046B" w:rsidRPr="00000B74" w:rsidRDefault="00A634FC" w:rsidP="00D369B5">
            <w:pPr>
              <w:pStyle w:val="af3"/>
            </w:pPr>
            <w:r w:rsidRPr="00000B74">
              <w:rPr>
                <w:rFonts w:hint="eastAsia"/>
              </w:rPr>
              <w:t>CSV</w:t>
            </w:r>
            <w:r w:rsidR="00AF7232" w:rsidRPr="00000B74">
              <w:rPr>
                <w:rFonts w:hint="eastAsia"/>
              </w:rPr>
              <w:t>ファイルが</w:t>
            </w:r>
            <w:r w:rsidR="00E6616B" w:rsidRPr="00000B74">
              <w:rPr>
                <w:rFonts w:hint="eastAsia"/>
              </w:rPr>
              <w:t>空</w:t>
            </w:r>
            <w:r w:rsidRPr="00000B74">
              <w:rPr>
                <w:rFonts w:hint="eastAsia"/>
              </w:rPr>
              <w:t>である。</w:t>
            </w:r>
          </w:p>
        </w:tc>
      </w:tr>
      <w:tr w:rsidR="00DF046B" w:rsidRPr="00000B74" w14:paraId="3D834C75" w14:textId="77777777" w:rsidTr="00DF046B">
        <w:trPr>
          <w:trHeight w:val="127"/>
          <w:jc w:val="center"/>
        </w:trPr>
        <w:tc>
          <w:tcPr>
            <w:tcW w:w="1539" w:type="dxa"/>
            <w:vAlign w:val="center"/>
          </w:tcPr>
          <w:p w14:paraId="56BB4024" w14:textId="77777777" w:rsidR="00DF046B" w:rsidRPr="00000B74" w:rsidRDefault="00DF046B" w:rsidP="00D369B5">
            <w:pPr>
              <w:pStyle w:val="af3"/>
            </w:pPr>
            <w:r w:rsidRPr="00000B74">
              <w:t>HE70025E</w:t>
            </w:r>
          </w:p>
        </w:tc>
        <w:tc>
          <w:tcPr>
            <w:tcW w:w="6480" w:type="dxa"/>
            <w:vAlign w:val="center"/>
          </w:tcPr>
          <w:p w14:paraId="6898806A" w14:textId="77777777" w:rsidR="00DF046B" w:rsidRPr="00000B74" w:rsidRDefault="00DF046B" w:rsidP="00D369B5">
            <w:pPr>
              <w:pStyle w:val="af3"/>
            </w:pPr>
            <w:r w:rsidRPr="00000B74">
              <w:rPr>
                <w:rFonts w:hint="eastAsia"/>
              </w:rPr>
              <w:t>指定された日付の関連性に誤りがある。</w:t>
            </w:r>
          </w:p>
        </w:tc>
      </w:tr>
    </w:tbl>
    <w:p w14:paraId="7118F832" w14:textId="77777777" w:rsidR="005F3B31" w:rsidRPr="00000B74" w:rsidRDefault="005F3B31" w:rsidP="005F3B31">
      <w:pPr>
        <w:pStyle w:val="10"/>
        <w:numPr>
          <w:ilvl w:val="0"/>
          <w:numId w:val="0"/>
        </w:numPr>
      </w:pPr>
    </w:p>
    <w:p w14:paraId="65F6923E" w14:textId="77777777" w:rsidR="005F3B31" w:rsidRPr="00000B74" w:rsidRDefault="005F3B31" w:rsidP="005F3B31">
      <w:pPr>
        <w:pStyle w:val="10"/>
        <w:ind w:left="1129" w:hanging="281"/>
      </w:pPr>
      <w:r w:rsidRPr="00000B74">
        <w:br w:type="page"/>
      </w:r>
    </w:p>
    <w:p w14:paraId="3F554CEF" w14:textId="77777777" w:rsidR="005F3B31" w:rsidRPr="00000B74" w:rsidRDefault="005F3B31" w:rsidP="005F3B31">
      <w:pPr>
        <w:pStyle w:val="10"/>
        <w:numPr>
          <w:ilvl w:val="0"/>
          <w:numId w:val="0"/>
        </w:numPr>
      </w:pPr>
    </w:p>
    <w:p w14:paraId="467542B1" w14:textId="77777777" w:rsidR="005F3B31" w:rsidRPr="00000B74" w:rsidRDefault="005F3B31" w:rsidP="005F3B31">
      <w:pPr>
        <w:pStyle w:val="af2"/>
        <w:ind w:leftChars="0" w:left="0" w:firstLineChars="0" w:firstLine="0"/>
        <w:jc w:val="center"/>
      </w:pPr>
      <w:r w:rsidRPr="00000B74">
        <w:rPr>
          <w:rFonts w:hint="eastAsia"/>
        </w:rPr>
        <w:t>表 2 エラーコード（金融機関申請等）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39"/>
        <w:gridCol w:w="6480"/>
      </w:tblGrid>
      <w:tr w:rsidR="00000B74" w:rsidRPr="00000B74" w14:paraId="5CFDD22C" w14:textId="77777777" w:rsidTr="00194C19">
        <w:trPr>
          <w:jc w:val="center"/>
        </w:trPr>
        <w:tc>
          <w:tcPr>
            <w:tcW w:w="1539" w:type="dxa"/>
          </w:tcPr>
          <w:p w14:paraId="1B8C6049" w14:textId="77777777" w:rsidR="005F3B31" w:rsidRPr="00000B74" w:rsidRDefault="005F3B31" w:rsidP="00194C19">
            <w:pPr>
              <w:pStyle w:val="af3"/>
            </w:pPr>
            <w:r w:rsidRPr="00000B74">
              <w:rPr>
                <w:rFonts w:hint="eastAsia"/>
              </w:rPr>
              <w:t>コード</w:t>
            </w:r>
          </w:p>
        </w:tc>
        <w:tc>
          <w:tcPr>
            <w:tcW w:w="6480" w:type="dxa"/>
          </w:tcPr>
          <w:p w14:paraId="73569E24" w14:textId="77777777" w:rsidR="005F3B31" w:rsidRPr="00000B74" w:rsidRDefault="005F3B31" w:rsidP="00194C19">
            <w:pPr>
              <w:pStyle w:val="af3"/>
            </w:pPr>
            <w:r w:rsidRPr="00000B74">
              <w:rPr>
                <w:rFonts w:hint="eastAsia"/>
              </w:rPr>
              <w:t>説明</w:t>
            </w:r>
          </w:p>
        </w:tc>
      </w:tr>
      <w:tr w:rsidR="00000B74" w:rsidRPr="00000B74" w14:paraId="77FDB08C" w14:textId="77777777" w:rsidTr="00194C19">
        <w:trPr>
          <w:jc w:val="center"/>
        </w:trPr>
        <w:tc>
          <w:tcPr>
            <w:tcW w:w="1539" w:type="dxa"/>
            <w:vAlign w:val="center"/>
          </w:tcPr>
          <w:p w14:paraId="1074CF02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HE70001E</w:t>
            </w:r>
          </w:p>
        </w:tc>
        <w:tc>
          <w:tcPr>
            <w:tcW w:w="6480" w:type="dxa"/>
            <w:vAlign w:val="center"/>
          </w:tcPr>
          <w:p w14:paraId="6C363E37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値の入力がされていない。</w:t>
            </w:r>
          </w:p>
        </w:tc>
      </w:tr>
      <w:tr w:rsidR="00000B74" w:rsidRPr="00000B74" w14:paraId="6452FD27" w14:textId="77777777" w:rsidTr="00194C19">
        <w:trPr>
          <w:jc w:val="center"/>
        </w:trPr>
        <w:tc>
          <w:tcPr>
            <w:tcW w:w="1539" w:type="dxa"/>
            <w:vAlign w:val="center"/>
          </w:tcPr>
          <w:p w14:paraId="5A6AF2B4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HE70003E</w:t>
            </w:r>
          </w:p>
        </w:tc>
        <w:tc>
          <w:tcPr>
            <w:tcW w:w="6480" w:type="dxa"/>
            <w:vAlign w:val="center"/>
          </w:tcPr>
          <w:p w14:paraId="53EDC95E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全角カタカナ以外の文字が含まれている。</w:t>
            </w:r>
          </w:p>
        </w:tc>
      </w:tr>
      <w:tr w:rsidR="00000B74" w:rsidRPr="00000B74" w14:paraId="4B36D2A5" w14:textId="77777777" w:rsidTr="00194C19">
        <w:trPr>
          <w:jc w:val="center"/>
        </w:trPr>
        <w:tc>
          <w:tcPr>
            <w:tcW w:w="1539" w:type="dxa"/>
            <w:vAlign w:val="center"/>
          </w:tcPr>
          <w:p w14:paraId="5EC6B17C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HE70004E</w:t>
            </w:r>
          </w:p>
        </w:tc>
        <w:tc>
          <w:tcPr>
            <w:tcW w:w="6480" w:type="dxa"/>
            <w:vAlign w:val="center"/>
          </w:tcPr>
          <w:p w14:paraId="0793C69B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半角数字以外の文字が含まれている。</w:t>
            </w:r>
          </w:p>
        </w:tc>
      </w:tr>
      <w:tr w:rsidR="00000B74" w:rsidRPr="00000B74" w14:paraId="2A4155CA" w14:textId="77777777" w:rsidTr="00194C19">
        <w:trPr>
          <w:jc w:val="center"/>
        </w:trPr>
        <w:tc>
          <w:tcPr>
            <w:tcW w:w="1539" w:type="dxa"/>
            <w:vAlign w:val="center"/>
          </w:tcPr>
          <w:p w14:paraId="113BCF79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HE70006E</w:t>
            </w:r>
          </w:p>
        </w:tc>
        <w:tc>
          <w:tcPr>
            <w:tcW w:w="6480" w:type="dxa"/>
            <w:vAlign w:val="center"/>
          </w:tcPr>
          <w:p w14:paraId="3E930C08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文字コード範囲外の文字が含まれている。</w:t>
            </w:r>
          </w:p>
        </w:tc>
      </w:tr>
      <w:tr w:rsidR="00000B74" w:rsidRPr="00000B74" w14:paraId="4A4B3C08" w14:textId="77777777" w:rsidTr="00194C19">
        <w:trPr>
          <w:jc w:val="center"/>
        </w:trPr>
        <w:tc>
          <w:tcPr>
            <w:tcW w:w="1539" w:type="dxa"/>
            <w:vAlign w:val="center"/>
          </w:tcPr>
          <w:p w14:paraId="2784F9C8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HE70007E</w:t>
            </w:r>
          </w:p>
        </w:tc>
        <w:tc>
          <w:tcPr>
            <w:tcW w:w="6480" w:type="dxa"/>
            <w:vAlign w:val="center"/>
          </w:tcPr>
          <w:p w14:paraId="336F2781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入力された文字数に誤りがある。</w:t>
            </w:r>
          </w:p>
        </w:tc>
      </w:tr>
      <w:tr w:rsidR="00000B74" w:rsidRPr="00000B74" w14:paraId="6D0A8BD1" w14:textId="77777777" w:rsidTr="00194C19">
        <w:trPr>
          <w:jc w:val="center"/>
        </w:trPr>
        <w:tc>
          <w:tcPr>
            <w:tcW w:w="1539" w:type="dxa"/>
            <w:vAlign w:val="center"/>
          </w:tcPr>
          <w:p w14:paraId="434AD347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HE70008E</w:t>
            </w:r>
          </w:p>
        </w:tc>
        <w:tc>
          <w:tcPr>
            <w:tcW w:w="6480" w:type="dxa"/>
            <w:vAlign w:val="center"/>
          </w:tcPr>
          <w:p w14:paraId="28981280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入力されたバイト数に誤りがある。</w:t>
            </w:r>
          </w:p>
        </w:tc>
      </w:tr>
      <w:tr w:rsidR="00000B74" w:rsidRPr="00000B74" w14:paraId="4C7EAD87" w14:textId="77777777" w:rsidTr="00194C19">
        <w:trPr>
          <w:jc w:val="center"/>
        </w:trPr>
        <w:tc>
          <w:tcPr>
            <w:tcW w:w="1539" w:type="dxa"/>
            <w:vAlign w:val="center"/>
          </w:tcPr>
          <w:p w14:paraId="48A2D087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HE70009E</w:t>
            </w:r>
          </w:p>
        </w:tc>
        <w:tc>
          <w:tcPr>
            <w:tcW w:w="6480" w:type="dxa"/>
            <w:vAlign w:val="center"/>
          </w:tcPr>
          <w:p w14:paraId="2926B1C5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範囲外の値が入力されている。</w:t>
            </w:r>
          </w:p>
        </w:tc>
      </w:tr>
      <w:tr w:rsidR="00000B74" w:rsidRPr="00000B74" w14:paraId="76888CAB" w14:textId="77777777" w:rsidTr="00194C19">
        <w:trPr>
          <w:jc w:val="center"/>
        </w:trPr>
        <w:tc>
          <w:tcPr>
            <w:tcW w:w="1539" w:type="dxa"/>
            <w:vAlign w:val="center"/>
          </w:tcPr>
          <w:p w14:paraId="32D40184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HE70010E</w:t>
            </w:r>
          </w:p>
        </w:tc>
        <w:tc>
          <w:tcPr>
            <w:tcW w:w="6480" w:type="dxa"/>
            <w:vAlign w:val="center"/>
          </w:tcPr>
          <w:p w14:paraId="0A4AE6E5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入力内容に誤りがある。</w:t>
            </w:r>
          </w:p>
        </w:tc>
      </w:tr>
      <w:tr w:rsidR="00000B74" w:rsidRPr="00000B74" w14:paraId="388B6089" w14:textId="77777777" w:rsidTr="00194C19">
        <w:trPr>
          <w:jc w:val="center"/>
        </w:trPr>
        <w:tc>
          <w:tcPr>
            <w:tcW w:w="1539" w:type="dxa"/>
            <w:vAlign w:val="center"/>
          </w:tcPr>
          <w:p w14:paraId="6F898623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HE70011E</w:t>
            </w:r>
          </w:p>
        </w:tc>
        <w:tc>
          <w:tcPr>
            <w:tcW w:w="6480" w:type="dxa"/>
            <w:vAlign w:val="center"/>
          </w:tcPr>
          <w:p w14:paraId="09EBDD09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局署番号に誤りがある。</w:t>
            </w:r>
          </w:p>
        </w:tc>
      </w:tr>
      <w:tr w:rsidR="00000B74" w:rsidRPr="00000B74" w14:paraId="473D3D87" w14:textId="77777777" w:rsidTr="00194C19">
        <w:trPr>
          <w:jc w:val="center"/>
        </w:trPr>
        <w:tc>
          <w:tcPr>
            <w:tcW w:w="1539" w:type="dxa"/>
            <w:vAlign w:val="center"/>
          </w:tcPr>
          <w:p w14:paraId="56033F6F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HE70012E</w:t>
            </w:r>
          </w:p>
        </w:tc>
        <w:tc>
          <w:tcPr>
            <w:tcW w:w="6480" w:type="dxa"/>
            <w:vAlign w:val="center"/>
          </w:tcPr>
          <w:p w14:paraId="55A57318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実在しない日付が入力されている。</w:t>
            </w:r>
          </w:p>
        </w:tc>
      </w:tr>
      <w:tr w:rsidR="00000B74" w:rsidRPr="00000B74" w14:paraId="6300AE23" w14:textId="77777777" w:rsidTr="00194C19">
        <w:trPr>
          <w:jc w:val="center"/>
        </w:trPr>
        <w:tc>
          <w:tcPr>
            <w:tcW w:w="1539" w:type="dxa"/>
            <w:vAlign w:val="center"/>
          </w:tcPr>
          <w:p w14:paraId="136E4DC5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HE70013E</w:t>
            </w:r>
          </w:p>
        </w:tc>
        <w:tc>
          <w:tcPr>
            <w:tcW w:w="6480" w:type="dxa"/>
            <w:vAlign w:val="center"/>
          </w:tcPr>
          <w:p w14:paraId="09AA3D5C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指定されたファイルが存在しない。</w:t>
            </w:r>
          </w:p>
        </w:tc>
      </w:tr>
      <w:tr w:rsidR="00000B74" w:rsidRPr="00000B74" w14:paraId="36289F66" w14:textId="77777777" w:rsidTr="00194C19">
        <w:trPr>
          <w:jc w:val="center"/>
        </w:trPr>
        <w:tc>
          <w:tcPr>
            <w:tcW w:w="1539" w:type="dxa"/>
            <w:vAlign w:val="center"/>
          </w:tcPr>
          <w:p w14:paraId="2C256C01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HE70014E</w:t>
            </w:r>
          </w:p>
        </w:tc>
        <w:tc>
          <w:tcPr>
            <w:tcW w:w="6480" w:type="dxa"/>
            <w:vAlign w:val="center"/>
          </w:tcPr>
          <w:p w14:paraId="32AD1C6F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指定されたファイルのアクセス権がない。</w:t>
            </w:r>
          </w:p>
        </w:tc>
      </w:tr>
      <w:tr w:rsidR="00000B74" w:rsidRPr="00000B74" w14:paraId="3916ACB3" w14:textId="77777777" w:rsidTr="00194C19">
        <w:trPr>
          <w:jc w:val="center"/>
        </w:trPr>
        <w:tc>
          <w:tcPr>
            <w:tcW w:w="1539" w:type="dxa"/>
            <w:vAlign w:val="center"/>
          </w:tcPr>
          <w:p w14:paraId="4F77D40F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HE70015E</w:t>
            </w:r>
          </w:p>
        </w:tc>
        <w:tc>
          <w:tcPr>
            <w:tcW w:w="6480" w:type="dxa"/>
            <w:vAlign w:val="center"/>
          </w:tcPr>
          <w:p w14:paraId="430F32A5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指定されたファイルの拡張子に誤りがある。</w:t>
            </w:r>
          </w:p>
        </w:tc>
      </w:tr>
      <w:tr w:rsidR="00000B74" w:rsidRPr="00000B74" w14:paraId="13C3C247" w14:textId="77777777" w:rsidTr="00194C19">
        <w:trPr>
          <w:jc w:val="center"/>
        </w:trPr>
        <w:tc>
          <w:tcPr>
            <w:tcW w:w="1539" w:type="dxa"/>
            <w:vAlign w:val="center"/>
          </w:tcPr>
          <w:p w14:paraId="35EC10D1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HE70016E</w:t>
            </w:r>
          </w:p>
        </w:tc>
        <w:tc>
          <w:tcPr>
            <w:tcW w:w="6480" w:type="dxa"/>
            <w:vAlign w:val="center"/>
          </w:tcPr>
          <w:p w14:paraId="3C4DE7D6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申告等データの作成に失敗した。</w:t>
            </w:r>
          </w:p>
        </w:tc>
      </w:tr>
      <w:tr w:rsidR="00000B74" w:rsidRPr="00000B74" w14:paraId="13AAED90" w14:textId="77777777" w:rsidTr="00194C19">
        <w:trPr>
          <w:jc w:val="center"/>
        </w:trPr>
        <w:tc>
          <w:tcPr>
            <w:tcW w:w="1539" w:type="dxa"/>
            <w:vAlign w:val="center"/>
          </w:tcPr>
          <w:p w14:paraId="5800E6D9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HE70017E</w:t>
            </w:r>
          </w:p>
        </w:tc>
        <w:tc>
          <w:tcPr>
            <w:tcW w:w="6480" w:type="dxa"/>
            <w:vAlign w:val="center"/>
          </w:tcPr>
          <w:p w14:paraId="35A4F07E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詳細エラー情報が存在しない。</w:t>
            </w:r>
          </w:p>
        </w:tc>
      </w:tr>
      <w:tr w:rsidR="00000B74" w:rsidRPr="00000B74" w14:paraId="24BDA2F1" w14:textId="77777777" w:rsidTr="00194C19">
        <w:trPr>
          <w:jc w:val="center"/>
        </w:trPr>
        <w:tc>
          <w:tcPr>
            <w:tcW w:w="1539" w:type="dxa"/>
            <w:vAlign w:val="center"/>
          </w:tcPr>
          <w:p w14:paraId="1F687459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HE70018E</w:t>
            </w:r>
          </w:p>
        </w:tc>
        <w:tc>
          <w:tcPr>
            <w:tcW w:w="6480" w:type="dxa"/>
            <w:vAlign w:val="center"/>
          </w:tcPr>
          <w:p w14:paraId="0544354E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想定しないエラーが発生した。</w:t>
            </w:r>
          </w:p>
        </w:tc>
      </w:tr>
      <w:tr w:rsidR="00000B74" w:rsidRPr="00000B74" w14:paraId="7BA01E97" w14:textId="77777777" w:rsidTr="00194C19">
        <w:trPr>
          <w:jc w:val="center"/>
        </w:trPr>
        <w:tc>
          <w:tcPr>
            <w:tcW w:w="1539" w:type="dxa"/>
            <w:vAlign w:val="center"/>
          </w:tcPr>
          <w:p w14:paraId="1A20B478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HE70019E</w:t>
            </w:r>
          </w:p>
        </w:tc>
        <w:tc>
          <w:tcPr>
            <w:tcW w:w="6480" w:type="dxa"/>
            <w:vAlign w:val="center"/>
          </w:tcPr>
          <w:p w14:paraId="73B82CEB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CSVファイルのカラム数に誤りがある。</w:t>
            </w:r>
          </w:p>
        </w:tc>
      </w:tr>
      <w:tr w:rsidR="00000B74" w:rsidRPr="00000B74" w14:paraId="2193A676" w14:textId="77777777" w:rsidTr="00194C19">
        <w:trPr>
          <w:jc w:val="center"/>
        </w:trPr>
        <w:tc>
          <w:tcPr>
            <w:tcW w:w="1539" w:type="dxa"/>
            <w:vAlign w:val="center"/>
          </w:tcPr>
          <w:p w14:paraId="48C2845C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HE70021E</w:t>
            </w:r>
          </w:p>
        </w:tc>
        <w:tc>
          <w:tcPr>
            <w:tcW w:w="6480" w:type="dxa"/>
            <w:vAlign w:val="center"/>
          </w:tcPr>
          <w:p w14:paraId="695CA0D9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CSVファイルに異なる申請区分の情報が含まれている。</w:t>
            </w:r>
          </w:p>
        </w:tc>
      </w:tr>
      <w:tr w:rsidR="00000B74" w:rsidRPr="00000B74" w14:paraId="081370A2" w14:textId="77777777" w:rsidTr="00194C19">
        <w:trPr>
          <w:jc w:val="center"/>
        </w:trPr>
        <w:tc>
          <w:tcPr>
            <w:tcW w:w="1539" w:type="dxa"/>
            <w:vAlign w:val="center"/>
          </w:tcPr>
          <w:p w14:paraId="3865B97C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HE70022E</w:t>
            </w:r>
          </w:p>
        </w:tc>
        <w:tc>
          <w:tcPr>
            <w:tcW w:w="6480" w:type="dxa"/>
            <w:vAlign w:val="center"/>
          </w:tcPr>
          <w:p w14:paraId="3189A1DD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詳細エラー情報が</w:t>
            </w:r>
            <w:r w:rsidRPr="00000B74">
              <w:t>100,000件を超えています。</w:t>
            </w:r>
          </w:p>
        </w:tc>
      </w:tr>
      <w:tr w:rsidR="00000B74" w:rsidRPr="00000B74" w14:paraId="758CB922" w14:textId="77777777" w:rsidTr="00194C19">
        <w:trPr>
          <w:jc w:val="center"/>
        </w:trPr>
        <w:tc>
          <w:tcPr>
            <w:tcW w:w="1539" w:type="dxa"/>
            <w:vAlign w:val="center"/>
          </w:tcPr>
          <w:p w14:paraId="6CD4A60E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HE70023E</w:t>
            </w:r>
          </w:p>
        </w:tc>
        <w:tc>
          <w:tcPr>
            <w:tcW w:w="6480" w:type="dxa"/>
            <w:vAlign w:val="center"/>
          </w:tcPr>
          <w:p w14:paraId="34F3518F" w14:textId="77777777" w:rsidR="005F3B31" w:rsidRPr="00000B74" w:rsidRDefault="005F3B31" w:rsidP="00194C19">
            <w:pPr>
              <w:pStyle w:val="af3"/>
              <w:rPr>
                <w:rFonts w:cs="ＭＳ Ｐゴシック"/>
              </w:rPr>
            </w:pPr>
            <w:r w:rsidRPr="00000B74">
              <w:rPr>
                <w:rFonts w:hint="eastAsia"/>
              </w:rPr>
              <w:t>申告等データのファイルサイズが10MBを超えている。</w:t>
            </w:r>
          </w:p>
        </w:tc>
      </w:tr>
      <w:tr w:rsidR="00000B74" w:rsidRPr="00000B74" w14:paraId="48F2BF4E" w14:textId="77777777" w:rsidTr="00194C19">
        <w:trPr>
          <w:trHeight w:val="312"/>
          <w:jc w:val="center"/>
        </w:trPr>
        <w:tc>
          <w:tcPr>
            <w:tcW w:w="1539" w:type="dxa"/>
            <w:vAlign w:val="center"/>
          </w:tcPr>
          <w:p w14:paraId="32A7338E" w14:textId="77777777" w:rsidR="005F3B31" w:rsidRPr="00000B74" w:rsidRDefault="005F3B31" w:rsidP="00194C19">
            <w:pPr>
              <w:pStyle w:val="af3"/>
            </w:pPr>
            <w:r w:rsidRPr="00000B74">
              <w:rPr>
                <w:rFonts w:hint="eastAsia"/>
              </w:rPr>
              <w:t>HE70024E</w:t>
            </w:r>
          </w:p>
        </w:tc>
        <w:tc>
          <w:tcPr>
            <w:tcW w:w="6480" w:type="dxa"/>
            <w:vAlign w:val="center"/>
          </w:tcPr>
          <w:p w14:paraId="53719F22" w14:textId="77777777" w:rsidR="005F3B31" w:rsidRPr="00000B74" w:rsidRDefault="005F3B31" w:rsidP="00194C19">
            <w:pPr>
              <w:pStyle w:val="af3"/>
            </w:pPr>
            <w:r w:rsidRPr="00000B74">
              <w:rPr>
                <w:rFonts w:hint="eastAsia"/>
              </w:rPr>
              <w:t>CSVファイルが空である。</w:t>
            </w:r>
          </w:p>
        </w:tc>
      </w:tr>
      <w:tr w:rsidR="00000B74" w:rsidRPr="00000B74" w14:paraId="411A58EE" w14:textId="77777777" w:rsidTr="00194C19">
        <w:trPr>
          <w:trHeight w:val="312"/>
          <w:jc w:val="center"/>
        </w:trPr>
        <w:tc>
          <w:tcPr>
            <w:tcW w:w="1539" w:type="dxa"/>
            <w:vAlign w:val="center"/>
          </w:tcPr>
          <w:p w14:paraId="23A1F904" w14:textId="77777777" w:rsidR="005F3B31" w:rsidRPr="00000B74" w:rsidRDefault="005F3B31" w:rsidP="00194C19">
            <w:pPr>
              <w:pStyle w:val="af3"/>
            </w:pPr>
            <w:r w:rsidRPr="00000B74">
              <w:t>HE70025E</w:t>
            </w:r>
          </w:p>
        </w:tc>
        <w:tc>
          <w:tcPr>
            <w:tcW w:w="6480" w:type="dxa"/>
            <w:vAlign w:val="center"/>
          </w:tcPr>
          <w:p w14:paraId="17DAD497" w14:textId="77777777" w:rsidR="005F3B31" w:rsidRPr="00000B74" w:rsidRDefault="005F3B31" w:rsidP="00194C19">
            <w:pPr>
              <w:pStyle w:val="af3"/>
            </w:pPr>
            <w:r w:rsidRPr="00000B74">
              <w:rPr>
                <w:rFonts w:hint="eastAsia"/>
              </w:rPr>
              <w:t>指定された日付の関連性に誤りがある。</w:t>
            </w:r>
          </w:p>
        </w:tc>
      </w:tr>
      <w:tr w:rsidR="00000B74" w:rsidRPr="00000B74" w14:paraId="1524DEE3" w14:textId="77777777" w:rsidTr="00194C19">
        <w:trPr>
          <w:trHeight w:val="127"/>
          <w:jc w:val="center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28585" w14:textId="77777777" w:rsidR="005F3B31" w:rsidRPr="00000B74" w:rsidRDefault="005F3B31" w:rsidP="00194C19">
            <w:pPr>
              <w:pStyle w:val="af3"/>
              <w:rPr>
                <w:szCs w:val="20"/>
              </w:rPr>
            </w:pPr>
            <w:r w:rsidRPr="00000B74">
              <w:rPr>
                <w:rFonts w:hint="eastAsia"/>
                <w:szCs w:val="20"/>
              </w:rPr>
              <w:t>HE7002</w:t>
            </w:r>
            <w:r w:rsidRPr="00000B74">
              <w:rPr>
                <w:szCs w:val="20"/>
              </w:rPr>
              <w:t>9</w:t>
            </w:r>
            <w:r w:rsidRPr="00000B74">
              <w:rPr>
                <w:rFonts w:hint="eastAsia"/>
                <w:szCs w:val="20"/>
              </w:rPr>
              <w:t>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8F7BC" w14:textId="77777777" w:rsidR="005F3B31" w:rsidRPr="00000B74" w:rsidRDefault="005F3B31" w:rsidP="00194C19">
            <w:pPr>
              <w:pStyle w:val="af3"/>
            </w:pPr>
            <w:r w:rsidRPr="00000B74">
              <w:rPr>
                <w:rFonts w:hint="eastAsia"/>
              </w:rPr>
              <w:t>作成可能なCSVレコード数を超えてしまうため、読み込むことができません。</w:t>
            </w:r>
          </w:p>
        </w:tc>
      </w:tr>
      <w:tr w:rsidR="00000B74" w:rsidRPr="00000B74" w14:paraId="67F9B9C8" w14:textId="77777777" w:rsidTr="00194C19">
        <w:trPr>
          <w:trHeight w:val="127"/>
          <w:jc w:val="center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75A0B" w14:textId="77777777" w:rsidR="005F3B31" w:rsidRPr="00000B74" w:rsidRDefault="005F3B31" w:rsidP="00194C19">
            <w:pPr>
              <w:pStyle w:val="af3"/>
              <w:rPr>
                <w:szCs w:val="20"/>
              </w:rPr>
            </w:pPr>
            <w:r w:rsidRPr="00000B74">
              <w:rPr>
                <w:rFonts w:hint="eastAsia"/>
                <w:szCs w:val="20"/>
              </w:rPr>
              <w:t>HE7</w:t>
            </w:r>
            <w:r w:rsidRPr="00000B74">
              <w:rPr>
                <w:szCs w:val="20"/>
              </w:rPr>
              <w:t>0</w:t>
            </w:r>
            <w:r w:rsidRPr="00000B74">
              <w:rPr>
                <w:rFonts w:hint="eastAsia"/>
                <w:szCs w:val="20"/>
              </w:rPr>
              <w:t>0</w:t>
            </w:r>
            <w:r w:rsidRPr="00000B74">
              <w:rPr>
                <w:szCs w:val="20"/>
              </w:rPr>
              <w:t>3</w:t>
            </w:r>
            <w:r w:rsidRPr="00000B74">
              <w:rPr>
                <w:rFonts w:hint="eastAsia"/>
                <w:szCs w:val="20"/>
              </w:rPr>
              <w:t>0E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63EF2" w14:textId="77777777" w:rsidR="005F3B31" w:rsidRPr="00000B74" w:rsidRDefault="005F3B31" w:rsidP="00194C19">
            <w:pPr>
              <w:pStyle w:val="af3"/>
            </w:pPr>
            <w:r w:rsidRPr="00000B74">
              <w:rPr>
                <w:rFonts w:hint="eastAsia"/>
              </w:rPr>
              <w:t>いずれかの項目に1を設定してください。</w:t>
            </w:r>
          </w:p>
        </w:tc>
      </w:tr>
      <w:tr w:rsidR="00000B74" w:rsidRPr="00000B74" w14:paraId="33B3520F" w14:textId="77777777" w:rsidTr="00194C19">
        <w:trPr>
          <w:trHeight w:val="127"/>
          <w:jc w:val="center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90EC3" w14:textId="77777777" w:rsidR="005F3B31" w:rsidRPr="00000B74" w:rsidRDefault="005F3B31" w:rsidP="00194C19">
            <w:pPr>
              <w:pStyle w:val="af3"/>
              <w:rPr>
                <w:szCs w:val="20"/>
              </w:rPr>
            </w:pPr>
            <w:r w:rsidRPr="00000B74">
              <w:rPr>
                <w:rFonts w:hint="eastAsia"/>
                <w:szCs w:val="20"/>
              </w:rPr>
              <w:t>HE7</w:t>
            </w:r>
            <w:r w:rsidRPr="00000B74">
              <w:rPr>
                <w:szCs w:val="20"/>
              </w:rPr>
              <w:t>0031</w:t>
            </w:r>
            <w:r w:rsidRPr="00000B74">
              <w:rPr>
                <w:rFonts w:hint="eastAsia"/>
                <w:szCs w:val="20"/>
              </w:rPr>
              <w:t>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83843" w14:textId="77777777" w:rsidR="005F3B31" w:rsidRPr="00000B74" w:rsidRDefault="005F3B31" w:rsidP="00194C19">
            <w:pPr>
              <w:pStyle w:val="af3"/>
            </w:pPr>
            <w:r w:rsidRPr="00000B74">
              <w:rPr>
                <w:rFonts w:hint="eastAsia"/>
              </w:rPr>
              <w:t>値が重複しています。</w:t>
            </w:r>
          </w:p>
        </w:tc>
      </w:tr>
      <w:tr w:rsidR="00000B74" w:rsidRPr="00000B74" w14:paraId="64A6D3B5" w14:textId="77777777" w:rsidTr="00194C19">
        <w:trPr>
          <w:trHeight w:val="127"/>
          <w:jc w:val="center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FDCA0" w14:textId="77777777" w:rsidR="001C1823" w:rsidRPr="00000B74" w:rsidRDefault="001C1823" w:rsidP="001C1823">
            <w:pPr>
              <w:pStyle w:val="af3"/>
              <w:rPr>
                <w:szCs w:val="20"/>
              </w:rPr>
            </w:pPr>
            <w:r w:rsidRPr="00000B74">
              <w:rPr>
                <w:rFonts w:hint="eastAsia"/>
                <w:szCs w:val="20"/>
              </w:rPr>
              <w:t>HE7</w:t>
            </w:r>
            <w:r w:rsidRPr="00000B74">
              <w:rPr>
                <w:szCs w:val="20"/>
              </w:rPr>
              <w:t>003</w:t>
            </w:r>
            <w:r w:rsidRPr="00000B74">
              <w:rPr>
                <w:rFonts w:hint="eastAsia"/>
                <w:szCs w:val="20"/>
              </w:rPr>
              <w:t>2E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F8B10" w14:textId="77777777" w:rsidR="001C1823" w:rsidRPr="00000B74" w:rsidRDefault="001C1823" w:rsidP="001C1823">
            <w:pPr>
              <w:pStyle w:val="af3"/>
            </w:pPr>
            <w:r w:rsidRPr="00000B74">
              <w:rPr>
                <w:rFonts w:hint="eastAsia"/>
              </w:rPr>
              <w:t>半角英字以外の文字が含まれています。</w:t>
            </w:r>
          </w:p>
        </w:tc>
      </w:tr>
      <w:tr w:rsidR="00000B74" w:rsidRPr="00000B74" w14:paraId="10DFBF30" w14:textId="77777777" w:rsidTr="00194C19">
        <w:trPr>
          <w:trHeight w:val="127"/>
          <w:jc w:val="center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4A576" w14:textId="77777777" w:rsidR="00216F69" w:rsidRPr="00000B74" w:rsidRDefault="00216F69" w:rsidP="001C1823">
            <w:pPr>
              <w:pStyle w:val="af3"/>
              <w:rPr>
                <w:szCs w:val="20"/>
              </w:rPr>
            </w:pPr>
            <w:r w:rsidRPr="00000B74">
              <w:rPr>
                <w:rFonts w:hint="eastAsia"/>
                <w:szCs w:val="20"/>
              </w:rPr>
              <w:t>HE7</w:t>
            </w:r>
            <w:r w:rsidRPr="00000B74">
              <w:rPr>
                <w:szCs w:val="20"/>
              </w:rPr>
              <w:t>003</w:t>
            </w:r>
            <w:r w:rsidRPr="00000B74">
              <w:rPr>
                <w:rFonts w:hint="eastAsia"/>
                <w:szCs w:val="20"/>
              </w:rPr>
              <w:t>3E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C907D" w14:textId="77777777" w:rsidR="00216F69" w:rsidRPr="00000B74" w:rsidRDefault="00216F69" w:rsidP="001C1823">
            <w:pPr>
              <w:pStyle w:val="af3"/>
            </w:pPr>
            <w:r w:rsidRPr="00000B74">
              <w:t>2レコード目以降の入力が必要です。</w:t>
            </w:r>
          </w:p>
        </w:tc>
      </w:tr>
      <w:tr w:rsidR="00DB7FB3" w:rsidRPr="00000B74" w14:paraId="7DF78EEB" w14:textId="77777777" w:rsidTr="00194C19">
        <w:trPr>
          <w:trHeight w:val="127"/>
          <w:jc w:val="center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65B9E" w14:textId="77777777" w:rsidR="00DA122B" w:rsidRPr="00000B74" w:rsidRDefault="00DA122B" w:rsidP="001C1823">
            <w:pPr>
              <w:pStyle w:val="af3"/>
              <w:rPr>
                <w:szCs w:val="20"/>
              </w:rPr>
            </w:pPr>
            <w:r w:rsidRPr="00000B74">
              <w:rPr>
                <w:rFonts w:hint="eastAsia"/>
                <w:szCs w:val="20"/>
              </w:rPr>
              <w:t>HE7</w:t>
            </w:r>
            <w:r w:rsidRPr="00000B74">
              <w:rPr>
                <w:szCs w:val="20"/>
              </w:rPr>
              <w:t>003</w:t>
            </w:r>
            <w:r w:rsidRPr="00000B74">
              <w:rPr>
                <w:rFonts w:hint="eastAsia"/>
                <w:szCs w:val="20"/>
              </w:rPr>
              <w:t>4E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5ABAA" w14:textId="77777777" w:rsidR="00DA122B" w:rsidRPr="00000B74" w:rsidRDefault="00F54E67" w:rsidP="001C1823">
            <w:pPr>
              <w:pStyle w:val="af3"/>
            </w:pPr>
            <w:r w:rsidRPr="00000B74">
              <w:rPr>
                <w:rFonts w:hint="eastAsia"/>
              </w:rPr>
              <w:t>全角カタカナ及び英数字以外の文字が含まれています。</w:t>
            </w:r>
          </w:p>
        </w:tc>
      </w:tr>
    </w:tbl>
    <w:p w14:paraId="1D32B85F" w14:textId="77777777" w:rsidR="00603927" w:rsidRPr="00000B74" w:rsidRDefault="00603927" w:rsidP="005F3B31">
      <w:pPr>
        <w:pStyle w:val="a6"/>
        <w:ind w:leftChars="0" w:left="0" w:firstLineChars="0" w:firstLine="0"/>
      </w:pPr>
    </w:p>
    <w:p w14:paraId="3DD7D6AD" w14:textId="77777777" w:rsidR="00194C19" w:rsidRPr="00000B74" w:rsidRDefault="00194C19">
      <w:pPr>
        <w:widowControl/>
        <w:ind w:leftChars="0" w:left="0" w:firstLineChars="0" w:firstLine="0"/>
        <w:jc w:val="left"/>
      </w:pPr>
      <w:r w:rsidRPr="00000B74">
        <w:br w:type="page"/>
      </w:r>
    </w:p>
    <w:p w14:paraId="1C536D3D" w14:textId="2D1EEDBE" w:rsidR="00194C19" w:rsidRPr="00000B74" w:rsidRDefault="00194C19" w:rsidP="00194C19">
      <w:pPr>
        <w:pStyle w:val="af2"/>
        <w:ind w:leftChars="0" w:left="0" w:firstLineChars="0" w:firstLine="0"/>
        <w:jc w:val="center"/>
      </w:pPr>
      <w:r w:rsidRPr="00000B74">
        <w:rPr>
          <w:rFonts w:hint="eastAsia"/>
        </w:rPr>
        <w:lastRenderedPageBreak/>
        <w:t>表 3 エラーコード（</w:t>
      </w:r>
      <w:r w:rsidR="00F80E9C" w:rsidRPr="00000B74">
        <w:rPr>
          <w:rFonts w:hint="eastAsia"/>
        </w:rPr>
        <w:t>振替国債等の利子</w:t>
      </w:r>
      <w:r w:rsidRPr="00000B74">
        <w:rPr>
          <w:rFonts w:hint="eastAsia"/>
        </w:rPr>
        <w:t>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39"/>
        <w:gridCol w:w="6480"/>
      </w:tblGrid>
      <w:tr w:rsidR="00000B74" w:rsidRPr="00000B74" w14:paraId="383A4393" w14:textId="77777777" w:rsidTr="008256D3">
        <w:trPr>
          <w:jc w:val="center"/>
        </w:trPr>
        <w:tc>
          <w:tcPr>
            <w:tcW w:w="1539" w:type="dxa"/>
            <w:shd w:val="clear" w:color="auto" w:fill="auto"/>
          </w:tcPr>
          <w:p w14:paraId="47926E17" w14:textId="77777777" w:rsidR="00194C19" w:rsidRPr="00000B74" w:rsidRDefault="00194C19" w:rsidP="00194C19">
            <w:pPr>
              <w:pStyle w:val="af3"/>
              <w:ind w:firstLine="193"/>
            </w:pPr>
            <w:r w:rsidRPr="00000B74">
              <w:rPr>
                <w:rFonts w:hint="eastAsia"/>
              </w:rPr>
              <w:t>コード</w:t>
            </w:r>
          </w:p>
        </w:tc>
        <w:tc>
          <w:tcPr>
            <w:tcW w:w="6480" w:type="dxa"/>
            <w:shd w:val="clear" w:color="auto" w:fill="auto"/>
          </w:tcPr>
          <w:p w14:paraId="57963348" w14:textId="77777777" w:rsidR="00194C19" w:rsidRPr="00000B74" w:rsidRDefault="00194C19" w:rsidP="00194C19">
            <w:pPr>
              <w:pStyle w:val="af3"/>
              <w:ind w:firstLine="193"/>
            </w:pPr>
            <w:r w:rsidRPr="00000B74">
              <w:rPr>
                <w:rFonts w:hint="eastAsia"/>
              </w:rPr>
              <w:t>説明</w:t>
            </w:r>
          </w:p>
        </w:tc>
      </w:tr>
      <w:tr w:rsidR="00000B74" w:rsidRPr="00000B74" w14:paraId="7EDB0D16" w14:textId="77777777" w:rsidTr="008256D3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2E3F1FE4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HE70001E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46B73E3A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値の入力がされていない。</w:t>
            </w:r>
          </w:p>
        </w:tc>
      </w:tr>
      <w:tr w:rsidR="00000B74" w:rsidRPr="00000B74" w14:paraId="29847DAF" w14:textId="77777777" w:rsidTr="008256D3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3491F2EA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HE70004E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5E20C077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半角数字以外の文字が含まれている。</w:t>
            </w:r>
          </w:p>
        </w:tc>
      </w:tr>
      <w:tr w:rsidR="00000B74" w:rsidRPr="00000B74" w14:paraId="03808E7F" w14:textId="77777777" w:rsidTr="008256D3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5AD65DFE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HE70006E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6CE0B4AF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文字コード範囲外の文字が含まれている。</w:t>
            </w:r>
          </w:p>
        </w:tc>
      </w:tr>
      <w:tr w:rsidR="00000B74" w:rsidRPr="00000B74" w14:paraId="0F6F492B" w14:textId="77777777" w:rsidTr="008256D3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75E7476B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HE70007E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44ABD74C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入力された文字数に誤りがある。</w:t>
            </w:r>
          </w:p>
        </w:tc>
      </w:tr>
      <w:tr w:rsidR="00000B74" w:rsidRPr="00000B74" w14:paraId="4A6CE47B" w14:textId="77777777" w:rsidTr="008256D3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3B569FD5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HE70008E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053E847A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入力されたバイト数に誤りがある。</w:t>
            </w:r>
          </w:p>
        </w:tc>
      </w:tr>
      <w:tr w:rsidR="00000B74" w:rsidRPr="00000B74" w14:paraId="28C5FBF8" w14:textId="77777777" w:rsidTr="008256D3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4E862A4F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HE70009E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0C11FA8F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範囲外の値が入力されている。</w:t>
            </w:r>
          </w:p>
        </w:tc>
      </w:tr>
      <w:tr w:rsidR="00000B74" w:rsidRPr="00000B74" w14:paraId="7F0ADBD7" w14:textId="77777777" w:rsidTr="008256D3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4E601F87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HE70010E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58A64DFE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入力内容に誤りがある。</w:t>
            </w:r>
          </w:p>
        </w:tc>
      </w:tr>
      <w:tr w:rsidR="00000B74" w:rsidRPr="00000B74" w14:paraId="1FD1CF5F" w14:textId="77777777" w:rsidTr="008256D3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5EA0CDC0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HE70012E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5A022853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実在しない日付が入力されている。</w:t>
            </w:r>
          </w:p>
        </w:tc>
      </w:tr>
      <w:tr w:rsidR="00000B74" w:rsidRPr="00000B74" w14:paraId="6A3FCE76" w14:textId="77777777" w:rsidTr="008256D3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4F0D3379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HE70013E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487C7921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指定されたファイルが存在しない。</w:t>
            </w:r>
          </w:p>
        </w:tc>
      </w:tr>
      <w:tr w:rsidR="00000B74" w:rsidRPr="00000B74" w14:paraId="6F0EA4A4" w14:textId="77777777" w:rsidTr="008256D3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2CE07F27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HE70014E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3B7ABF6E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指定されたファイルのアクセス権がない。</w:t>
            </w:r>
          </w:p>
        </w:tc>
      </w:tr>
      <w:tr w:rsidR="00000B74" w:rsidRPr="00000B74" w14:paraId="77A098ED" w14:textId="77777777" w:rsidTr="008256D3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1FCF24EF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HE70015E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68C8BA51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指定されたファイルの拡張子に誤りがある。</w:t>
            </w:r>
          </w:p>
        </w:tc>
      </w:tr>
      <w:tr w:rsidR="00000B74" w:rsidRPr="00000B74" w14:paraId="0AC071F6" w14:textId="77777777" w:rsidTr="008256D3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6717C4B1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HE70016E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15E1993D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申告等データの作成に失敗した。</w:t>
            </w:r>
          </w:p>
        </w:tc>
      </w:tr>
      <w:tr w:rsidR="00000B74" w:rsidRPr="00000B74" w14:paraId="7951F12D" w14:textId="77777777" w:rsidTr="008256D3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13E091B5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HE70017E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29428E18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詳細エラー情報が存在しない。</w:t>
            </w:r>
          </w:p>
        </w:tc>
      </w:tr>
      <w:tr w:rsidR="00000B74" w:rsidRPr="00000B74" w14:paraId="08581EE0" w14:textId="77777777" w:rsidTr="008256D3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579E4FF8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HE70018E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6F6ECA69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想定しないエラーが発生した。</w:t>
            </w:r>
          </w:p>
        </w:tc>
      </w:tr>
      <w:tr w:rsidR="00000B74" w:rsidRPr="00000B74" w14:paraId="7A996089" w14:textId="77777777" w:rsidTr="008256D3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37A52D40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HE70019E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56C5BABA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CSVファイルのカラム数に誤りがある。</w:t>
            </w:r>
          </w:p>
        </w:tc>
      </w:tr>
      <w:tr w:rsidR="00000B74" w:rsidRPr="00000B74" w14:paraId="33B115D5" w14:textId="77777777" w:rsidTr="008256D3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69196858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HE70021E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0EC4EC7C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CSVファイルに異なる申請区分の情報が含まれている。</w:t>
            </w:r>
          </w:p>
        </w:tc>
      </w:tr>
      <w:tr w:rsidR="00000B74" w:rsidRPr="00000B74" w14:paraId="2079610F" w14:textId="77777777" w:rsidTr="008256D3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2B9F5C7B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HE70022E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1BAB94D5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詳細エラー情報が</w:t>
            </w:r>
            <w:r w:rsidRPr="00000B74">
              <w:t>100,000件を超えています。</w:t>
            </w:r>
          </w:p>
        </w:tc>
      </w:tr>
      <w:tr w:rsidR="00000B74" w:rsidRPr="00000B74" w14:paraId="3D20BD16" w14:textId="77777777" w:rsidTr="008256D3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6B8D4055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HE70023E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24E9EC73" w14:textId="77777777" w:rsidR="00194C19" w:rsidRPr="00000B74" w:rsidRDefault="00194C19" w:rsidP="00194C19">
            <w:pPr>
              <w:pStyle w:val="af3"/>
              <w:ind w:firstLine="193"/>
              <w:rPr>
                <w:rFonts w:cs="ＭＳ Ｐゴシック"/>
              </w:rPr>
            </w:pPr>
            <w:r w:rsidRPr="00000B74">
              <w:rPr>
                <w:rFonts w:hint="eastAsia"/>
              </w:rPr>
              <w:t>申告等データのファイルサイズが10MBを超えている。</w:t>
            </w:r>
          </w:p>
        </w:tc>
      </w:tr>
      <w:tr w:rsidR="00000B74" w:rsidRPr="00000B74" w14:paraId="5120EC21" w14:textId="77777777" w:rsidTr="008256D3">
        <w:trPr>
          <w:trHeight w:val="312"/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2C02CF82" w14:textId="77777777" w:rsidR="00194C19" w:rsidRPr="00000B74" w:rsidRDefault="00194C19" w:rsidP="00194C19">
            <w:pPr>
              <w:pStyle w:val="af3"/>
              <w:ind w:firstLine="193"/>
            </w:pPr>
            <w:r w:rsidRPr="00000B74">
              <w:rPr>
                <w:rFonts w:hint="eastAsia"/>
              </w:rPr>
              <w:t>HE70024E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02DF71E4" w14:textId="77777777" w:rsidR="00194C19" w:rsidRPr="00000B74" w:rsidRDefault="00194C19" w:rsidP="00194C19">
            <w:pPr>
              <w:pStyle w:val="af3"/>
              <w:ind w:firstLine="193"/>
            </w:pPr>
            <w:r w:rsidRPr="00000B74">
              <w:rPr>
                <w:rFonts w:hint="eastAsia"/>
              </w:rPr>
              <w:t>CSVファイルが空である。</w:t>
            </w:r>
          </w:p>
        </w:tc>
      </w:tr>
      <w:tr w:rsidR="00000B74" w:rsidRPr="00000B74" w14:paraId="2C8A735D" w14:textId="77777777" w:rsidTr="008256D3">
        <w:trPr>
          <w:trHeight w:val="312"/>
          <w:jc w:val="center"/>
        </w:trPr>
        <w:tc>
          <w:tcPr>
            <w:tcW w:w="1539" w:type="dxa"/>
            <w:shd w:val="clear" w:color="auto" w:fill="auto"/>
          </w:tcPr>
          <w:p w14:paraId="40FC3294" w14:textId="366E23CF" w:rsidR="00451424" w:rsidRPr="00000B74" w:rsidRDefault="00451424" w:rsidP="00451424">
            <w:pPr>
              <w:pStyle w:val="af3"/>
              <w:ind w:firstLine="193"/>
            </w:pPr>
            <w:r w:rsidRPr="00000B74">
              <w:t>HE70026E</w:t>
            </w:r>
          </w:p>
        </w:tc>
        <w:tc>
          <w:tcPr>
            <w:tcW w:w="6480" w:type="dxa"/>
            <w:shd w:val="clear" w:color="auto" w:fill="auto"/>
          </w:tcPr>
          <w:p w14:paraId="262D2252" w14:textId="3A608076" w:rsidR="00451424" w:rsidRPr="00000B74" w:rsidRDefault="00451424" w:rsidP="00451424">
            <w:pPr>
              <w:pStyle w:val="af3"/>
              <w:ind w:firstLine="193"/>
            </w:pPr>
            <w:r w:rsidRPr="00000B74">
              <w:t>ファイルへのアクセス権がない。</w:t>
            </w:r>
          </w:p>
        </w:tc>
      </w:tr>
      <w:tr w:rsidR="00000B74" w:rsidRPr="00000B74" w14:paraId="2B6B200C" w14:textId="77777777" w:rsidTr="008256D3">
        <w:trPr>
          <w:trHeight w:val="312"/>
          <w:jc w:val="center"/>
        </w:trPr>
        <w:tc>
          <w:tcPr>
            <w:tcW w:w="1539" w:type="dxa"/>
            <w:shd w:val="clear" w:color="auto" w:fill="auto"/>
          </w:tcPr>
          <w:p w14:paraId="7B509AF9" w14:textId="232CF48D" w:rsidR="00451424" w:rsidRPr="00000B74" w:rsidRDefault="00451424" w:rsidP="00451424">
            <w:pPr>
              <w:pStyle w:val="af3"/>
              <w:ind w:firstLine="193"/>
            </w:pPr>
            <w:r w:rsidRPr="00000B74">
              <w:t>HE70027E</w:t>
            </w:r>
          </w:p>
        </w:tc>
        <w:tc>
          <w:tcPr>
            <w:tcW w:w="6480" w:type="dxa"/>
            <w:shd w:val="clear" w:color="auto" w:fill="auto"/>
          </w:tcPr>
          <w:p w14:paraId="5E562F8D" w14:textId="0EAE9C38" w:rsidR="00451424" w:rsidRPr="00000B74" w:rsidRDefault="00451424" w:rsidP="00451424">
            <w:pPr>
              <w:pStyle w:val="af3"/>
              <w:ind w:firstLine="193"/>
            </w:pPr>
            <w:r w:rsidRPr="00000B74">
              <w:t>出力先フォルダーが存在しない。</w:t>
            </w:r>
          </w:p>
        </w:tc>
      </w:tr>
      <w:tr w:rsidR="00000B74" w:rsidRPr="00000B74" w14:paraId="146644A0" w14:textId="77777777" w:rsidTr="008256D3">
        <w:trPr>
          <w:trHeight w:val="312"/>
          <w:jc w:val="center"/>
        </w:trPr>
        <w:tc>
          <w:tcPr>
            <w:tcW w:w="1539" w:type="dxa"/>
            <w:shd w:val="clear" w:color="auto" w:fill="auto"/>
          </w:tcPr>
          <w:p w14:paraId="36626BB4" w14:textId="5BABBF66" w:rsidR="00451424" w:rsidRPr="00000B74" w:rsidRDefault="00451424" w:rsidP="00451424">
            <w:pPr>
              <w:pStyle w:val="af3"/>
              <w:ind w:firstLine="193"/>
            </w:pPr>
            <w:r w:rsidRPr="00000B74">
              <w:t>HE70028E</w:t>
            </w:r>
          </w:p>
        </w:tc>
        <w:tc>
          <w:tcPr>
            <w:tcW w:w="6480" w:type="dxa"/>
            <w:shd w:val="clear" w:color="auto" w:fill="auto"/>
          </w:tcPr>
          <w:p w14:paraId="78CABA9E" w14:textId="66DA8897" w:rsidR="00451424" w:rsidRPr="00000B74" w:rsidRDefault="00451424" w:rsidP="00451424">
            <w:pPr>
              <w:pStyle w:val="af3"/>
              <w:ind w:firstLine="193"/>
            </w:pPr>
            <w:r w:rsidRPr="00000B74">
              <w:t>ファイルの書き込みに失敗した。</w:t>
            </w:r>
          </w:p>
        </w:tc>
      </w:tr>
      <w:tr w:rsidR="00000B74" w:rsidRPr="00000B74" w14:paraId="6513F621" w14:textId="77777777" w:rsidTr="008256D3">
        <w:trPr>
          <w:trHeight w:val="312"/>
          <w:jc w:val="center"/>
        </w:trPr>
        <w:tc>
          <w:tcPr>
            <w:tcW w:w="1539" w:type="dxa"/>
            <w:shd w:val="clear" w:color="auto" w:fill="auto"/>
          </w:tcPr>
          <w:p w14:paraId="028B865D" w14:textId="68B6EF35" w:rsidR="00451424" w:rsidRPr="00000B74" w:rsidRDefault="00451424" w:rsidP="00451424">
            <w:pPr>
              <w:pStyle w:val="af3"/>
              <w:ind w:firstLine="193"/>
            </w:pPr>
            <w:r w:rsidRPr="00000B74">
              <w:t>HE70029E</w:t>
            </w:r>
          </w:p>
        </w:tc>
        <w:tc>
          <w:tcPr>
            <w:tcW w:w="6480" w:type="dxa"/>
            <w:shd w:val="clear" w:color="auto" w:fill="auto"/>
          </w:tcPr>
          <w:p w14:paraId="3DAE5C33" w14:textId="4D03A2BD" w:rsidR="00451424" w:rsidRPr="00000B74" w:rsidRDefault="00451424" w:rsidP="00451424">
            <w:pPr>
              <w:pStyle w:val="af3"/>
              <w:ind w:firstLine="193"/>
            </w:pPr>
            <w:r w:rsidRPr="00000B74">
              <w:t>作成可能なCSVレコード数を超えてしまうため、読み込むことがでない。</w:t>
            </w:r>
          </w:p>
        </w:tc>
      </w:tr>
      <w:tr w:rsidR="00483279" w:rsidRPr="00000B74" w14:paraId="725B6ADD" w14:textId="77777777" w:rsidTr="008256D3">
        <w:trPr>
          <w:trHeight w:val="312"/>
          <w:jc w:val="center"/>
        </w:trPr>
        <w:tc>
          <w:tcPr>
            <w:tcW w:w="1539" w:type="dxa"/>
            <w:shd w:val="clear" w:color="auto" w:fill="auto"/>
          </w:tcPr>
          <w:p w14:paraId="7FCE75C9" w14:textId="1F870860" w:rsidR="00451424" w:rsidRPr="00000B74" w:rsidRDefault="00451424" w:rsidP="00451424">
            <w:pPr>
              <w:pStyle w:val="af3"/>
              <w:ind w:firstLine="193"/>
            </w:pPr>
            <w:r w:rsidRPr="00000B74">
              <w:t>HE70035E</w:t>
            </w:r>
          </w:p>
        </w:tc>
        <w:tc>
          <w:tcPr>
            <w:tcW w:w="6480" w:type="dxa"/>
            <w:shd w:val="clear" w:color="auto" w:fill="auto"/>
          </w:tcPr>
          <w:p w14:paraId="2E89AA6A" w14:textId="1A590AF1" w:rsidR="00451424" w:rsidRPr="00000B74" w:rsidRDefault="00451424" w:rsidP="00451424">
            <w:pPr>
              <w:pStyle w:val="af3"/>
              <w:ind w:firstLine="193"/>
            </w:pPr>
            <w:r w:rsidRPr="00000B74">
              <w:t>半角英数字以外の文字が含まれている。</w:t>
            </w:r>
          </w:p>
        </w:tc>
      </w:tr>
    </w:tbl>
    <w:p w14:paraId="6230259B" w14:textId="77777777" w:rsidR="00194C19" w:rsidRPr="00000B74" w:rsidRDefault="00194C19" w:rsidP="005F3B31">
      <w:pPr>
        <w:pStyle w:val="a6"/>
        <w:ind w:leftChars="0" w:left="0" w:firstLineChars="0" w:firstLine="0"/>
      </w:pPr>
    </w:p>
    <w:sectPr w:rsidR="00194C19" w:rsidRPr="00000B74" w:rsidSect="00330927">
      <w:headerReference w:type="default" r:id="rId8"/>
      <w:footerReference w:type="default" r:id="rId9"/>
      <w:type w:val="continuous"/>
      <w:pgSz w:w="11906" w:h="16838" w:code="9"/>
      <w:pgMar w:top="1985" w:right="1701" w:bottom="1701" w:left="1701" w:header="851" w:footer="992" w:gutter="0"/>
      <w:pgNumType w:start="6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898D6F" w14:textId="77777777" w:rsidR="0025705C" w:rsidRDefault="0025705C" w:rsidP="00D369B5">
      <w:r>
        <w:separator/>
      </w:r>
    </w:p>
  </w:endnote>
  <w:endnote w:type="continuationSeparator" w:id="0">
    <w:p w14:paraId="2EFCEF76" w14:textId="77777777" w:rsidR="0025705C" w:rsidRDefault="0025705C" w:rsidP="00D36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CF4AD0" w14:textId="1CC45761" w:rsidR="00194C19" w:rsidRDefault="00194C19" w:rsidP="002A6B9E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00B74" w:rsidRPr="00000B74">
      <w:rPr>
        <w:noProof/>
        <w:lang w:val="ja-JP"/>
      </w:rPr>
      <w:t>6</w:t>
    </w:r>
    <w:r>
      <w:rPr>
        <w:noProof/>
        <w:lang w:val="ja-JP"/>
      </w:rPr>
      <w:fldChar w:fldCharType="end"/>
    </w:r>
  </w:p>
  <w:p w14:paraId="6B75DD6F" w14:textId="77777777" w:rsidR="00194C19" w:rsidRDefault="00194C19" w:rsidP="00D369B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EC14B3" w14:textId="77777777" w:rsidR="0025705C" w:rsidRDefault="0025705C" w:rsidP="00D369B5">
      <w:r>
        <w:separator/>
      </w:r>
    </w:p>
  </w:footnote>
  <w:footnote w:type="continuationSeparator" w:id="0">
    <w:p w14:paraId="79C32959" w14:textId="77777777" w:rsidR="0025705C" w:rsidRDefault="0025705C" w:rsidP="00D369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8B2E99" w14:textId="77777777" w:rsidR="00194C19" w:rsidRDefault="00194C19" w:rsidP="00D369B5">
    <w:pPr>
      <w:pStyle w:val="a3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07A78"/>
    <w:multiLevelType w:val="hybridMultilevel"/>
    <w:tmpl w:val="B2CCD0F8"/>
    <w:lvl w:ilvl="0" w:tplc="983EFCB0">
      <w:start w:val="1"/>
      <w:numFmt w:val="decimal"/>
      <w:lvlText w:val="(%1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680"/>
        </w:tabs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940"/>
        </w:tabs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200"/>
        </w:tabs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620"/>
        </w:tabs>
        <w:ind w:left="4620" w:hanging="420"/>
      </w:pPr>
    </w:lvl>
  </w:abstractNum>
  <w:abstractNum w:abstractNumId="1" w15:restartNumberingAfterBreak="0">
    <w:nsid w:val="17430836"/>
    <w:multiLevelType w:val="hybridMultilevel"/>
    <w:tmpl w:val="FBCC62F6"/>
    <w:lvl w:ilvl="0" w:tplc="C52E04FE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A3230DD"/>
    <w:multiLevelType w:val="hybridMultilevel"/>
    <w:tmpl w:val="164E0CC8"/>
    <w:lvl w:ilvl="0" w:tplc="03982836">
      <w:start w:val="1"/>
      <w:numFmt w:val="decimal"/>
      <w:lvlText w:val="(%1)"/>
      <w:lvlJc w:val="left"/>
      <w:pPr>
        <w:tabs>
          <w:tab w:val="num" w:pos="1410"/>
        </w:tabs>
        <w:ind w:left="14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890"/>
        </w:tabs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310"/>
        </w:tabs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0"/>
        </w:tabs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150"/>
        </w:tabs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570"/>
        </w:tabs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90"/>
        </w:tabs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410"/>
        </w:tabs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830"/>
        </w:tabs>
        <w:ind w:left="4830" w:hanging="420"/>
      </w:pPr>
    </w:lvl>
  </w:abstractNum>
  <w:abstractNum w:abstractNumId="3" w15:restartNumberingAfterBreak="0">
    <w:nsid w:val="1B6A5BD5"/>
    <w:multiLevelType w:val="hybridMultilevel"/>
    <w:tmpl w:val="47528000"/>
    <w:lvl w:ilvl="0" w:tplc="7840CCBC">
      <w:start w:val="1"/>
      <w:numFmt w:val="decimal"/>
      <w:lvlText w:val="(%1)"/>
      <w:lvlJc w:val="left"/>
      <w:pPr>
        <w:ind w:left="1575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30" w:hanging="420"/>
      </w:pPr>
    </w:lvl>
  </w:abstractNum>
  <w:abstractNum w:abstractNumId="4" w15:restartNumberingAfterBreak="0">
    <w:nsid w:val="1BB223BD"/>
    <w:multiLevelType w:val="multilevel"/>
    <w:tmpl w:val="8810716C"/>
    <w:lvl w:ilvl="0">
      <w:start w:val="1"/>
      <w:numFmt w:val="decimalFullWidth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20CA1FAB"/>
    <w:multiLevelType w:val="hybridMultilevel"/>
    <w:tmpl w:val="BD864586"/>
    <w:lvl w:ilvl="0" w:tplc="F676C22C">
      <w:start w:val="2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6" w15:restartNumberingAfterBreak="0">
    <w:nsid w:val="27CB53A4"/>
    <w:multiLevelType w:val="hybridMultilevel"/>
    <w:tmpl w:val="F3080BCC"/>
    <w:lvl w:ilvl="0" w:tplc="22F21892">
      <w:start w:val="2003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82D02EC"/>
    <w:multiLevelType w:val="hybridMultilevel"/>
    <w:tmpl w:val="19589964"/>
    <w:lvl w:ilvl="0" w:tplc="D7706892">
      <w:start w:val="1"/>
      <w:numFmt w:val="decimal"/>
      <w:pStyle w:val="20"/>
      <w:lvlText w:val="（%1）"/>
      <w:lvlJc w:val="left"/>
      <w:pPr>
        <w:tabs>
          <w:tab w:val="num" w:pos="720"/>
        </w:tabs>
        <w:ind w:left="420" w:hanging="4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D3F0D63"/>
    <w:multiLevelType w:val="hybridMultilevel"/>
    <w:tmpl w:val="E6E8FC86"/>
    <w:lvl w:ilvl="0" w:tplc="283AA11A">
      <w:start w:val="2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9" w15:restartNumberingAfterBreak="0">
    <w:nsid w:val="2E8F67E7"/>
    <w:multiLevelType w:val="hybridMultilevel"/>
    <w:tmpl w:val="60D2C936"/>
    <w:lvl w:ilvl="0" w:tplc="33C2291C">
      <w:start w:val="1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10" w15:restartNumberingAfterBreak="0">
    <w:nsid w:val="30683E85"/>
    <w:multiLevelType w:val="hybridMultilevel"/>
    <w:tmpl w:val="7242E276"/>
    <w:lvl w:ilvl="0" w:tplc="29B0AEF4">
      <w:start w:val="2"/>
      <w:numFmt w:val="decimal"/>
      <w:lvlText w:val="%1"/>
      <w:lvlJc w:val="left"/>
      <w:pPr>
        <w:tabs>
          <w:tab w:val="num" w:pos="1485"/>
        </w:tabs>
        <w:ind w:left="1485" w:hanging="1275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1" w15:restartNumberingAfterBreak="0">
    <w:nsid w:val="324C5547"/>
    <w:multiLevelType w:val="hybridMultilevel"/>
    <w:tmpl w:val="D4DEFF80"/>
    <w:lvl w:ilvl="0" w:tplc="860C060A">
      <w:start w:val="1"/>
      <w:numFmt w:val="decimal"/>
      <w:pStyle w:val="3"/>
      <w:lvlText w:val="(%1)"/>
      <w:lvlJc w:val="left"/>
      <w:pPr>
        <w:ind w:left="1575" w:hanging="525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30" w:hanging="420"/>
      </w:pPr>
    </w:lvl>
  </w:abstractNum>
  <w:abstractNum w:abstractNumId="12" w15:restartNumberingAfterBreak="0">
    <w:nsid w:val="3B6E3A50"/>
    <w:multiLevelType w:val="hybridMultilevel"/>
    <w:tmpl w:val="FE78C53C"/>
    <w:lvl w:ilvl="0" w:tplc="7840CCBC">
      <w:start w:val="1"/>
      <w:numFmt w:val="decimal"/>
      <w:lvlText w:val="(%1)"/>
      <w:lvlJc w:val="left"/>
      <w:pPr>
        <w:ind w:left="1575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30" w:hanging="420"/>
      </w:pPr>
    </w:lvl>
  </w:abstractNum>
  <w:abstractNum w:abstractNumId="13" w15:restartNumberingAfterBreak="0">
    <w:nsid w:val="4C063771"/>
    <w:multiLevelType w:val="hybridMultilevel"/>
    <w:tmpl w:val="49D00158"/>
    <w:lvl w:ilvl="0" w:tplc="7840CCBC">
      <w:start w:val="1"/>
      <w:numFmt w:val="decimal"/>
      <w:lvlText w:val="(%1)"/>
      <w:lvlJc w:val="left"/>
      <w:pPr>
        <w:ind w:left="1575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30" w:hanging="420"/>
      </w:pPr>
    </w:lvl>
  </w:abstractNum>
  <w:abstractNum w:abstractNumId="14" w15:restartNumberingAfterBreak="0">
    <w:nsid w:val="537326AD"/>
    <w:multiLevelType w:val="hybridMultilevel"/>
    <w:tmpl w:val="85C431A8"/>
    <w:lvl w:ilvl="0" w:tplc="392E1930">
      <w:start w:val="1"/>
      <w:numFmt w:val="decimal"/>
      <w:lvlText w:val="(%1)"/>
      <w:lvlJc w:val="left"/>
      <w:pPr>
        <w:tabs>
          <w:tab w:val="num" w:pos="1410"/>
        </w:tabs>
        <w:ind w:left="14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890"/>
        </w:tabs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310"/>
        </w:tabs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0"/>
        </w:tabs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150"/>
        </w:tabs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570"/>
        </w:tabs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90"/>
        </w:tabs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410"/>
        </w:tabs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830"/>
        </w:tabs>
        <w:ind w:left="4830" w:hanging="420"/>
      </w:pPr>
    </w:lvl>
  </w:abstractNum>
  <w:abstractNum w:abstractNumId="15" w15:restartNumberingAfterBreak="0">
    <w:nsid w:val="715D3FD5"/>
    <w:multiLevelType w:val="hybridMultilevel"/>
    <w:tmpl w:val="47528000"/>
    <w:lvl w:ilvl="0" w:tplc="7840CCBC">
      <w:start w:val="1"/>
      <w:numFmt w:val="decimal"/>
      <w:lvlText w:val="(%1)"/>
      <w:lvlJc w:val="left"/>
      <w:pPr>
        <w:ind w:left="1575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30" w:hanging="420"/>
      </w:pPr>
    </w:lvl>
  </w:abstractNum>
  <w:abstractNum w:abstractNumId="16" w15:restartNumberingAfterBreak="0">
    <w:nsid w:val="78BA4BAF"/>
    <w:multiLevelType w:val="hybridMultilevel"/>
    <w:tmpl w:val="A87AE5D2"/>
    <w:lvl w:ilvl="0" w:tplc="42C038CE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num w:numId="1">
    <w:abstractNumId w:val="7"/>
  </w:num>
  <w:num w:numId="2">
    <w:abstractNumId w:val="9"/>
  </w:num>
  <w:num w:numId="3">
    <w:abstractNumId w:val="10"/>
  </w:num>
  <w:num w:numId="4">
    <w:abstractNumId w:val="8"/>
  </w:num>
  <w:num w:numId="5">
    <w:abstractNumId w:val="5"/>
  </w:num>
  <w:num w:numId="6">
    <w:abstractNumId w:val="16"/>
  </w:num>
  <w:num w:numId="7">
    <w:abstractNumId w:val="1"/>
  </w:num>
  <w:num w:numId="8">
    <w:abstractNumId w:val="6"/>
  </w:num>
  <w:num w:numId="9">
    <w:abstractNumId w:val="7"/>
    <w:lvlOverride w:ilvl="0">
      <w:startOverride w:val="1"/>
    </w:lvlOverride>
  </w:num>
  <w:num w:numId="10">
    <w:abstractNumId w:val="0"/>
  </w:num>
  <w:num w:numId="11">
    <w:abstractNumId w:val="2"/>
  </w:num>
  <w:num w:numId="12">
    <w:abstractNumId w:val="14"/>
  </w:num>
  <w:num w:numId="13">
    <w:abstractNumId w:val="11"/>
  </w:num>
  <w:num w:numId="14">
    <w:abstractNumId w:val="12"/>
  </w:num>
  <w:num w:numId="15">
    <w:abstractNumId w:val="13"/>
  </w:num>
  <w:num w:numId="16">
    <w:abstractNumId w:val="15"/>
  </w:num>
  <w:num w:numId="17">
    <w:abstractNumId w:val="3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activeWritingStyle w:appName="MSWord" w:lang="en-US" w:vendorID="64" w:dllVersion="131078" w:nlCheck="1" w:checkStyle="0"/>
  <w:activeWritingStyle w:appName="MSWord" w:lang="ja-JP" w:vendorID="64" w:dllVersion="131078" w:nlCheck="1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72751"/>
    <w:rsid w:val="00000B74"/>
    <w:rsid w:val="00001078"/>
    <w:rsid w:val="00031FAF"/>
    <w:rsid w:val="00037E4E"/>
    <w:rsid w:val="00044988"/>
    <w:rsid w:val="00044A1F"/>
    <w:rsid w:val="00050114"/>
    <w:rsid w:val="00052F0D"/>
    <w:rsid w:val="00061AB9"/>
    <w:rsid w:val="000708AF"/>
    <w:rsid w:val="000819F8"/>
    <w:rsid w:val="00084E2B"/>
    <w:rsid w:val="000A230B"/>
    <w:rsid w:val="000B5706"/>
    <w:rsid w:val="000C1FFD"/>
    <w:rsid w:val="000C3D62"/>
    <w:rsid w:val="000C697F"/>
    <w:rsid w:val="000E4ACB"/>
    <w:rsid w:val="000F6CEB"/>
    <w:rsid w:val="001022A0"/>
    <w:rsid w:val="00113BCD"/>
    <w:rsid w:val="00136299"/>
    <w:rsid w:val="00136B01"/>
    <w:rsid w:val="00143490"/>
    <w:rsid w:val="0015059A"/>
    <w:rsid w:val="001515EA"/>
    <w:rsid w:val="0017190F"/>
    <w:rsid w:val="00177729"/>
    <w:rsid w:val="00186FAB"/>
    <w:rsid w:val="00194C19"/>
    <w:rsid w:val="001A4ECC"/>
    <w:rsid w:val="001A578C"/>
    <w:rsid w:val="001A602B"/>
    <w:rsid w:val="001A697D"/>
    <w:rsid w:val="001C0222"/>
    <w:rsid w:val="001C0CAC"/>
    <w:rsid w:val="001C1823"/>
    <w:rsid w:val="001C350C"/>
    <w:rsid w:val="001D32B6"/>
    <w:rsid w:val="001F4D29"/>
    <w:rsid w:val="0021096C"/>
    <w:rsid w:val="00215E8D"/>
    <w:rsid w:val="00216F69"/>
    <w:rsid w:val="002271D4"/>
    <w:rsid w:val="00245C30"/>
    <w:rsid w:val="00245EFE"/>
    <w:rsid w:val="00246704"/>
    <w:rsid w:val="002536FD"/>
    <w:rsid w:val="0025705C"/>
    <w:rsid w:val="0026355F"/>
    <w:rsid w:val="00266380"/>
    <w:rsid w:val="00266AF7"/>
    <w:rsid w:val="002848E6"/>
    <w:rsid w:val="002850D0"/>
    <w:rsid w:val="002853D2"/>
    <w:rsid w:val="00286ABD"/>
    <w:rsid w:val="00295AD3"/>
    <w:rsid w:val="002A3117"/>
    <w:rsid w:val="002A6B9E"/>
    <w:rsid w:val="002B72E1"/>
    <w:rsid w:val="002B7767"/>
    <w:rsid w:val="002C0FBB"/>
    <w:rsid w:val="002C688D"/>
    <w:rsid w:val="002C6C88"/>
    <w:rsid w:val="002D1DE8"/>
    <w:rsid w:val="002F249F"/>
    <w:rsid w:val="002F4E60"/>
    <w:rsid w:val="0030677B"/>
    <w:rsid w:val="0031201A"/>
    <w:rsid w:val="0031204E"/>
    <w:rsid w:val="00330927"/>
    <w:rsid w:val="00332C8D"/>
    <w:rsid w:val="00351D87"/>
    <w:rsid w:val="00357AFD"/>
    <w:rsid w:val="0036253D"/>
    <w:rsid w:val="00364C6C"/>
    <w:rsid w:val="00376051"/>
    <w:rsid w:val="00376485"/>
    <w:rsid w:val="00376490"/>
    <w:rsid w:val="00376DB0"/>
    <w:rsid w:val="00383638"/>
    <w:rsid w:val="003836C2"/>
    <w:rsid w:val="00387753"/>
    <w:rsid w:val="00393565"/>
    <w:rsid w:val="003A2D3A"/>
    <w:rsid w:val="003A31EC"/>
    <w:rsid w:val="003A5912"/>
    <w:rsid w:val="003A7714"/>
    <w:rsid w:val="003B3B67"/>
    <w:rsid w:val="003C14BC"/>
    <w:rsid w:val="003D36B4"/>
    <w:rsid w:val="003F38EC"/>
    <w:rsid w:val="003F4B4C"/>
    <w:rsid w:val="003F6487"/>
    <w:rsid w:val="003F7FBA"/>
    <w:rsid w:val="00423EE7"/>
    <w:rsid w:val="004331BA"/>
    <w:rsid w:val="00447F68"/>
    <w:rsid w:val="00451424"/>
    <w:rsid w:val="0045596C"/>
    <w:rsid w:val="00465621"/>
    <w:rsid w:val="00477524"/>
    <w:rsid w:val="0048078C"/>
    <w:rsid w:val="00482E51"/>
    <w:rsid w:val="00483279"/>
    <w:rsid w:val="0048432F"/>
    <w:rsid w:val="004973D9"/>
    <w:rsid w:val="004A14F3"/>
    <w:rsid w:val="004C1873"/>
    <w:rsid w:val="004D2885"/>
    <w:rsid w:val="004D40BC"/>
    <w:rsid w:val="004F22DA"/>
    <w:rsid w:val="005046E9"/>
    <w:rsid w:val="005146C5"/>
    <w:rsid w:val="00514D4B"/>
    <w:rsid w:val="00544D11"/>
    <w:rsid w:val="00552BEA"/>
    <w:rsid w:val="00564261"/>
    <w:rsid w:val="0059220C"/>
    <w:rsid w:val="00593F8D"/>
    <w:rsid w:val="005A4FCC"/>
    <w:rsid w:val="005B2738"/>
    <w:rsid w:val="005E0092"/>
    <w:rsid w:val="005F3B31"/>
    <w:rsid w:val="00603927"/>
    <w:rsid w:val="0060707F"/>
    <w:rsid w:val="00611F5D"/>
    <w:rsid w:val="00623E0F"/>
    <w:rsid w:val="00624264"/>
    <w:rsid w:val="00626122"/>
    <w:rsid w:val="006423B1"/>
    <w:rsid w:val="006635C3"/>
    <w:rsid w:val="00670EA0"/>
    <w:rsid w:val="006A026E"/>
    <w:rsid w:val="006B5BB0"/>
    <w:rsid w:val="006C2E35"/>
    <w:rsid w:val="006C5183"/>
    <w:rsid w:val="006C5CB0"/>
    <w:rsid w:val="006D67D8"/>
    <w:rsid w:val="006E398A"/>
    <w:rsid w:val="006F2541"/>
    <w:rsid w:val="00716F2E"/>
    <w:rsid w:val="007267D0"/>
    <w:rsid w:val="0073097C"/>
    <w:rsid w:val="00757AA9"/>
    <w:rsid w:val="00760BE0"/>
    <w:rsid w:val="0077071E"/>
    <w:rsid w:val="007943C6"/>
    <w:rsid w:val="00797021"/>
    <w:rsid w:val="007B5065"/>
    <w:rsid w:val="007B7A89"/>
    <w:rsid w:val="007C07DD"/>
    <w:rsid w:val="007C0C47"/>
    <w:rsid w:val="007C75FA"/>
    <w:rsid w:val="007D6C62"/>
    <w:rsid w:val="007D7865"/>
    <w:rsid w:val="007E00B6"/>
    <w:rsid w:val="007E5FC6"/>
    <w:rsid w:val="007F5AC3"/>
    <w:rsid w:val="00821ABD"/>
    <w:rsid w:val="008251D4"/>
    <w:rsid w:val="008256D3"/>
    <w:rsid w:val="00835AEC"/>
    <w:rsid w:val="00844851"/>
    <w:rsid w:val="00860E3F"/>
    <w:rsid w:val="008621B3"/>
    <w:rsid w:val="00874233"/>
    <w:rsid w:val="00877FF3"/>
    <w:rsid w:val="00896275"/>
    <w:rsid w:val="008B11F7"/>
    <w:rsid w:val="008C1AFA"/>
    <w:rsid w:val="008C603C"/>
    <w:rsid w:val="008C7286"/>
    <w:rsid w:val="008D17C9"/>
    <w:rsid w:val="008D7240"/>
    <w:rsid w:val="008E0E21"/>
    <w:rsid w:val="008E1C36"/>
    <w:rsid w:val="008E31FC"/>
    <w:rsid w:val="008E3A01"/>
    <w:rsid w:val="008E739E"/>
    <w:rsid w:val="008F1603"/>
    <w:rsid w:val="00905901"/>
    <w:rsid w:val="00910F1D"/>
    <w:rsid w:val="00912889"/>
    <w:rsid w:val="009144B3"/>
    <w:rsid w:val="009321DA"/>
    <w:rsid w:val="009355D3"/>
    <w:rsid w:val="00963AC3"/>
    <w:rsid w:val="0098673B"/>
    <w:rsid w:val="00994BB6"/>
    <w:rsid w:val="009957D3"/>
    <w:rsid w:val="009B14B4"/>
    <w:rsid w:val="009B4020"/>
    <w:rsid w:val="009D2121"/>
    <w:rsid w:val="009F11ED"/>
    <w:rsid w:val="009F2719"/>
    <w:rsid w:val="009F7934"/>
    <w:rsid w:val="00A0515B"/>
    <w:rsid w:val="00A271F2"/>
    <w:rsid w:val="00A33EAD"/>
    <w:rsid w:val="00A3590D"/>
    <w:rsid w:val="00A401B8"/>
    <w:rsid w:val="00A42682"/>
    <w:rsid w:val="00A600D6"/>
    <w:rsid w:val="00A634FC"/>
    <w:rsid w:val="00A834B3"/>
    <w:rsid w:val="00A907C1"/>
    <w:rsid w:val="00A96874"/>
    <w:rsid w:val="00AA6CCE"/>
    <w:rsid w:val="00AD0EBB"/>
    <w:rsid w:val="00AD49C5"/>
    <w:rsid w:val="00AE1791"/>
    <w:rsid w:val="00AE55F9"/>
    <w:rsid w:val="00AF7232"/>
    <w:rsid w:val="00B03550"/>
    <w:rsid w:val="00B12EC4"/>
    <w:rsid w:val="00B21F30"/>
    <w:rsid w:val="00B30B0F"/>
    <w:rsid w:val="00B3285F"/>
    <w:rsid w:val="00B469A2"/>
    <w:rsid w:val="00B5001B"/>
    <w:rsid w:val="00B61A60"/>
    <w:rsid w:val="00B65F1E"/>
    <w:rsid w:val="00B6760C"/>
    <w:rsid w:val="00B7201E"/>
    <w:rsid w:val="00B73562"/>
    <w:rsid w:val="00B75BA4"/>
    <w:rsid w:val="00BB02BF"/>
    <w:rsid w:val="00BB6EA2"/>
    <w:rsid w:val="00BC0DD6"/>
    <w:rsid w:val="00BC6984"/>
    <w:rsid w:val="00BD74FC"/>
    <w:rsid w:val="00BE33B1"/>
    <w:rsid w:val="00BE473B"/>
    <w:rsid w:val="00BE7ECD"/>
    <w:rsid w:val="00C05357"/>
    <w:rsid w:val="00C3119F"/>
    <w:rsid w:val="00C33DCA"/>
    <w:rsid w:val="00C42792"/>
    <w:rsid w:val="00C72404"/>
    <w:rsid w:val="00C72751"/>
    <w:rsid w:val="00C74A32"/>
    <w:rsid w:val="00C778DF"/>
    <w:rsid w:val="00C9290D"/>
    <w:rsid w:val="00CD41A7"/>
    <w:rsid w:val="00CD6317"/>
    <w:rsid w:val="00CE211D"/>
    <w:rsid w:val="00CE3E7D"/>
    <w:rsid w:val="00CE6750"/>
    <w:rsid w:val="00D031C7"/>
    <w:rsid w:val="00D1356E"/>
    <w:rsid w:val="00D22AF5"/>
    <w:rsid w:val="00D25C3F"/>
    <w:rsid w:val="00D25FB1"/>
    <w:rsid w:val="00D369B5"/>
    <w:rsid w:val="00D40B78"/>
    <w:rsid w:val="00D44138"/>
    <w:rsid w:val="00D44FB6"/>
    <w:rsid w:val="00D52719"/>
    <w:rsid w:val="00D83861"/>
    <w:rsid w:val="00D86FB7"/>
    <w:rsid w:val="00D959EE"/>
    <w:rsid w:val="00D960A8"/>
    <w:rsid w:val="00DA122B"/>
    <w:rsid w:val="00DA37C6"/>
    <w:rsid w:val="00DA436E"/>
    <w:rsid w:val="00DB6439"/>
    <w:rsid w:val="00DB7FB3"/>
    <w:rsid w:val="00DC0A53"/>
    <w:rsid w:val="00DE0237"/>
    <w:rsid w:val="00DF0197"/>
    <w:rsid w:val="00DF046B"/>
    <w:rsid w:val="00E43D1A"/>
    <w:rsid w:val="00E6534F"/>
    <w:rsid w:val="00E65EA2"/>
    <w:rsid w:val="00E6616B"/>
    <w:rsid w:val="00E73CDE"/>
    <w:rsid w:val="00E82C6B"/>
    <w:rsid w:val="00E849A1"/>
    <w:rsid w:val="00E87001"/>
    <w:rsid w:val="00E94BCA"/>
    <w:rsid w:val="00EA4445"/>
    <w:rsid w:val="00EB18A2"/>
    <w:rsid w:val="00EC1BB3"/>
    <w:rsid w:val="00ED07F8"/>
    <w:rsid w:val="00ED1D5F"/>
    <w:rsid w:val="00EE2A62"/>
    <w:rsid w:val="00EF52F0"/>
    <w:rsid w:val="00F05959"/>
    <w:rsid w:val="00F3215B"/>
    <w:rsid w:val="00F46FE9"/>
    <w:rsid w:val="00F54E67"/>
    <w:rsid w:val="00F77656"/>
    <w:rsid w:val="00F80E9C"/>
    <w:rsid w:val="00F845B0"/>
    <w:rsid w:val="00F87CEE"/>
    <w:rsid w:val="00F90AD9"/>
    <w:rsid w:val="00FA5CF6"/>
    <w:rsid w:val="00FC3B12"/>
    <w:rsid w:val="00FC5CF4"/>
    <w:rsid w:val="00FD3621"/>
    <w:rsid w:val="00FE2B39"/>
    <w:rsid w:val="00FE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0C7309B"/>
  <w15:docId w15:val="{72749E67-65B8-4650-97CE-7CB459504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4C19"/>
    <w:pPr>
      <w:widowControl w:val="0"/>
      <w:ind w:leftChars="540" w:left="1134" w:firstLineChars="60" w:firstLine="126"/>
      <w:jc w:val="both"/>
    </w:pPr>
    <w:rPr>
      <w:rFonts w:ascii="ＭＳ 明朝" w:hAnsi="ＭＳ 明朝"/>
      <w:kern w:val="2"/>
      <w:sz w:val="21"/>
      <w:szCs w:val="24"/>
    </w:rPr>
  </w:style>
  <w:style w:type="paragraph" w:styleId="1">
    <w:name w:val="heading 1"/>
    <w:basedOn w:val="a"/>
    <w:next w:val="a"/>
    <w:qFormat/>
    <w:rsid w:val="009957D3"/>
    <w:pPr>
      <w:keepNext/>
      <w:outlineLvl w:val="0"/>
    </w:pPr>
    <w:rPr>
      <w:rFonts w:ascii="Arial" w:eastAsia="ＭＳ ゴシック" w:hAnsi="Arial"/>
      <w:sz w:val="24"/>
    </w:rPr>
  </w:style>
  <w:style w:type="paragraph" w:styleId="2">
    <w:name w:val="heading 2"/>
    <w:basedOn w:val="a"/>
    <w:next w:val="a"/>
    <w:link w:val="21"/>
    <w:qFormat/>
    <w:rsid w:val="004D2885"/>
    <w:pPr>
      <w:numPr>
        <w:numId w:val="18"/>
      </w:numPr>
      <w:ind w:leftChars="404" w:left="1130" w:hangingChars="134" w:hanging="282"/>
      <w:outlineLvl w:val="1"/>
    </w:pPr>
    <w:rPr>
      <w:rFonts w:ascii="Arial" w:eastAsia="ＭＳ ゴシック" w:hAnsi="Arial"/>
      <w:b/>
    </w:rPr>
  </w:style>
  <w:style w:type="paragraph" w:styleId="3">
    <w:name w:val="heading 3"/>
    <w:basedOn w:val="20"/>
    <w:next w:val="a"/>
    <w:link w:val="30"/>
    <w:qFormat/>
    <w:rsid w:val="002A6B9E"/>
    <w:pPr>
      <w:numPr>
        <w:numId w:val="13"/>
      </w:numPr>
      <w:ind w:leftChars="479" w:left="1418" w:hangingChars="196" w:hanging="412"/>
      <w:outlineLvl w:val="2"/>
    </w:pPr>
    <w:rPr>
      <w:b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957D3"/>
    <w:pPr>
      <w:tabs>
        <w:tab w:val="center" w:pos="4252"/>
        <w:tab w:val="right" w:pos="8504"/>
      </w:tabs>
      <w:snapToGrid w:val="0"/>
    </w:pPr>
  </w:style>
  <w:style w:type="paragraph" w:customStyle="1" w:styleId="a5">
    <w:name w:val="仕様書タイトル"/>
    <w:basedOn w:val="1"/>
    <w:next w:val="10"/>
    <w:rsid w:val="009957D3"/>
    <w:pPr>
      <w:jc w:val="center"/>
    </w:pPr>
    <w:rPr>
      <w:b/>
      <w:sz w:val="32"/>
    </w:rPr>
  </w:style>
  <w:style w:type="paragraph" w:customStyle="1" w:styleId="10">
    <w:name w:val="仕様書見出し1"/>
    <w:basedOn w:val="2"/>
    <w:rsid w:val="009957D3"/>
    <w:rPr>
      <w:b w:val="0"/>
    </w:rPr>
  </w:style>
  <w:style w:type="paragraph" w:styleId="a6">
    <w:name w:val="Body Text"/>
    <w:basedOn w:val="a"/>
    <w:link w:val="a7"/>
    <w:rsid w:val="009957D3"/>
  </w:style>
  <w:style w:type="paragraph" w:customStyle="1" w:styleId="20">
    <w:name w:val="仕様書見出し2"/>
    <w:basedOn w:val="2"/>
    <w:link w:val="22"/>
    <w:rsid w:val="009957D3"/>
    <w:pPr>
      <w:numPr>
        <w:numId w:val="1"/>
      </w:numPr>
    </w:pPr>
  </w:style>
  <w:style w:type="paragraph" w:customStyle="1" w:styleId="a8">
    <w:name w:val="プロトタイプ"/>
    <w:basedOn w:val="a"/>
    <w:rsid w:val="009957D3"/>
    <w:pPr>
      <w:keepLines/>
      <w:ind w:left="839"/>
    </w:pPr>
    <w:rPr>
      <w:b/>
    </w:rPr>
  </w:style>
  <w:style w:type="paragraph" w:customStyle="1" w:styleId="31">
    <w:name w:val="仕様書見出し3"/>
    <w:basedOn w:val="3"/>
    <w:next w:val="a6"/>
    <w:rsid w:val="009957D3"/>
    <w:pPr>
      <w:ind w:left="840"/>
    </w:pPr>
  </w:style>
  <w:style w:type="paragraph" w:styleId="a9">
    <w:name w:val="footer"/>
    <w:basedOn w:val="a"/>
    <w:link w:val="aa"/>
    <w:uiPriority w:val="99"/>
    <w:rsid w:val="009957D3"/>
    <w:pPr>
      <w:tabs>
        <w:tab w:val="center" w:pos="4252"/>
        <w:tab w:val="right" w:pos="8504"/>
      </w:tabs>
      <w:snapToGrid w:val="0"/>
    </w:pPr>
  </w:style>
  <w:style w:type="character" w:styleId="ab">
    <w:name w:val="page number"/>
    <w:basedOn w:val="a0"/>
    <w:rsid w:val="009957D3"/>
  </w:style>
  <w:style w:type="character" w:styleId="ac">
    <w:name w:val="Hyperlink"/>
    <w:basedOn w:val="a0"/>
    <w:rsid w:val="009957D3"/>
    <w:rPr>
      <w:strike w:val="0"/>
      <w:dstrike w:val="0"/>
      <w:color w:val="000099"/>
      <w:u w:val="none"/>
      <w:effect w:val="none"/>
    </w:rPr>
  </w:style>
  <w:style w:type="character" w:customStyle="1" w:styleId="t1">
    <w:name w:val="t1"/>
    <w:basedOn w:val="a0"/>
    <w:rsid w:val="009957D3"/>
    <w:rPr>
      <w:color w:val="990000"/>
    </w:rPr>
  </w:style>
  <w:style w:type="paragraph" w:styleId="ad">
    <w:name w:val="footnote text"/>
    <w:basedOn w:val="a"/>
    <w:semiHidden/>
    <w:rsid w:val="009957D3"/>
    <w:pPr>
      <w:snapToGrid w:val="0"/>
      <w:jc w:val="left"/>
    </w:pPr>
  </w:style>
  <w:style w:type="character" w:styleId="ae">
    <w:name w:val="footnote reference"/>
    <w:basedOn w:val="a0"/>
    <w:semiHidden/>
    <w:rsid w:val="009957D3"/>
    <w:rPr>
      <w:vertAlign w:val="superscript"/>
    </w:rPr>
  </w:style>
  <w:style w:type="character" w:styleId="af">
    <w:name w:val="FollowedHyperlink"/>
    <w:basedOn w:val="a0"/>
    <w:rsid w:val="009957D3"/>
    <w:rPr>
      <w:color w:val="800080"/>
      <w:u w:val="single"/>
    </w:rPr>
  </w:style>
  <w:style w:type="paragraph" w:styleId="af0">
    <w:name w:val="Balloon Text"/>
    <w:basedOn w:val="a"/>
    <w:semiHidden/>
    <w:rsid w:val="00C72751"/>
    <w:rPr>
      <w:rFonts w:ascii="Arial" w:eastAsia="ＭＳ ゴシック" w:hAnsi="Arial"/>
      <w:sz w:val="18"/>
      <w:szCs w:val="18"/>
    </w:rPr>
  </w:style>
  <w:style w:type="character" w:customStyle="1" w:styleId="aa">
    <w:name w:val="フッター (文字)"/>
    <w:basedOn w:val="a0"/>
    <w:link w:val="a9"/>
    <w:uiPriority w:val="99"/>
    <w:rsid w:val="00B12EC4"/>
    <w:rPr>
      <w:kern w:val="2"/>
      <w:sz w:val="21"/>
      <w:szCs w:val="24"/>
    </w:rPr>
  </w:style>
  <w:style w:type="character" w:customStyle="1" w:styleId="a4">
    <w:name w:val="ヘッダー (文字)"/>
    <w:basedOn w:val="a0"/>
    <w:link w:val="a3"/>
    <w:rsid w:val="00143490"/>
    <w:rPr>
      <w:kern w:val="2"/>
      <w:sz w:val="21"/>
      <w:szCs w:val="24"/>
    </w:rPr>
  </w:style>
  <w:style w:type="character" w:customStyle="1" w:styleId="a7">
    <w:name w:val="本文 (文字)"/>
    <w:basedOn w:val="a0"/>
    <w:link w:val="a6"/>
    <w:rsid w:val="00143490"/>
    <w:rPr>
      <w:kern w:val="2"/>
      <w:sz w:val="21"/>
      <w:szCs w:val="24"/>
    </w:rPr>
  </w:style>
  <w:style w:type="table" w:styleId="af1">
    <w:name w:val="Table Grid"/>
    <w:basedOn w:val="a1"/>
    <w:rsid w:val="003F38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caption"/>
    <w:basedOn w:val="a"/>
    <w:next w:val="a"/>
    <w:qFormat/>
    <w:rsid w:val="00603927"/>
    <w:pPr>
      <w:spacing w:before="120" w:after="240"/>
    </w:pPr>
    <w:rPr>
      <w:b/>
      <w:bCs/>
      <w:sz w:val="20"/>
      <w:szCs w:val="20"/>
    </w:rPr>
  </w:style>
  <w:style w:type="paragraph" w:customStyle="1" w:styleId="11">
    <w:name w:val="スタイル1"/>
    <w:basedOn w:val="a"/>
    <w:next w:val="a"/>
    <w:link w:val="12"/>
    <w:qFormat/>
    <w:rsid w:val="00F90AD9"/>
    <w:pPr>
      <w:ind w:left="840" w:firstLine="420"/>
    </w:pPr>
  </w:style>
  <w:style w:type="paragraph" w:customStyle="1" w:styleId="af3">
    <w:name w:val="表内"/>
    <w:basedOn w:val="a"/>
    <w:link w:val="af4"/>
    <w:qFormat/>
    <w:rsid w:val="00D369B5"/>
    <w:pPr>
      <w:ind w:leftChars="0" w:left="0" w:firstLineChars="0" w:firstLine="0"/>
    </w:pPr>
  </w:style>
  <w:style w:type="character" w:customStyle="1" w:styleId="12">
    <w:name w:val="スタイル1 (文字)"/>
    <w:basedOn w:val="a0"/>
    <w:link w:val="11"/>
    <w:rsid w:val="00F90AD9"/>
    <w:rPr>
      <w:rFonts w:ascii="ＭＳ 明朝" w:hAnsi="ＭＳ 明朝"/>
      <w:kern w:val="2"/>
      <w:sz w:val="21"/>
      <w:szCs w:val="24"/>
    </w:rPr>
  </w:style>
  <w:style w:type="paragraph" w:customStyle="1" w:styleId="23">
    <w:name w:val="スタイル2"/>
    <w:basedOn w:val="3"/>
    <w:link w:val="24"/>
    <w:qFormat/>
    <w:rsid w:val="00D369B5"/>
    <w:pPr>
      <w:numPr>
        <w:numId w:val="0"/>
      </w:numPr>
      <w:ind w:leftChars="100" w:left="210" w:firstLineChars="400" w:firstLine="840"/>
    </w:pPr>
  </w:style>
  <w:style w:type="character" w:customStyle="1" w:styleId="af4">
    <w:name w:val="表内 (文字)"/>
    <w:basedOn w:val="a0"/>
    <w:link w:val="af3"/>
    <w:rsid w:val="00D369B5"/>
    <w:rPr>
      <w:rFonts w:ascii="ＭＳ 明朝" w:hAnsi="ＭＳ 明朝"/>
      <w:kern w:val="2"/>
      <w:sz w:val="21"/>
      <w:szCs w:val="24"/>
    </w:rPr>
  </w:style>
  <w:style w:type="character" w:customStyle="1" w:styleId="21">
    <w:name w:val="見出し 2 (文字)"/>
    <w:basedOn w:val="a0"/>
    <w:link w:val="2"/>
    <w:rsid w:val="004D2885"/>
    <w:rPr>
      <w:rFonts w:ascii="Arial" w:eastAsia="ＭＳ ゴシック" w:hAnsi="Arial"/>
      <w:b/>
      <w:kern w:val="2"/>
      <w:sz w:val="21"/>
      <w:szCs w:val="24"/>
    </w:rPr>
  </w:style>
  <w:style w:type="character" w:customStyle="1" w:styleId="22">
    <w:name w:val="仕様書見出し2 (文字)"/>
    <w:basedOn w:val="21"/>
    <w:link w:val="20"/>
    <w:rsid w:val="00D369B5"/>
    <w:rPr>
      <w:rFonts w:ascii="Arial" w:eastAsia="ＭＳ ゴシック" w:hAnsi="Arial"/>
      <w:b/>
      <w:kern w:val="2"/>
      <w:sz w:val="21"/>
      <w:szCs w:val="24"/>
    </w:rPr>
  </w:style>
  <w:style w:type="character" w:customStyle="1" w:styleId="30">
    <w:name w:val="見出し 3 (文字)"/>
    <w:basedOn w:val="22"/>
    <w:link w:val="3"/>
    <w:rsid w:val="002A6B9E"/>
    <w:rPr>
      <w:rFonts w:ascii="Arial" w:eastAsia="ＭＳ ゴシック" w:hAnsi="Arial"/>
      <w:b w:val="0"/>
      <w:kern w:val="2"/>
      <w:sz w:val="21"/>
      <w:szCs w:val="24"/>
    </w:rPr>
  </w:style>
  <w:style w:type="character" w:customStyle="1" w:styleId="24">
    <w:name w:val="スタイル2 (文字)"/>
    <w:basedOn w:val="30"/>
    <w:link w:val="23"/>
    <w:rsid w:val="00D369B5"/>
    <w:rPr>
      <w:rFonts w:ascii="Arial" w:eastAsia="ＭＳ ゴシック" w:hAnsi="Arial"/>
      <w:b w:val="0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Awano\Application%20Data\Microsoft\Templates\&#38651;&#23376;&#30003;&#21578;\&#12452;&#12531;&#12479;&#12540;&#12501;&#12455;&#12451;&#12473;&#20181;&#27096;&#26360;.dot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88D6B-E720-4C03-B9EA-D72E78474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インターフェィス仕様書.dot</Template>
  <TotalTime>403</TotalTime>
  <Pages>14</Pages>
  <Words>1257</Words>
  <Characters>7167</Characters>
  <Application>Microsoft Office Word</Application>
  <DocSecurity>0</DocSecurity>
  <Lines>59</Lines>
  <Paragraphs>16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国税庁</Company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NTA</dc:creator>
  <cp:lastPrinted>2013-04-10T02:30:00Z</cp:lastPrinted>
  <dcterms:created xsi:type="dcterms:W3CDTF">2013-08-13T01:51:00Z</dcterms:created>
  <dcterms:modified xsi:type="dcterms:W3CDTF">2024-04-23T01:08:00Z</dcterms:modified>
</cp:coreProperties>
</file>